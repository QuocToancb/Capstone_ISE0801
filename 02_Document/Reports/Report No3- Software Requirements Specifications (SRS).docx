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9F0296">
      <w:bookmarkStart w:id="0" w:name="_Toc465677962"/>
      <w:bookmarkStart w:id="1" w:name="_Toc467738734"/>
    </w:p>
    <w:p w:rsidR="00B61308" w:rsidRPr="00B61308" w:rsidRDefault="00B61308" w:rsidP="009F0296"/>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2495FD87" wp14:editId="292BFBA3">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9F247E" w:rsidRPr="009F247E" w:rsidRDefault="00D56FE7" w:rsidP="00CC1729">
      <w:pPr>
        <w:pStyle w:val="HeadingBig"/>
      </w:pPr>
      <w:r>
        <w:t>The Erudite Guider</w:t>
      </w:r>
    </w:p>
    <w:p w:rsidR="00254173" w:rsidRPr="009F0296" w:rsidRDefault="0035208E" w:rsidP="009F0296">
      <w:pPr>
        <w:pStyle w:val="NormalT"/>
        <w:jc w:val="center"/>
        <w:rPr>
          <w:b/>
        </w:rPr>
      </w:pPr>
      <w:r w:rsidRPr="009F0296">
        <w:rPr>
          <w:b/>
        </w:rPr>
        <w:t xml:space="preserve">Software </w:t>
      </w:r>
      <w:r w:rsidR="00177807" w:rsidRPr="009F0296">
        <w:rPr>
          <w:b/>
        </w:rPr>
        <w:t>Requirement Specification</w:t>
      </w: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0513B" w:rsidRPr="009F0296" w:rsidRDefault="00D56FE7" w:rsidP="009F0296">
      <w:pPr>
        <w:pStyle w:val="NormalT"/>
        <w:jc w:val="center"/>
        <w:rPr>
          <w:b/>
          <w:lang w:val="fr-FR"/>
        </w:rPr>
      </w:pPr>
      <w:r w:rsidRPr="009F0296">
        <w:rPr>
          <w:b/>
          <w:lang w:val="fr-FR"/>
        </w:rPr>
        <w:t>Project Code: TEG</w:t>
      </w:r>
    </w:p>
    <w:p w:rsidR="0050513B" w:rsidRPr="009F0296" w:rsidRDefault="0050513B" w:rsidP="009F0296">
      <w:pPr>
        <w:pStyle w:val="NormalT"/>
        <w:jc w:val="center"/>
        <w:rPr>
          <w:b/>
          <w:lang w:val="fr-FR"/>
        </w:rPr>
      </w:pPr>
      <w:r w:rsidRPr="009F0296">
        <w:rPr>
          <w:b/>
          <w:lang w:val="fr-FR"/>
        </w:rPr>
        <w:t>Docume</w:t>
      </w:r>
      <w:r w:rsidR="00C10DC2" w:rsidRPr="009F0296">
        <w:rPr>
          <w:b/>
          <w:lang w:val="fr-FR"/>
        </w:rPr>
        <w:t>nt Code: TEG</w:t>
      </w:r>
      <w:r w:rsidR="0094662D" w:rsidRPr="009F0296">
        <w:rPr>
          <w:b/>
          <w:lang w:val="fr-FR"/>
        </w:rPr>
        <w:t>_SRS – &lt;v0.</w:t>
      </w:r>
      <w:r w:rsidR="00920F48" w:rsidRPr="009F0296">
        <w:rPr>
          <w:b/>
          <w:lang w:val="fr-FR"/>
        </w:rPr>
        <w:t>3</w:t>
      </w:r>
      <w:r w:rsidR="00B13A0B" w:rsidRPr="009F0296">
        <w:rPr>
          <w:b/>
          <w:lang w:val="fr-FR"/>
        </w:rPr>
        <w:t>&gt;</w:t>
      </w:r>
    </w:p>
    <w:p w:rsidR="0050513B" w:rsidRPr="0035208E" w:rsidRDefault="0050513B" w:rsidP="009F0296">
      <w:pPr>
        <w:pStyle w:val="NormalT"/>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9F0296">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9F0296"/>
    <w:p w:rsidR="0050513B" w:rsidRPr="00B61308" w:rsidRDefault="0050513B" w:rsidP="009F0296">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9F0296">
            <w:pPr>
              <w:pStyle w:val="HeadingLv1"/>
            </w:pPr>
            <w:r w:rsidRPr="009F247E">
              <w:t>Effective Date</w:t>
            </w:r>
          </w:p>
        </w:tc>
        <w:tc>
          <w:tcPr>
            <w:tcW w:w="2196" w:type="dxa"/>
            <w:shd w:val="clear" w:color="auto" w:fill="FFE8E1"/>
            <w:vAlign w:val="center"/>
          </w:tcPr>
          <w:p w:rsidR="0050513B" w:rsidRPr="009F247E" w:rsidRDefault="0050513B" w:rsidP="009F0296">
            <w:pPr>
              <w:pStyle w:val="HeadingLv1"/>
            </w:pPr>
            <w:r w:rsidRPr="009F247E">
              <w:t>Changed Items</w:t>
            </w:r>
          </w:p>
        </w:tc>
        <w:tc>
          <w:tcPr>
            <w:tcW w:w="810" w:type="dxa"/>
            <w:shd w:val="clear" w:color="auto" w:fill="FFE8E1"/>
            <w:vAlign w:val="center"/>
          </w:tcPr>
          <w:p w:rsidR="0050513B" w:rsidRPr="009F247E" w:rsidRDefault="0050513B" w:rsidP="009F0296">
            <w:pPr>
              <w:pStyle w:val="HeadingLv1"/>
            </w:pPr>
            <w:r w:rsidRPr="009F247E">
              <w:t>A*</w:t>
            </w:r>
            <w:r w:rsidRPr="009F247E">
              <w:br/>
              <w:t>M, D</w:t>
            </w:r>
          </w:p>
        </w:tc>
        <w:tc>
          <w:tcPr>
            <w:tcW w:w="3330" w:type="dxa"/>
            <w:shd w:val="clear" w:color="auto" w:fill="FFE8E1"/>
            <w:vAlign w:val="center"/>
          </w:tcPr>
          <w:p w:rsidR="0050513B" w:rsidRPr="009F247E" w:rsidRDefault="0050513B" w:rsidP="009F0296">
            <w:pPr>
              <w:pStyle w:val="HeadingLv1"/>
            </w:pPr>
            <w:r w:rsidRPr="009F247E">
              <w:t>Change Description</w:t>
            </w:r>
          </w:p>
        </w:tc>
        <w:tc>
          <w:tcPr>
            <w:tcW w:w="1530" w:type="dxa"/>
            <w:shd w:val="clear" w:color="auto" w:fill="FFE8E1"/>
            <w:vAlign w:val="center"/>
          </w:tcPr>
          <w:p w:rsidR="0050513B" w:rsidRPr="009F247E" w:rsidRDefault="0050513B" w:rsidP="009F0296">
            <w:pPr>
              <w:pStyle w:val="HeadingLv1"/>
            </w:pPr>
            <w:r w:rsidRPr="009F247E">
              <w:t>New Version</w:t>
            </w:r>
          </w:p>
        </w:tc>
      </w:tr>
      <w:tr w:rsidR="0050513B" w:rsidRPr="00B61308" w:rsidTr="00A57886">
        <w:tc>
          <w:tcPr>
            <w:tcW w:w="1134" w:type="dxa"/>
          </w:tcPr>
          <w:p w:rsidR="0050513B" w:rsidRPr="00B61308" w:rsidRDefault="005A47F4" w:rsidP="009F0296">
            <w:pPr>
              <w:pStyle w:val="Bang"/>
            </w:pPr>
            <w:r>
              <w:t>19/09/2016</w:t>
            </w:r>
          </w:p>
        </w:tc>
        <w:tc>
          <w:tcPr>
            <w:tcW w:w="2196" w:type="dxa"/>
          </w:tcPr>
          <w:p w:rsidR="0050513B" w:rsidRPr="00B61308" w:rsidRDefault="00510E25" w:rsidP="009F0296">
            <w:pPr>
              <w:pStyle w:val="Bang"/>
            </w:pPr>
            <w:r w:rsidRPr="00B61308">
              <w:t>Create new</w:t>
            </w:r>
          </w:p>
        </w:tc>
        <w:tc>
          <w:tcPr>
            <w:tcW w:w="810" w:type="dxa"/>
          </w:tcPr>
          <w:p w:rsidR="0050513B" w:rsidRPr="00B61308" w:rsidRDefault="00510E25" w:rsidP="009F0296">
            <w:pPr>
              <w:pStyle w:val="Bang"/>
            </w:pPr>
            <w:r w:rsidRPr="00B61308">
              <w:t>A</w:t>
            </w:r>
          </w:p>
        </w:tc>
        <w:tc>
          <w:tcPr>
            <w:tcW w:w="3330" w:type="dxa"/>
          </w:tcPr>
          <w:p w:rsidR="0050513B" w:rsidRPr="00B61308" w:rsidRDefault="00510E25" w:rsidP="009F0296">
            <w:pPr>
              <w:pStyle w:val="Bang"/>
            </w:pPr>
            <w:r w:rsidRPr="00B61308">
              <w:t>Cr</w:t>
            </w:r>
            <w:r w:rsidR="00CA37F6" w:rsidRPr="00B61308">
              <w:t>e</w:t>
            </w:r>
            <w:r w:rsidRPr="00B61308">
              <w:t>ate document</w:t>
            </w:r>
          </w:p>
        </w:tc>
        <w:tc>
          <w:tcPr>
            <w:tcW w:w="1530" w:type="dxa"/>
          </w:tcPr>
          <w:p w:rsidR="0050513B" w:rsidRPr="00B61308" w:rsidRDefault="00510E25" w:rsidP="009F0296">
            <w:pPr>
              <w:pStyle w:val="Bang"/>
            </w:pPr>
            <w:r w:rsidRPr="00B61308">
              <w:t>0.1</w:t>
            </w:r>
          </w:p>
        </w:tc>
      </w:tr>
      <w:tr w:rsidR="008B0EB9" w:rsidRPr="00B61308" w:rsidTr="008B0EB9">
        <w:trPr>
          <w:trHeight w:val="313"/>
        </w:trPr>
        <w:tc>
          <w:tcPr>
            <w:tcW w:w="1134" w:type="dxa"/>
            <w:vMerge w:val="restart"/>
          </w:tcPr>
          <w:p w:rsidR="008B0EB9" w:rsidRPr="00D868D7" w:rsidRDefault="005A47F4" w:rsidP="009F0296">
            <w:pPr>
              <w:pStyle w:val="Bang"/>
            </w:pPr>
            <w:r>
              <w:t>11/10/2016</w:t>
            </w:r>
          </w:p>
        </w:tc>
        <w:tc>
          <w:tcPr>
            <w:tcW w:w="2196" w:type="dxa"/>
          </w:tcPr>
          <w:p w:rsidR="008B0EB9" w:rsidRPr="00D868D7" w:rsidRDefault="008B0EB9" w:rsidP="009F0296">
            <w:pPr>
              <w:pStyle w:val="Bang"/>
            </w:pPr>
            <w:r>
              <w:t>Section 3.1.6</w:t>
            </w:r>
          </w:p>
        </w:tc>
        <w:tc>
          <w:tcPr>
            <w:tcW w:w="810" w:type="dxa"/>
          </w:tcPr>
          <w:p w:rsidR="008B0EB9" w:rsidRPr="00D868D7" w:rsidRDefault="008B0EB9" w:rsidP="009F0296">
            <w:pPr>
              <w:pStyle w:val="Bang"/>
            </w:pPr>
            <w:r>
              <w:t>M</w:t>
            </w:r>
          </w:p>
        </w:tc>
        <w:tc>
          <w:tcPr>
            <w:tcW w:w="3330" w:type="dxa"/>
          </w:tcPr>
          <w:p w:rsidR="008B0EB9" w:rsidRPr="00D868D7" w:rsidRDefault="008B0EB9" w:rsidP="009F0296">
            <w:pPr>
              <w:pStyle w:val="Bang"/>
            </w:pPr>
            <w:r>
              <w:t>Change use case name and use case description</w:t>
            </w:r>
          </w:p>
        </w:tc>
        <w:tc>
          <w:tcPr>
            <w:tcW w:w="1530" w:type="dxa"/>
            <w:vMerge w:val="restart"/>
          </w:tcPr>
          <w:p w:rsidR="008B0EB9" w:rsidRPr="00D868D7" w:rsidRDefault="008B0EB9" w:rsidP="009F0296">
            <w:pPr>
              <w:pStyle w:val="Bang"/>
            </w:pPr>
            <w:r>
              <w:t>0.2</w:t>
            </w:r>
          </w:p>
        </w:tc>
      </w:tr>
      <w:tr w:rsidR="008B0EB9" w:rsidRPr="00B61308" w:rsidTr="00A57886">
        <w:trPr>
          <w:trHeight w:val="312"/>
        </w:trPr>
        <w:tc>
          <w:tcPr>
            <w:tcW w:w="1134" w:type="dxa"/>
            <w:vMerge/>
          </w:tcPr>
          <w:p w:rsidR="008B0EB9" w:rsidRDefault="008B0EB9" w:rsidP="009F0296">
            <w:pPr>
              <w:pStyle w:val="Bang"/>
            </w:pPr>
          </w:p>
        </w:tc>
        <w:tc>
          <w:tcPr>
            <w:tcW w:w="2196" w:type="dxa"/>
          </w:tcPr>
          <w:p w:rsidR="008B0EB9" w:rsidRDefault="008B0EB9" w:rsidP="009F0296">
            <w:pPr>
              <w:pStyle w:val="Bang"/>
            </w:pPr>
            <w:r>
              <w:t>Section 3.1</w:t>
            </w:r>
          </w:p>
        </w:tc>
        <w:tc>
          <w:tcPr>
            <w:tcW w:w="810" w:type="dxa"/>
          </w:tcPr>
          <w:p w:rsidR="008B0EB9" w:rsidRDefault="008B0EB9" w:rsidP="009F0296">
            <w:pPr>
              <w:pStyle w:val="Bang"/>
            </w:pPr>
            <w:r>
              <w:t>A</w:t>
            </w:r>
          </w:p>
        </w:tc>
        <w:tc>
          <w:tcPr>
            <w:tcW w:w="3330" w:type="dxa"/>
          </w:tcPr>
          <w:p w:rsidR="008B0EB9" w:rsidRDefault="008B0EB9" w:rsidP="009F0296">
            <w:pPr>
              <w:pStyle w:val="Bang"/>
            </w:pPr>
            <w:r>
              <w:t>Add new functions</w:t>
            </w:r>
          </w:p>
        </w:tc>
        <w:tc>
          <w:tcPr>
            <w:tcW w:w="1530" w:type="dxa"/>
            <w:vMerge/>
          </w:tcPr>
          <w:p w:rsidR="008B0EB9" w:rsidRDefault="008B0EB9" w:rsidP="009F0296">
            <w:pPr>
              <w:pStyle w:val="Bang"/>
            </w:pPr>
          </w:p>
        </w:tc>
      </w:tr>
      <w:tr w:rsidR="00A57886" w:rsidRPr="00B61308" w:rsidTr="00A57886">
        <w:tc>
          <w:tcPr>
            <w:tcW w:w="1134" w:type="dxa"/>
          </w:tcPr>
          <w:p w:rsidR="00A57886" w:rsidRPr="00B61308" w:rsidRDefault="005A47F4" w:rsidP="009F0296">
            <w:pPr>
              <w:pStyle w:val="Bang"/>
            </w:pPr>
            <w:r>
              <w:t>1/11/2016</w:t>
            </w:r>
          </w:p>
        </w:tc>
        <w:tc>
          <w:tcPr>
            <w:tcW w:w="2196" w:type="dxa"/>
          </w:tcPr>
          <w:p w:rsidR="00A57886" w:rsidRPr="00B61308" w:rsidRDefault="006B4FC3" w:rsidP="009F0296">
            <w:pPr>
              <w:pStyle w:val="Bang"/>
            </w:pPr>
            <w:r>
              <w:t>Section 3.1</w:t>
            </w:r>
          </w:p>
        </w:tc>
        <w:tc>
          <w:tcPr>
            <w:tcW w:w="810" w:type="dxa"/>
          </w:tcPr>
          <w:p w:rsidR="00A57886" w:rsidRPr="00B61308" w:rsidRDefault="006B4FC3" w:rsidP="009F0296">
            <w:pPr>
              <w:pStyle w:val="Bang"/>
            </w:pPr>
            <w:r>
              <w:t>A</w:t>
            </w:r>
          </w:p>
        </w:tc>
        <w:tc>
          <w:tcPr>
            <w:tcW w:w="3330" w:type="dxa"/>
          </w:tcPr>
          <w:p w:rsidR="00A57886" w:rsidRPr="00B61308" w:rsidRDefault="006B4FC3" w:rsidP="009F0296">
            <w:pPr>
              <w:pStyle w:val="Bang"/>
            </w:pPr>
            <w:r>
              <w:t>Add new functions</w:t>
            </w:r>
          </w:p>
        </w:tc>
        <w:tc>
          <w:tcPr>
            <w:tcW w:w="1530" w:type="dxa"/>
          </w:tcPr>
          <w:p w:rsidR="00A57886" w:rsidRPr="00B61308" w:rsidRDefault="006B4FC3" w:rsidP="009F0296">
            <w:pPr>
              <w:pStyle w:val="Bang"/>
            </w:pPr>
            <w:r>
              <w:t>0.3</w:t>
            </w: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bl>
    <w:p w:rsidR="0050513B" w:rsidRPr="00B61308" w:rsidRDefault="0050513B" w:rsidP="009F0296"/>
    <w:p w:rsidR="0050513B" w:rsidRPr="008D3E89" w:rsidRDefault="00C05D00" w:rsidP="009F0296">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9F0296">
      <w:pPr>
        <w:rPr>
          <w:lang w:val="fr-FR"/>
        </w:rPr>
      </w:pPr>
    </w:p>
    <w:p w:rsidR="0050513B" w:rsidRPr="008D3E89" w:rsidRDefault="0050513B" w:rsidP="009F0296">
      <w:pPr>
        <w:rPr>
          <w:lang w:val="fr-FR"/>
        </w:rPr>
      </w:pPr>
    </w:p>
    <w:p w:rsidR="0050513B" w:rsidRPr="008D3E89" w:rsidRDefault="0050513B" w:rsidP="009F0296">
      <w:pPr>
        <w:rPr>
          <w:lang w:val="fr-FR"/>
        </w:rPr>
      </w:pPr>
    </w:p>
    <w:p w:rsidR="00510E25" w:rsidRPr="00C14CBA" w:rsidRDefault="008D3E89" w:rsidP="009F0296">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9F0296">
      <w:pPr>
        <w:rPr>
          <w:lang w:val="vi-VN"/>
        </w:rPr>
      </w:pPr>
      <w:r w:rsidRPr="00C14CBA">
        <w:rPr>
          <w:lang w:val="vi-VN"/>
        </w:rPr>
        <w:tab/>
      </w:r>
      <w:r w:rsidR="008D3E89" w:rsidRPr="00C14CBA">
        <w:rPr>
          <w:lang w:val="vi-VN"/>
        </w:rPr>
        <w:t>Project manager</w:t>
      </w:r>
    </w:p>
    <w:bookmarkEnd w:id="12"/>
    <w:bookmarkEnd w:id="13"/>
    <w:p w:rsidR="0082204A" w:rsidRPr="00C14CBA" w:rsidRDefault="0082204A" w:rsidP="009F0296">
      <w:pPr>
        <w:rPr>
          <w:lang w:val="vi-VN"/>
        </w:rPr>
      </w:pPr>
    </w:p>
    <w:p w:rsidR="009B6EDB" w:rsidRPr="00C14CBA" w:rsidRDefault="0050513B" w:rsidP="009F0296">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9F0296">
      <w:pPr>
        <w:rPr>
          <w:lang w:val="vi-VN"/>
        </w:rPr>
      </w:pPr>
      <w:r w:rsidRPr="00C14CBA">
        <w:rPr>
          <w:lang w:val="vi-VN"/>
        </w:rPr>
        <w:tab/>
        <w:t>Member</w:t>
      </w:r>
    </w:p>
    <w:p w:rsidR="0082204A" w:rsidRPr="00C14CBA" w:rsidRDefault="0082204A" w:rsidP="009F0296">
      <w:pPr>
        <w:rPr>
          <w:lang w:val="vi-VN"/>
        </w:rPr>
      </w:pPr>
    </w:p>
    <w:p w:rsidR="0050513B" w:rsidRPr="00C14CBA" w:rsidRDefault="0050513B" w:rsidP="009F0296">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9F0296">
      <w:pPr>
        <w:rPr>
          <w:lang w:val="vi-VN"/>
        </w:rPr>
      </w:pPr>
      <w:r w:rsidRPr="00C14CBA">
        <w:rPr>
          <w:lang w:val="vi-VN"/>
        </w:rPr>
        <w:tab/>
      </w:r>
      <w:r w:rsidR="00510E25" w:rsidRPr="00C14CBA">
        <w:rPr>
          <w:lang w:val="vi-VN"/>
        </w:rPr>
        <w:t>Supervisor</w:t>
      </w:r>
    </w:p>
    <w:p w:rsidR="005B5D36" w:rsidRDefault="0050513B" w:rsidP="009F0296">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DD4810" w:rsidP="009F0296">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DD4810" w:rsidP="009F0296">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DD4810" w:rsidP="009F0296">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DD4810" w:rsidP="009F0296">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DD4810" w:rsidP="009F0296">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D4810" w:rsidP="009F0296">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D4810" w:rsidP="009F0296">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D4810" w:rsidP="009F0296">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DD4810" w:rsidP="009F0296">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D4810" w:rsidP="009F0296">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D4810" w:rsidP="009F0296">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DD4810" w:rsidP="009F0296">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DD4810" w:rsidP="009F0296">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DD4810" w:rsidP="009F0296">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DD4810" w:rsidP="009F0296">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DD4810" w:rsidP="009F0296">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DD4810" w:rsidP="009F0296">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DD4810" w:rsidP="009F0296">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DD4810" w:rsidP="009F0296">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DD4810" w:rsidP="009F0296">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DD4810" w:rsidP="009F0296">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DD4810" w:rsidP="009F0296">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DD4810" w:rsidP="009F0296">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DD4810" w:rsidP="009F0296">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DD4810" w:rsidP="009F0296">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DD4810" w:rsidP="009F0296">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DD4810" w:rsidP="009F0296">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DD4810" w:rsidP="009F0296">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DD4810" w:rsidP="009F0296">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DD4810" w:rsidP="009F0296">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DD4810" w:rsidP="009F0296">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DD4810" w:rsidP="009F0296">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DD4810" w:rsidP="009F0296">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DD4810" w:rsidP="009F0296">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DD4810" w:rsidP="009F0296">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DD4810" w:rsidP="009F0296">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DD4810" w:rsidP="009F0296">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DD4810" w:rsidP="009F0296">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DD4810" w:rsidP="009F0296">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DD4810" w:rsidP="009F0296">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DD4810" w:rsidP="009F0296">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D4810" w:rsidP="009F0296">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D4810" w:rsidP="009F0296">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D4810" w:rsidP="009F0296">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D4810" w:rsidP="009F0296">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DD4810" w:rsidP="009F0296">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9F0296">
      <w:pPr>
        <w:pStyle w:val="TOC3"/>
      </w:pPr>
      <w:r>
        <w:fldChar w:fldCharType="end"/>
      </w:r>
    </w:p>
    <w:p w:rsidR="00A24508" w:rsidRPr="00B61308" w:rsidRDefault="00A24508" w:rsidP="009F0296">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9F0296">
            <w:pPr>
              <w:pStyle w:val="HeadingLv1"/>
            </w:pPr>
            <w:r w:rsidRPr="009F247E">
              <w:t>Acronym</w:t>
            </w:r>
          </w:p>
        </w:tc>
        <w:tc>
          <w:tcPr>
            <w:tcW w:w="2556" w:type="pct"/>
            <w:shd w:val="clear" w:color="auto" w:fill="FFE8E1"/>
          </w:tcPr>
          <w:p w:rsidR="00A24508" w:rsidRPr="009F247E" w:rsidRDefault="00A24508" w:rsidP="009F0296">
            <w:pPr>
              <w:pStyle w:val="HeadingLv1"/>
            </w:pPr>
            <w:r w:rsidRPr="009F247E">
              <w:t>Definition</w:t>
            </w:r>
          </w:p>
        </w:tc>
        <w:tc>
          <w:tcPr>
            <w:tcW w:w="1394" w:type="pct"/>
            <w:shd w:val="clear" w:color="auto" w:fill="FFE8E1"/>
          </w:tcPr>
          <w:p w:rsidR="00A24508" w:rsidRPr="009F247E" w:rsidRDefault="00A24508" w:rsidP="009F0296">
            <w:pPr>
              <w:pStyle w:val="HeadingLv1"/>
            </w:pPr>
            <w:r w:rsidRPr="009F247E">
              <w:t>Note</w:t>
            </w:r>
          </w:p>
        </w:tc>
      </w:tr>
      <w:tr w:rsidR="00A24508" w:rsidRPr="00B61308" w:rsidTr="009F247E">
        <w:tc>
          <w:tcPr>
            <w:tcW w:w="1050" w:type="pct"/>
          </w:tcPr>
          <w:p w:rsidR="00A24508" w:rsidRPr="00B61308" w:rsidRDefault="00A24508" w:rsidP="009F0296">
            <w:pPr>
              <w:pStyle w:val="Bang"/>
            </w:pPr>
            <w:r w:rsidRPr="00B61308">
              <w:t>T</w:t>
            </w:r>
            <w:r w:rsidR="00E868B4">
              <w:t>EG</w:t>
            </w:r>
          </w:p>
        </w:tc>
        <w:tc>
          <w:tcPr>
            <w:tcW w:w="2556" w:type="pct"/>
          </w:tcPr>
          <w:p w:rsidR="00A24508" w:rsidRPr="00B61308" w:rsidRDefault="00E868B4" w:rsidP="009F0296">
            <w:pPr>
              <w:pStyle w:val="Bang"/>
            </w:pPr>
            <w:r>
              <w:t>The Erudite Guider</w:t>
            </w:r>
          </w:p>
        </w:tc>
        <w:tc>
          <w:tcPr>
            <w:tcW w:w="1394" w:type="pct"/>
          </w:tcPr>
          <w:p w:rsidR="00A24508" w:rsidRPr="00B61308" w:rsidRDefault="00A24508" w:rsidP="009F0296">
            <w:pPr>
              <w:pStyle w:val="Bang"/>
            </w:pPr>
          </w:p>
        </w:tc>
      </w:tr>
      <w:tr w:rsidR="00A92938" w:rsidRPr="00B61308" w:rsidTr="009F247E">
        <w:tc>
          <w:tcPr>
            <w:tcW w:w="1050" w:type="pct"/>
          </w:tcPr>
          <w:p w:rsidR="00A92938" w:rsidRPr="00D868D7" w:rsidRDefault="00A92938" w:rsidP="009F0296">
            <w:pPr>
              <w:pStyle w:val="Bang"/>
            </w:pPr>
            <w:r w:rsidRPr="00D868D7">
              <w:t>SRS</w:t>
            </w:r>
          </w:p>
        </w:tc>
        <w:tc>
          <w:tcPr>
            <w:tcW w:w="2556" w:type="pct"/>
          </w:tcPr>
          <w:p w:rsidR="00A92938" w:rsidRPr="00D868D7" w:rsidRDefault="00A92938" w:rsidP="009F0296">
            <w:pPr>
              <w:pStyle w:val="Bang"/>
            </w:pPr>
            <w:r w:rsidRPr="00D868D7">
              <w:t>Software Requirement Specification</w:t>
            </w:r>
          </w:p>
        </w:tc>
        <w:tc>
          <w:tcPr>
            <w:tcW w:w="1394" w:type="pct"/>
          </w:tcPr>
          <w:p w:rsidR="00A92938" w:rsidRPr="00B61308" w:rsidRDefault="00A92938" w:rsidP="009F0296">
            <w:pPr>
              <w:pStyle w:val="Bang"/>
            </w:pPr>
          </w:p>
        </w:tc>
      </w:tr>
      <w:tr w:rsidR="005D23A4" w:rsidRPr="00B61308" w:rsidTr="009F247E">
        <w:tc>
          <w:tcPr>
            <w:tcW w:w="1050" w:type="pct"/>
          </w:tcPr>
          <w:p w:rsidR="005D23A4" w:rsidRPr="00D868D7" w:rsidRDefault="005D23A4" w:rsidP="009F0296">
            <w:pPr>
              <w:pStyle w:val="Bang"/>
            </w:pPr>
            <w:r>
              <w:t>QA</w:t>
            </w:r>
          </w:p>
        </w:tc>
        <w:tc>
          <w:tcPr>
            <w:tcW w:w="2556" w:type="pct"/>
          </w:tcPr>
          <w:p w:rsidR="005D23A4" w:rsidRPr="00D868D7" w:rsidRDefault="005D23A4" w:rsidP="009F0296">
            <w:pPr>
              <w:pStyle w:val="Bang"/>
            </w:pPr>
            <w:r>
              <w:t>Quality Assurance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PM</w:t>
            </w:r>
          </w:p>
        </w:tc>
        <w:tc>
          <w:tcPr>
            <w:tcW w:w="2556" w:type="pct"/>
          </w:tcPr>
          <w:p w:rsidR="005D23A4" w:rsidRDefault="005D23A4" w:rsidP="009F0296">
            <w:pPr>
              <w:pStyle w:val="Bang"/>
            </w:pPr>
            <w:r>
              <w:t>Project Manager</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DB</w:t>
            </w:r>
          </w:p>
        </w:tc>
        <w:tc>
          <w:tcPr>
            <w:tcW w:w="2556" w:type="pct"/>
          </w:tcPr>
          <w:p w:rsidR="005D23A4" w:rsidRDefault="005D23A4" w:rsidP="009F0296">
            <w:pPr>
              <w:pStyle w:val="Bang"/>
            </w:pPr>
            <w:r>
              <w:t>Database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SC</w:t>
            </w:r>
          </w:p>
        </w:tc>
        <w:tc>
          <w:tcPr>
            <w:tcW w:w="2556" w:type="pct"/>
          </w:tcPr>
          <w:p w:rsidR="005D23A4" w:rsidRDefault="005D23A4" w:rsidP="009F0296">
            <w:pPr>
              <w:pStyle w:val="Bang"/>
            </w:pPr>
            <w:r>
              <w:t>Screen</w:t>
            </w:r>
          </w:p>
        </w:tc>
        <w:tc>
          <w:tcPr>
            <w:tcW w:w="1394" w:type="pct"/>
          </w:tcPr>
          <w:p w:rsidR="005D23A4" w:rsidRPr="00B61308" w:rsidRDefault="005D23A4" w:rsidP="009F0296">
            <w:pPr>
              <w:pStyle w:val="Bang"/>
            </w:pPr>
          </w:p>
        </w:tc>
      </w:tr>
      <w:tr w:rsidR="00F019E1" w:rsidRPr="00B61308" w:rsidTr="009F247E">
        <w:tc>
          <w:tcPr>
            <w:tcW w:w="1050" w:type="pct"/>
          </w:tcPr>
          <w:p w:rsidR="00F019E1" w:rsidRPr="00D868D7" w:rsidRDefault="00F019E1" w:rsidP="009F0296">
            <w:pPr>
              <w:pStyle w:val="Bang"/>
            </w:pPr>
            <w:r>
              <w:t>UC</w:t>
            </w:r>
          </w:p>
        </w:tc>
        <w:tc>
          <w:tcPr>
            <w:tcW w:w="2556" w:type="pct"/>
          </w:tcPr>
          <w:p w:rsidR="00F019E1" w:rsidRPr="00D868D7" w:rsidRDefault="00F019E1" w:rsidP="009F0296">
            <w:pPr>
              <w:pStyle w:val="Bang"/>
            </w:pPr>
            <w:r>
              <w:t>Use Case</w:t>
            </w:r>
          </w:p>
        </w:tc>
        <w:tc>
          <w:tcPr>
            <w:tcW w:w="1394" w:type="pct"/>
          </w:tcPr>
          <w:p w:rsidR="00F019E1" w:rsidRPr="00B61308" w:rsidRDefault="00F019E1" w:rsidP="009F0296">
            <w:pPr>
              <w:pStyle w:val="Bang"/>
            </w:pPr>
          </w:p>
        </w:tc>
      </w:tr>
      <w:tr w:rsidR="00C27DFD" w:rsidRPr="00B61308" w:rsidTr="009F247E">
        <w:tc>
          <w:tcPr>
            <w:tcW w:w="1050" w:type="pct"/>
          </w:tcPr>
          <w:p w:rsidR="00C27DFD" w:rsidRDefault="00C27DFD" w:rsidP="009F0296">
            <w:pPr>
              <w:pStyle w:val="Bang"/>
            </w:pPr>
            <w:r>
              <w:t>N/A</w:t>
            </w:r>
          </w:p>
        </w:tc>
        <w:tc>
          <w:tcPr>
            <w:tcW w:w="2556" w:type="pct"/>
          </w:tcPr>
          <w:p w:rsidR="00C27DFD" w:rsidRDefault="00C27DFD" w:rsidP="009F0296">
            <w:pPr>
              <w:pStyle w:val="Bang"/>
            </w:pPr>
            <w:r>
              <w:t>Not Available</w:t>
            </w:r>
          </w:p>
        </w:tc>
        <w:tc>
          <w:tcPr>
            <w:tcW w:w="1394" w:type="pct"/>
          </w:tcPr>
          <w:p w:rsidR="00C27DFD" w:rsidRPr="00B61308" w:rsidRDefault="00C27DFD" w:rsidP="009F0296">
            <w:pPr>
              <w:pStyle w:val="Bang"/>
            </w:pPr>
          </w:p>
        </w:tc>
      </w:tr>
      <w:tr w:rsidR="004957AB" w:rsidRPr="00B61308" w:rsidTr="009F247E">
        <w:tc>
          <w:tcPr>
            <w:tcW w:w="1050" w:type="pct"/>
          </w:tcPr>
          <w:p w:rsidR="004957AB" w:rsidRDefault="004957AB" w:rsidP="009F0296">
            <w:pPr>
              <w:pStyle w:val="Bang"/>
            </w:pPr>
            <w:r>
              <w:t>No.</w:t>
            </w:r>
          </w:p>
        </w:tc>
        <w:tc>
          <w:tcPr>
            <w:tcW w:w="2556" w:type="pct"/>
          </w:tcPr>
          <w:p w:rsidR="004957AB" w:rsidRDefault="004957AB" w:rsidP="009F0296">
            <w:pPr>
              <w:pStyle w:val="Bang"/>
            </w:pPr>
            <w:r>
              <w:t>Number</w:t>
            </w:r>
          </w:p>
        </w:tc>
        <w:tc>
          <w:tcPr>
            <w:tcW w:w="1394" w:type="pct"/>
          </w:tcPr>
          <w:p w:rsidR="004957AB" w:rsidRPr="00B61308" w:rsidRDefault="004957AB" w:rsidP="009F0296">
            <w:pPr>
              <w:pStyle w:val="Bang"/>
            </w:pPr>
          </w:p>
        </w:tc>
      </w:tr>
      <w:tr w:rsidR="00320C6D" w:rsidRPr="00B61308" w:rsidTr="009F247E">
        <w:tc>
          <w:tcPr>
            <w:tcW w:w="1050" w:type="pct"/>
          </w:tcPr>
          <w:p w:rsidR="00320C6D" w:rsidRDefault="00320C6D" w:rsidP="009F0296">
            <w:pPr>
              <w:pStyle w:val="Bang"/>
            </w:pPr>
            <w:r>
              <w:t>GUI</w:t>
            </w:r>
          </w:p>
        </w:tc>
        <w:tc>
          <w:tcPr>
            <w:tcW w:w="2556" w:type="pct"/>
          </w:tcPr>
          <w:p w:rsidR="00320C6D" w:rsidRDefault="00320C6D" w:rsidP="009F0296">
            <w:pPr>
              <w:pStyle w:val="Bang"/>
            </w:pPr>
            <w:r>
              <w:t>Graphic User Interface</w:t>
            </w:r>
          </w:p>
        </w:tc>
        <w:tc>
          <w:tcPr>
            <w:tcW w:w="1394" w:type="pct"/>
          </w:tcPr>
          <w:p w:rsidR="00320C6D" w:rsidRPr="00B61308" w:rsidRDefault="00320C6D" w:rsidP="009F0296">
            <w:pPr>
              <w:pStyle w:val="Bang"/>
            </w:pPr>
          </w:p>
        </w:tc>
      </w:tr>
    </w:tbl>
    <w:p w:rsidR="00FD65DC" w:rsidRPr="00B61308" w:rsidRDefault="00FD65DC" w:rsidP="009F0296">
      <w:pPr>
        <w:pStyle w:val="Heading1"/>
      </w:pPr>
      <w:r w:rsidRPr="00B61308">
        <w:br w:type="page"/>
      </w:r>
    </w:p>
    <w:p w:rsidR="00F41142" w:rsidRPr="00B61308" w:rsidRDefault="00814353" w:rsidP="009F0296">
      <w:pPr>
        <w:pStyle w:val="Heading1"/>
      </w:pPr>
      <w:bookmarkStart w:id="18" w:name="_Toc463549161"/>
      <w:bookmarkStart w:id="19" w:name="_Toc466178659"/>
      <w:r>
        <w:lastRenderedPageBreak/>
        <w:t>Introduction</w:t>
      </w:r>
      <w:bookmarkEnd w:id="18"/>
      <w:bookmarkEnd w:id="19"/>
    </w:p>
    <w:p w:rsidR="00C03EEA" w:rsidRPr="00D868D7" w:rsidRDefault="00C03EEA" w:rsidP="009F0296">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9F0296">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9F0296">
      <w:r w:rsidRPr="00D868D7">
        <w:t>The information is the fully describing about the software system such as functional requirements, non-functional requirements, design constrains and any other necessary information.</w:t>
      </w:r>
    </w:p>
    <w:p w:rsidR="00C03EEA" w:rsidRPr="00D868D7" w:rsidRDefault="00C03EEA" w:rsidP="009F0296">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9F0296">
      <w:pPr>
        <w:pStyle w:val="ListParagraph"/>
        <w:numPr>
          <w:ilvl w:val="0"/>
          <w:numId w:val="3"/>
        </w:numPr>
      </w:pPr>
      <w:r w:rsidRPr="00D868D7">
        <w:t>User Requirement Specification:</w:t>
      </w:r>
    </w:p>
    <w:p w:rsidR="00C03EEA" w:rsidRPr="00D868D7" w:rsidRDefault="00C03EEA" w:rsidP="009F0296">
      <w:pPr>
        <w:pStyle w:val="ListParagraph"/>
        <w:numPr>
          <w:ilvl w:val="0"/>
          <w:numId w:val="4"/>
        </w:numPr>
      </w:pPr>
      <w:r w:rsidRPr="00D868D7">
        <w:t>Provides the general information about the software system.</w:t>
      </w:r>
    </w:p>
    <w:p w:rsidR="00C03EEA" w:rsidRPr="00D868D7" w:rsidRDefault="00C03EEA" w:rsidP="009F0296">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9F0296">
      <w:pPr>
        <w:pStyle w:val="ListParagraph"/>
        <w:numPr>
          <w:ilvl w:val="0"/>
          <w:numId w:val="3"/>
        </w:numPr>
      </w:pPr>
      <w:r w:rsidRPr="00D868D7">
        <w:t>System Requirements Specification:</w:t>
      </w:r>
    </w:p>
    <w:p w:rsidR="00C03EEA" w:rsidRPr="00D868D7" w:rsidRDefault="00C03EEA" w:rsidP="009F0296">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9F0296">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9F0296">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9F0296">
      <w:r w:rsidRPr="00D868D7">
        <w:t>The document applies to many stages of developing the system:</w:t>
      </w:r>
    </w:p>
    <w:p w:rsidR="00C03EEA" w:rsidRPr="00D868D7" w:rsidRDefault="00C03EEA" w:rsidP="009F0296">
      <w:pPr>
        <w:pStyle w:val="ListParagraph"/>
        <w:numPr>
          <w:ilvl w:val="0"/>
          <w:numId w:val="3"/>
        </w:numPr>
      </w:pPr>
      <w:r w:rsidRPr="00D868D7">
        <w:t>It is first used for project manager and supervisors to negotiate.</w:t>
      </w:r>
    </w:p>
    <w:p w:rsidR="00C03EEA" w:rsidRPr="00D868D7" w:rsidRDefault="00C03EEA" w:rsidP="009F0296">
      <w:pPr>
        <w:pStyle w:val="ListParagraph"/>
        <w:numPr>
          <w:ilvl w:val="0"/>
          <w:numId w:val="3"/>
        </w:numPr>
      </w:pPr>
      <w:r w:rsidRPr="00D868D7">
        <w:t>It is also very important for designing, developing, manufacturing, testing and maintaining the system:</w:t>
      </w:r>
    </w:p>
    <w:p w:rsidR="00C03EEA" w:rsidRPr="00D868D7" w:rsidRDefault="00C03EEA" w:rsidP="009F0296">
      <w:pPr>
        <w:pStyle w:val="ListParagraph"/>
        <w:numPr>
          <w:ilvl w:val="0"/>
          <w:numId w:val="6"/>
        </w:numPr>
      </w:pPr>
      <w:r w:rsidRPr="00D868D7">
        <w:t>The designers must know what the system is and what function it needs to have.</w:t>
      </w:r>
    </w:p>
    <w:p w:rsidR="00C03EEA" w:rsidRPr="00D868D7" w:rsidRDefault="00C03EEA" w:rsidP="009F0296">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9F0296">
      <w:pPr>
        <w:pStyle w:val="ListParagraph"/>
        <w:numPr>
          <w:ilvl w:val="0"/>
          <w:numId w:val="6"/>
        </w:numPr>
      </w:pPr>
      <w:r w:rsidRPr="00D868D7">
        <w:t>The tester must know that to check if the system meets the requirements or not.</w:t>
      </w:r>
    </w:p>
    <w:p w:rsidR="00C03EEA" w:rsidRPr="00D868D7" w:rsidRDefault="00C03EEA" w:rsidP="009F0296">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9F0296">
      <w:r w:rsidRPr="00D868D7">
        <w:t>Document:</w:t>
      </w:r>
    </w:p>
    <w:p w:rsidR="00C03EEA" w:rsidRPr="00D868D7" w:rsidRDefault="00C03EEA" w:rsidP="009F0296"/>
    <w:p w:rsidR="00C03EEA" w:rsidRPr="00D868D7" w:rsidRDefault="007A430C" w:rsidP="009F0296">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9F0296">
      <w:bookmarkStart w:id="30" w:name="_Toc456598586"/>
      <w:bookmarkStart w:id="31" w:name="_Toc504442098"/>
    </w:p>
    <w:p w:rsidR="00C03EEA" w:rsidRPr="00D868D7" w:rsidRDefault="00C03EEA" w:rsidP="009F0296">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9F0296">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9F0296">
      <w:pPr>
        <w:pStyle w:val="Heading3"/>
      </w:pPr>
      <w:bookmarkStart w:id="38" w:name="_Toc463549167"/>
      <w:bookmarkStart w:id="39" w:name="_Toc466178665"/>
      <w:r>
        <w:t>Use Case Diagram</w:t>
      </w:r>
      <w:bookmarkEnd w:id="38"/>
      <w:bookmarkEnd w:id="39"/>
    </w:p>
    <w:p w:rsidR="00C03EEA" w:rsidRPr="00FA76A1" w:rsidRDefault="00432310" w:rsidP="008F7E51">
      <w:pPr>
        <w:jc w:val="center"/>
      </w:pPr>
      <w:r w:rsidRPr="00432310">
        <w:rPr>
          <w:noProof/>
          <w:lang w:val="vi-VN" w:eastAsia="vi-VN"/>
        </w:rPr>
        <w:drawing>
          <wp:inline distT="0" distB="0" distL="0" distR="0" wp14:anchorId="2FA999C5" wp14:editId="094DD68D">
            <wp:extent cx="5292725" cy="379481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3794816"/>
                    </a:xfrm>
                    <a:prstGeom prst="rect">
                      <a:avLst/>
                    </a:prstGeom>
                  </pic:spPr>
                </pic:pic>
              </a:graphicData>
            </a:graphic>
          </wp:inline>
        </w:drawing>
      </w:r>
    </w:p>
    <w:p w:rsidR="00C03EEA" w:rsidRPr="006853E2" w:rsidRDefault="00C03EEA" w:rsidP="009F0296"/>
    <w:p w:rsidR="00C03EEA" w:rsidRDefault="00C03EEA" w:rsidP="009F0296"/>
    <w:p w:rsidR="00C03EEA" w:rsidRPr="00256FCF" w:rsidRDefault="00D9678F" w:rsidP="009F0296">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9F0296">
      <w:pPr>
        <w:rPr>
          <w:lang w:val="en-GB"/>
        </w:rPr>
      </w:pPr>
      <w:r>
        <w:rPr>
          <w:lang w:val="en-GB"/>
        </w:rPr>
        <w:br/>
      </w:r>
    </w:p>
    <w:p w:rsidR="00C03EEA" w:rsidRDefault="005B027A" w:rsidP="009F0296">
      <w:pPr>
        <w:rPr>
          <w:lang w:val="en-GB"/>
        </w:rPr>
      </w:pPr>
      <w:r>
        <w:rPr>
          <w:lang w:val="en-GB"/>
        </w:rPr>
        <w:br w:type="column"/>
      </w:r>
    </w:p>
    <w:p w:rsidR="00D9678F" w:rsidRDefault="00D9678F" w:rsidP="009F0296">
      <w:pPr>
        <w:pStyle w:val="FigureTable"/>
      </w:pPr>
      <w:r>
        <w:t>TABLE 3-1-1: Actor description</w:t>
      </w:r>
    </w:p>
    <w:p w:rsidR="00D9678F" w:rsidRDefault="00D9678F" w:rsidP="009F0296">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9F0296">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t>Description</w:t>
            </w:r>
          </w:p>
        </w:tc>
      </w:tr>
      <w:tr w:rsidR="00D9678F" w:rsidRPr="00D868D7" w:rsidTr="007B6D48">
        <w:trPr>
          <w:trHeight w:val="44"/>
        </w:trPr>
        <w:tc>
          <w:tcPr>
            <w:tcW w:w="567" w:type="dxa"/>
            <w:vAlign w:val="center"/>
          </w:tcPr>
          <w:p w:rsidR="00D9678F" w:rsidRPr="00164DAA" w:rsidRDefault="00D9678F" w:rsidP="009F0296">
            <w:r w:rsidRPr="00164DAA">
              <w:t>1</w:t>
            </w:r>
          </w:p>
        </w:tc>
        <w:tc>
          <w:tcPr>
            <w:tcW w:w="2269" w:type="dxa"/>
          </w:tcPr>
          <w:p w:rsidR="00D9678F" w:rsidRPr="00164DAA" w:rsidRDefault="00D9678F" w:rsidP="009F0296">
            <w:r w:rsidRPr="00942E8E">
              <w:t>Guest (Free Museum)</w:t>
            </w:r>
          </w:p>
        </w:tc>
        <w:tc>
          <w:tcPr>
            <w:tcW w:w="7087" w:type="dxa"/>
            <w:vAlign w:val="center"/>
          </w:tcPr>
          <w:p w:rsidR="00D9678F" w:rsidRPr="00164DAA" w:rsidRDefault="00D9678F" w:rsidP="009F0296">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9F0296">
            <w:r w:rsidRPr="00164DAA">
              <w:t>2</w:t>
            </w:r>
          </w:p>
        </w:tc>
        <w:tc>
          <w:tcPr>
            <w:tcW w:w="2269" w:type="dxa"/>
          </w:tcPr>
          <w:p w:rsidR="00D9678F" w:rsidRPr="00164DAA" w:rsidRDefault="00D9678F" w:rsidP="009F0296">
            <w:r>
              <w:t>Customer</w:t>
            </w:r>
          </w:p>
        </w:tc>
        <w:tc>
          <w:tcPr>
            <w:tcW w:w="7087" w:type="dxa"/>
            <w:vAlign w:val="center"/>
          </w:tcPr>
          <w:p w:rsidR="00D9678F" w:rsidRPr="00164DAA" w:rsidRDefault="00D9678F" w:rsidP="009F0296">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9F0296">
            <w:r w:rsidRPr="00164DAA">
              <w:t>3</w:t>
            </w:r>
          </w:p>
        </w:tc>
        <w:tc>
          <w:tcPr>
            <w:tcW w:w="2269" w:type="dxa"/>
          </w:tcPr>
          <w:p w:rsidR="00D9678F" w:rsidRPr="00164DAA" w:rsidRDefault="00D9678F" w:rsidP="009F0296">
            <w:r>
              <w:t>Administrator</w:t>
            </w:r>
          </w:p>
        </w:tc>
        <w:tc>
          <w:tcPr>
            <w:tcW w:w="7087" w:type="dxa"/>
            <w:vAlign w:val="center"/>
          </w:tcPr>
          <w:p w:rsidR="00D9678F" w:rsidRPr="00164DAA" w:rsidRDefault="00D9678F" w:rsidP="009F0296">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9F0296">
            <w:r>
              <w:t>4</w:t>
            </w:r>
          </w:p>
        </w:tc>
        <w:tc>
          <w:tcPr>
            <w:tcW w:w="2269" w:type="dxa"/>
          </w:tcPr>
          <w:p w:rsidR="00D504E5" w:rsidRDefault="00D504E5" w:rsidP="009F0296">
            <w:r>
              <w:t>Visitor</w:t>
            </w:r>
          </w:p>
        </w:tc>
        <w:tc>
          <w:tcPr>
            <w:tcW w:w="7087" w:type="dxa"/>
            <w:vAlign w:val="center"/>
          </w:tcPr>
          <w:p w:rsidR="00D504E5" w:rsidRDefault="00D504E5" w:rsidP="009F0296">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9F0296">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9F0296">
      <w:pPr>
        <w:pStyle w:val="FigureTable"/>
      </w:pPr>
      <w:r>
        <w:lastRenderedPageBreak/>
        <w:t xml:space="preserve">TABLE </w:t>
      </w:r>
      <w:r w:rsidR="00D9678F">
        <w:t>3-1-2</w:t>
      </w:r>
      <w:r>
        <w:t>: Use C</w:t>
      </w:r>
      <w:r w:rsidR="00F019E1" w:rsidRPr="00F019E1">
        <w:t>ases list</w:t>
      </w:r>
    </w:p>
    <w:p w:rsidR="00F019E1" w:rsidRPr="00BA3D58" w:rsidRDefault="00F019E1" w:rsidP="009F0296">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9F0296">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9F0296">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Use-case no</w:t>
            </w:r>
          </w:p>
        </w:tc>
      </w:tr>
      <w:tr w:rsidR="00C03EEA" w:rsidRPr="00D868D7" w:rsidTr="003F10D5">
        <w:tc>
          <w:tcPr>
            <w:tcW w:w="553" w:type="dxa"/>
            <w:vAlign w:val="center"/>
          </w:tcPr>
          <w:p w:rsidR="00C03EEA" w:rsidRPr="00164DAA" w:rsidRDefault="00C03EEA" w:rsidP="009F0296">
            <w:r w:rsidRPr="00164DAA">
              <w:t>1</w:t>
            </w:r>
          </w:p>
        </w:tc>
        <w:tc>
          <w:tcPr>
            <w:tcW w:w="1576" w:type="dxa"/>
            <w:vAlign w:val="center"/>
          </w:tcPr>
          <w:p w:rsidR="00C03EEA" w:rsidRPr="00164DAA" w:rsidRDefault="00847BE8" w:rsidP="009F0296">
            <w:r w:rsidRPr="00942E8E">
              <w:t>Guest (Free Museum)</w:t>
            </w:r>
          </w:p>
        </w:tc>
        <w:tc>
          <w:tcPr>
            <w:tcW w:w="5605" w:type="dxa"/>
            <w:gridSpan w:val="5"/>
            <w:vAlign w:val="center"/>
          </w:tcPr>
          <w:p w:rsidR="00C03EEA" w:rsidRPr="00164DAA" w:rsidRDefault="00C03EEA" w:rsidP="009F0296">
            <w:r w:rsidRPr="00164DAA">
              <w:t>Register</w:t>
            </w:r>
          </w:p>
        </w:tc>
        <w:tc>
          <w:tcPr>
            <w:tcW w:w="1505" w:type="dxa"/>
            <w:vAlign w:val="center"/>
          </w:tcPr>
          <w:p w:rsidR="00C03EEA" w:rsidRPr="00164DAA" w:rsidRDefault="00C03EEA" w:rsidP="009F0296">
            <w:r w:rsidRPr="00164DAA">
              <w:t>UC-01-01</w:t>
            </w:r>
          </w:p>
        </w:tc>
      </w:tr>
      <w:tr w:rsidR="00C03EEA" w:rsidRPr="00D868D7" w:rsidTr="003F10D5">
        <w:tc>
          <w:tcPr>
            <w:tcW w:w="553" w:type="dxa"/>
            <w:vAlign w:val="center"/>
          </w:tcPr>
          <w:p w:rsidR="00C03EEA" w:rsidRPr="00164DAA" w:rsidRDefault="00C03EEA" w:rsidP="009F0296">
            <w:r w:rsidRPr="00164DAA">
              <w:t>2</w:t>
            </w:r>
          </w:p>
        </w:tc>
        <w:tc>
          <w:tcPr>
            <w:tcW w:w="1576" w:type="dxa"/>
            <w:vAlign w:val="center"/>
          </w:tcPr>
          <w:p w:rsidR="00C03EEA" w:rsidRDefault="003C7CE2" w:rsidP="009F0296">
            <w:r>
              <w:t>Customer</w:t>
            </w:r>
          </w:p>
          <w:p w:rsidR="003C7CE2" w:rsidRPr="00164DAA" w:rsidRDefault="003C7CE2" w:rsidP="009F0296">
            <w:r>
              <w:t>Administrator</w:t>
            </w:r>
          </w:p>
        </w:tc>
        <w:tc>
          <w:tcPr>
            <w:tcW w:w="5605" w:type="dxa"/>
            <w:gridSpan w:val="5"/>
            <w:vAlign w:val="center"/>
          </w:tcPr>
          <w:p w:rsidR="00C03EEA" w:rsidRPr="00164DAA" w:rsidRDefault="00C03EEA" w:rsidP="009F0296">
            <w:r w:rsidRPr="00164DAA">
              <w:t>Log in</w:t>
            </w:r>
          </w:p>
        </w:tc>
        <w:tc>
          <w:tcPr>
            <w:tcW w:w="1505" w:type="dxa"/>
            <w:vAlign w:val="center"/>
          </w:tcPr>
          <w:p w:rsidR="00C03EEA" w:rsidRPr="00164DAA" w:rsidRDefault="00C03EEA" w:rsidP="009F0296">
            <w:r w:rsidRPr="00164DAA">
              <w:t>UC-02-01</w:t>
            </w:r>
          </w:p>
        </w:tc>
      </w:tr>
      <w:tr w:rsidR="00C03EEA" w:rsidRPr="00D868D7" w:rsidTr="003F10D5">
        <w:tc>
          <w:tcPr>
            <w:tcW w:w="553" w:type="dxa"/>
            <w:vAlign w:val="center"/>
          </w:tcPr>
          <w:p w:rsidR="00C03EEA" w:rsidRPr="00164DAA" w:rsidRDefault="00C03EEA" w:rsidP="009F0296">
            <w:r w:rsidRPr="00164DAA">
              <w:t>3</w:t>
            </w:r>
          </w:p>
        </w:tc>
        <w:tc>
          <w:tcPr>
            <w:tcW w:w="1576" w:type="dxa"/>
            <w:vAlign w:val="center"/>
          </w:tcPr>
          <w:p w:rsidR="003C7CE2" w:rsidRDefault="003C7CE2" w:rsidP="009F0296">
            <w:r>
              <w:t>Customer</w:t>
            </w:r>
          </w:p>
          <w:p w:rsidR="00C03EEA" w:rsidRPr="00164DAA" w:rsidRDefault="003C7CE2" w:rsidP="009F0296">
            <w:r>
              <w:t>Administrator</w:t>
            </w:r>
          </w:p>
        </w:tc>
        <w:tc>
          <w:tcPr>
            <w:tcW w:w="5605" w:type="dxa"/>
            <w:gridSpan w:val="5"/>
            <w:vAlign w:val="center"/>
          </w:tcPr>
          <w:p w:rsidR="00C03EEA" w:rsidRPr="00164DAA" w:rsidRDefault="00C03EEA" w:rsidP="009F0296">
            <w:r w:rsidRPr="00164DAA">
              <w:t>Log out</w:t>
            </w:r>
          </w:p>
        </w:tc>
        <w:tc>
          <w:tcPr>
            <w:tcW w:w="1505" w:type="dxa"/>
            <w:vAlign w:val="center"/>
          </w:tcPr>
          <w:p w:rsidR="00C03EEA" w:rsidRPr="00164DAA" w:rsidRDefault="00C03EEA" w:rsidP="009F0296">
            <w:r w:rsidRPr="00164DAA">
              <w:t>UC-03-01</w:t>
            </w:r>
          </w:p>
        </w:tc>
      </w:tr>
      <w:tr w:rsidR="002A292D" w:rsidRPr="00D868D7" w:rsidTr="003F10D5">
        <w:trPr>
          <w:trHeight w:val="143"/>
        </w:trPr>
        <w:tc>
          <w:tcPr>
            <w:tcW w:w="553" w:type="dxa"/>
            <w:vAlign w:val="center"/>
          </w:tcPr>
          <w:p w:rsidR="002A292D" w:rsidRPr="00164DAA" w:rsidRDefault="002A292D" w:rsidP="009F0296">
            <w:r w:rsidRPr="00164DAA">
              <w:t>4</w:t>
            </w:r>
          </w:p>
        </w:tc>
        <w:tc>
          <w:tcPr>
            <w:tcW w:w="1576" w:type="dxa"/>
            <w:vMerge w:val="restart"/>
            <w:vAlign w:val="center"/>
          </w:tcPr>
          <w:p w:rsidR="003C7CE2" w:rsidRDefault="003C7CE2" w:rsidP="009F0296">
            <w:r>
              <w:t>Customer</w:t>
            </w:r>
          </w:p>
          <w:p w:rsidR="002A292D" w:rsidRPr="00164DAA" w:rsidRDefault="003C7CE2" w:rsidP="009F0296">
            <w:r>
              <w:t>Administrator</w:t>
            </w:r>
          </w:p>
        </w:tc>
        <w:tc>
          <w:tcPr>
            <w:tcW w:w="1984" w:type="dxa"/>
            <w:vMerge w:val="restart"/>
            <w:vAlign w:val="center"/>
          </w:tcPr>
          <w:p w:rsidR="002A292D" w:rsidRPr="00164DAA" w:rsidRDefault="008B7B1D" w:rsidP="009F0296">
            <w:r w:rsidRPr="00164DAA">
              <w:t>Forgot password</w:t>
            </w:r>
          </w:p>
        </w:tc>
        <w:tc>
          <w:tcPr>
            <w:tcW w:w="3621" w:type="dxa"/>
            <w:gridSpan w:val="4"/>
            <w:vAlign w:val="center"/>
          </w:tcPr>
          <w:p w:rsidR="002A292D" w:rsidRPr="00164DAA" w:rsidRDefault="008B7B1D" w:rsidP="009F0296">
            <w:r>
              <w:t>E</w:t>
            </w:r>
            <w:r w:rsidRPr="008B7B1D">
              <w:t>mail validation</w:t>
            </w:r>
          </w:p>
        </w:tc>
        <w:tc>
          <w:tcPr>
            <w:tcW w:w="1505" w:type="dxa"/>
            <w:vAlign w:val="center"/>
          </w:tcPr>
          <w:p w:rsidR="002A292D" w:rsidRPr="00164DAA" w:rsidRDefault="002A292D" w:rsidP="009F0296">
            <w:r w:rsidRPr="00164DAA">
              <w:t>UC-04-01</w:t>
            </w:r>
          </w:p>
        </w:tc>
      </w:tr>
      <w:tr w:rsidR="002A292D" w:rsidRPr="00D868D7" w:rsidTr="003F10D5">
        <w:trPr>
          <w:trHeight w:val="142"/>
        </w:trPr>
        <w:tc>
          <w:tcPr>
            <w:tcW w:w="553" w:type="dxa"/>
            <w:vAlign w:val="center"/>
          </w:tcPr>
          <w:p w:rsidR="002A292D" w:rsidRPr="00164DAA" w:rsidRDefault="00821D12" w:rsidP="009F0296">
            <w:r>
              <w:t>5</w:t>
            </w:r>
          </w:p>
        </w:tc>
        <w:tc>
          <w:tcPr>
            <w:tcW w:w="1576" w:type="dxa"/>
            <w:vMerge/>
            <w:vAlign w:val="center"/>
          </w:tcPr>
          <w:p w:rsidR="002A292D" w:rsidRPr="00164DAA" w:rsidRDefault="002A292D" w:rsidP="009F0296"/>
        </w:tc>
        <w:tc>
          <w:tcPr>
            <w:tcW w:w="1984" w:type="dxa"/>
            <w:vMerge/>
            <w:vAlign w:val="center"/>
          </w:tcPr>
          <w:p w:rsidR="002A292D" w:rsidRPr="00164DAA" w:rsidRDefault="002A292D" w:rsidP="009F0296"/>
        </w:tc>
        <w:tc>
          <w:tcPr>
            <w:tcW w:w="3621" w:type="dxa"/>
            <w:gridSpan w:val="4"/>
            <w:vAlign w:val="center"/>
          </w:tcPr>
          <w:p w:rsidR="002A292D" w:rsidRPr="00164DAA" w:rsidRDefault="00693704" w:rsidP="009F0296">
            <w:r>
              <w:t xml:space="preserve">Re- create </w:t>
            </w:r>
            <w:r w:rsidR="002A292D" w:rsidRPr="00164DAA">
              <w:t>password</w:t>
            </w:r>
          </w:p>
        </w:tc>
        <w:tc>
          <w:tcPr>
            <w:tcW w:w="1505" w:type="dxa"/>
            <w:vAlign w:val="center"/>
          </w:tcPr>
          <w:p w:rsidR="002A292D" w:rsidRPr="00164DAA" w:rsidRDefault="007E6D39" w:rsidP="009F0296">
            <w:r w:rsidRPr="00164DAA">
              <w:t>UC-04-02</w:t>
            </w:r>
          </w:p>
        </w:tc>
      </w:tr>
      <w:tr w:rsidR="005D33E2" w:rsidRPr="00D868D7" w:rsidTr="003F10D5">
        <w:trPr>
          <w:trHeight w:val="83"/>
        </w:trPr>
        <w:tc>
          <w:tcPr>
            <w:tcW w:w="553" w:type="dxa"/>
            <w:vAlign w:val="center"/>
          </w:tcPr>
          <w:p w:rsidR="005D33E2" w:rsidRPr="00164DAA" w:rsidRDefault="005D33E2" w:rsidP="009F0296">
            <w:r>
              <w:t>6</w:t>
            </w:r>
          </w:p>
        </w:tc>
        <w:tc>
          <w:tcPr>
            <w:tcW w:w="1576" w:type="dxa"/>
            <w:vAlign w:val="center"/>
          </w:tcPr>
          <w:p w:rsidR="005D33E2" w:rsidRPr="00164DAA" w:rsidRDefault="005D33E2" w:rsidP="009F0296">
            <w:r>
              <w:t>Customer</w:t>
            </w:r>
          </w:p>
        </w:tc>
        <w:tc>
          <w:tcPr>
            <w:tcW w:w="1984" w:type="dxa"/>
            <w:vMerge w:val="restart"/>
            <w:vAlign w:val="center"/>
          </w:tcPr>
          <w:p w:rsidR="005D33E2" w:rsidRPr="00164DAA" w:rsidRDefault="005D33E2" w:rsidP="009F0296">
            <w:r w:rsidRPr="00164DAA">
              <w:t>Object management</w:t>
            </w:r>
          </w:p>
        </w:tc>
        <w:tc>
          <w:tcPr>
            <w:tcW w:w="3621" w:type="dxa"/>
            <w:gridSpan w:val="4"/>
            <w:vAlign w:val="center"/>
          </w:tcPr>
          <w:p w:rsidR="005D33E2" w:rsidRPr="00164DAA" w:rsidRDefault="005D33E2" w:rsidP="009F0296">
            <w:r>
              <w:t>Upload new object</w:t>
            </w:r>
          </w:p>
        </w:tc>
        <w:tc>
          <w:tcPr>
            <w:tcW w:w="1505" w:type="dxa"/>
            <w:vAlign w:val="center"/>
          </w:tcPr>
          <w:p w:rsidR="005D33E2" w:rsidRPr="00164DAA" w:rsidRDefault="005D33E2" w:rsidP="009F0296">
            <w:r>
              <w:t>UC-05</w:t>
            </w:r>
            <w:r w:rsidRPr="00164DAA">
              <w:t>-01</w:t>
            </w:r>
          </w:p>
        </w:tc>
      </w:tr>
      <w:tr w:rsidR="005D33E2" w:rsidRPr="00D868D7" w:rsidTr="003F10D5">
        <w:trPr>
          <w:trHeight w:val="421"/>
        </w:trPr>
        <w:tc>
          <w:tcPr>
            <w:tcW w:w="553" w:type="dxa"/>
            <w:vAlign w:val="center"/>
          </w:tcPr>
          <w:p w:rsidR="005D33E2" w:rsidRDefault="005D33E2" w:rsidP="009F0296">
            <w:r>
              <w:t>7</w:t>
            </w:r>
          </w:p>
        </w:tc>
        <w:tc>
          <w:tcPr>
            <w:tcW w:w="1576" w:type="dxa"/>
            <w:vMerge w:val="restart"/>
            <w:vAlign w:val="center"/>
          </w:tcPr>
          <w:p w:rsidR="005D33E2" w:rsidRDefault="005D33E2" w:rsidP="009F0296">
            <w:r>
              <w:t>Customer</w:t>
            </w:r>
          </w:p>
          <w:p w:rsidR="005D33E2" w:rsidRDefault="005D33E2" w:rsidP="009F0296">
            <w:r>
              <w:t>Administrator</w:t>
            </w:r>
          </w:p>
        </w:tc>
        <w:tc>
          <w:tcPr>
            <w:tcW w:w="1984" w:type="dxa"/>
            <w:vMerge/>
            <w:vAlign w:val="center"/>
          </w:tcPr>
          <w:p w:rsidR="005D33E2" w:rsidRPr="00164DAA" w:rsidRDefault="005D33E2" w:rsidP="009F0296"/>
        </w:tc>
        <w:tc>
          <w:tcPr>
            <w:tcW w:w="1701" w:type="dxa"/>
            <w:gridSpan w:val="2"/>
            <w:vMerge w:val="restart"/>
            <w:vAlign w:val="center"/>
          </w:tcPr>
          <w:p w:rsidR="005D33E2" w:rsidRPr="00164DAA" w:rsidRDefault="005D33E2" w:rsidP="009F0296">
            <w:r>
              <w:t>View object</w:t>
            </w:r>
          </w:p>
        </w:tc>
        <w:tc>
          <w:tcPr>
            <w:tcW w:w="1920" w:type="dxa"/>
            <w:gridSpan w:val="2"/>
            <w:vAlign w:val="center"/>
          </w:tcPr>
          <w:p w:rsidR="005D33E2" w:rsidRPr="00164DAA" w:rsidRDefault="005D33E2" w:rsidP="009F0296">
            <w:r>
              <w:t>View list of objects</w:t>
            </w:r>
          </w:p>
        </w:tc>
        <w:tc>
          <w:tcPr>
            <w:tcW w:w="1505" w:type="dxa"/>
            <w:vAlign w:val="center"/>
          </w:tcPr>
          <w:p w:rsidR="005D33E2" w:rsidRPr="00164DAA" w:rsidRDefault="005D33E2" w:rsidP="009F0296">
            <w:r>
              <w:t>UC-05</w:t>
            </w:r>
            <w:r w:rsidRPr="00164DAA">
              <w:t>-0</w:t>
            </w:r>
            <w:r>
              <w:t>2</w:t>
            </w:r>
          </w:p>
        </w:tc>
      </w:tr>
      <w:tr w:rsidR="005D33E2" w:rsidRPr="00D868D7" w:rsidTr="003F10D5">
        <w:trPr>
          <w:trHeight w:val="421"/>
        </w:trPr>
        <w:tc>
          <w:tcPr>
            <w:tcW w:w="553" w:type="dxa"/>
            <w:vAlign w:val="center"/>
          </w:tcPr>
          <w:p w:rsidR="005D33E2" w:rsidRDefault="005D33E2" w:rsidP="009F0296">
            <w:r>
              <w:t>8</w:t>
            </w:r>
          </w:p>
        </w:tc>
        <w:tc>
          <w:tcPr>
            <w:tcW w:w="1576" w:type="dxa"/>
            <w:vMerge/>
            <w:vAlign w:val="center"/>
          </w:tcPr>
          <w:p w:rsidR="005D33E2" w:rsidRDefault="005D33E2" w:rsidP="009F0296"/>
        </w:tc>
        <w:tc>
          <w:tcPr>
            <w:tcW w:w="1984" w:type="dxa"/>
            <w:vMerge/>
            <w:vAlign w:val="center"/>
          </w:tcPr>
          <w:p w:rsidR="005D33E2" w:rsidRPr="00164DAA" w:rsidRDefault="005D33E2" w:rsidP="009F0296"/>
        </w:tc>
        <w:tc>
          <w:tcPr>
            <w:tcW w:w="1701" w:type="dxa"/>
            <w:gridSpan w:val="2"/>
            <w:vMerge/>
            <w:vAlign w:val="center"/>
          </w:tcPr>
          <w:p w:rsidR="005D33E2" w:rsidRDefault="005D33E2" w:rsidP="009F0296"/>
        </w:tc>
        <w:tc>
          <w:tcPr>
            <w:tcW w:w="1920" w:type="dxa"/>
            <w:gridSpan w:val="2"/>
            <w:vAlign w:val="center"/>
          </w:tcPr>
          <w:p w:rsidR="005D33E2" w:rsidRPr="00164DAA" w:rsidRDefault="005D33E2" w:rsidP="009F0296">
            <w:r>
              <w:t>View detail</w:t>
            </w:r>
          </w:p>
        </w:tc>
        <w:tc>
          <w:tcPr>
            <w:tcW w:w="1505" w:type="dxa"/>
            <w:vAlign w:val="center"/>
          </w:tcPr>
          <w:p w:rsidR="005D33E2" w:rsidRDefault="005D33E2" w:rsidP="009F0296">
            <w:r>
              <w:t>UC-05</w:t>
            </w:r>
            <w:r w:rsidRPr="00164DAA">
              <w:t>-0</w:t>
            </w:r>
            <w:r>
              <w:t>3</w:t>
            </w:r>
          </w:p>
        </w:tc>
      </w:tr>
      <w:tr w:rsidR="005D33E2" w:rsidRPr="00D868D7" w:rsidTr="003F10D5">
        <w:trPr>
          <w:trHeight w:val="81"/>
        </w:trPr>
        <w:tc>
          <w:tcPr>
            <w:tcW w:w="553" w:type="dxa"/>
            <w:vAlign w:val="center"/>
          </w:tcPr>
          <w:p w:rsidR="005D33E2" w:rsidRDefault="00066BA7" w:rsidP="009F0296">
            <w:r>
              <w:t>9</w:t>
            </w:r>
          </w:p>
        </w:tc>
        <w:tc>
          <w:tcPr>
            <w:tcW w:w="1576" w:type="dxa"/>
            <w:vAlign w:val="center"/>
          </w:tcPr>
          <w:p w:rsidR="005D33E2" w:rsidRDefault="005D33E2" w:rsidP="009F0296">
            <w:r>
              <w:t>Customer</w:t>
            </w:r>
          </w:p>
        </w:tc>
        <w:tc>
          <w:tcPr>
            <w:tcW w:w="1984" w:type="dxa"/>
            <w:vMerge/>
            <w:vAlign w:val="center"/>
          </w:tcPr>
          <w:p w:rsidR="005D33E2" w:rsidRPr="00164DAA" w:rsidRDefault="005D33E2" w:rsidP="009F0296"/>
        </w:tc>
        <w:tc>
          <w:tcPr>
            <w:tcW w:w="3621" w:type="dxa"/>
            <w:gridSpan w:val="4"/>
            <w:vAlign w:val="center"/>
          </w:tcPr>
          <w:p w:rsidR="005D33E2" w:rsidRPr="00164DAA" w:rsidRDefault="005D33E2" w:rsidP="009F0296">
            <w:r>
              <w:t>Change object’s information</w:t>
            </w:r>
          </w:p>
        </w:tc>
        <w:tc>
          <w:tcPr>
            <w:tcW w:w="1505" w:type="dxa"/>
            <w:vAlign w:val="center"/>
          </w:tcPr>
          <w:p w:rsidR="005D33E2" w:rsidRPr="00164DAA" w:rsidRDefault="005D33E2" w:rsidP="009F0296">
            <w:r>
              <w:t>UC-05</w:t>
            </w:r>
            <w:r w:rsidRPr="00164DAA">
              <w:t>-0</w:t>
            </w:r>
            <w:r>
              <w:t>4</w:t>
            </w:r>
          </w:p>
        </w:tc>
      </w:tr>
      <w:tr w:rsidR="00C03EEA" w:rsidRPr="00D868D7" w:rsidTr="003F10D5">
        <w:tc>
          <w:tcPr>
            <w:tcW w:w="553" w:type="dxa"/>
            <w:vAlign w:val="center"/>
          </w:tcPr>
          <w:p w:rsidR="00C03EEA" w:rsidRPr="00BB34D7" w:rsidRDefault="00066BA7" w:rsidP="009F0296">
            <w:r>
              <w:t>10</w:t>
            </w:r>
          </w:p>
        </w:tc>
        <w:tc>
          <w:tcPr>
            <w:tcW w:w="1576" w:type="dxa"/>
            <w:vAlign w:val="center"/>
          </w:tcPr>
          <w:p w:rsidR="003C7CE2" w:rsidRDefault="003C7CE2" w:rsidP="009F0296">
            <w:r>
              <w:t>Customer</w:t>
            </w:r>
          </w:p>
          <w:p w:rsidR="00C03EEA" w:rsidRPr="00BB34D7" w:rsidRDefault="003C7CE2" w:rsidP="009F0296">
            <w:r>
              <w:t>Administrator</w:t>
            </w:r>
          </w:p>
        </w:tc>
        <w:tc>
          <w:tcPr>
            <w:tcW w:w="5605" w:type="dxa"/>
            <w:gridSpan w:val="5"/>
            <w:vAlign w:val="center"/>
          </w:tcPr>
          <w:p w:rsidR="00C03EEA" w:rsidRPr="00BB34D7" w:rsidRDefault="00BB34D7" w:rsidP="009F0296">
            <w:r w:rsidRPr="00BB34D7">
              <w:t>Search object by name</w:t>
            </w:r>
          </w:p>
        </w:tc>
        <w:tc>
          <w:tcPr>
            <w:tcW w:w="1505" w:type="dxa"/>
            <w:vAlign w:val="center"/>
          </w:tcPr>
          <w:p w:rsidR="00C03EEA" w:rsidRPr="00164DAA" w:rsidRDefault="00BB34D7" w:rsidP="009F0296">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9F0296">
            <w:r>
              <w:t>11</w:t>
            </w:r>
          </w:p>
        </w:tc>
        <w:tc>
          <w:tcPr>
            <w:tcW w:w="1576" w:type="dxa"/>
            <w:vMerge w:val="restart"/>
            <w:vAlign w:val="center"/>
          </w:tcPr>
          <w:p w:rsidR="00C40A00" w:rsidRPr="00AE1901" w:rsidRDefault="00C40A00" w:rsidP="009F0296">
            <w:r>
              <w:t>Customer</w:t>
            </w:r>
          </w:p>
        </w:tc>
        <w:tc>
          <w:tcPr>
            <w:tcW w:w="1984" w:type="dxa"/>
            <w:vMerge w:val="restart"/>
            <w:vAlign w:val="center"/>
          </w:tcPr>
          <w:p w:rsidR="00C40A00" w:rsidRPr="00AE1901" w:rsidRDefault="00C40A00" w:rsidP="009F0296">
            <w:r w:rsidRPr="00C40A00">
              <w:t>Request management</w:t>
            </w:r>
          </w:p>
        </w:tc>
        <w:tc>
          <w:tcPr>
            <w:tcW w:w="1701" w:type="dxa"/>
            <w:gridSpan w:val="2"/>
            <w:vMerge w:val="restart"/>
            <w:vAlign w:val="center"/>
          </w:tcPr>
          <w:p w:rsidR="00C40A00" w:rsidRPr="00AE1901" w:rsidRDefault="00C40A00" w:rsidP="009F0296">
            <w:r w:rsidRPr="00AE1901">
              <w:t>Send request</w:t>
            </w:r>
          </w:p>
        </w:tc>
        <w:tc>
          <w:tcPr>
            <w:tcW w:w="1920" w:type="dxa"/>
            <w:gridSpan w:val="2"/>
            <w:vAlign w:val="center"/>
          </w:tcPr>
          <w:p w:rsidR="00C40A00" w:rsidRPr="00AE1901" w:rsidRDefault="00C40A00" w:rsidP="009F0296">
            <w:r w:rsidRPr="00AE1901">
              <w:t>Request to change</w:t>
            </w:r>
          </w:p>
        </w:tc>
        <w:tc>
          <w:tcPr>
            <w:tcW w:w="1505" w:type="dxa"/>
            <w:vAlign w:val="center"/>
          </w:tcPr>
          <w:p w:rsidR="00C40A00" w:rsidRPr="00AE1901" w:rsidRDefault="00C40A00" w:rsidP="009F0296">
            <w:r w:rsidRPr="00AE1901">
              <w:t>UC-07-01</w:t>
            </w:r>
          </w:p>
        </w:tc>
      </w:tr>
      <w:tr w:rsidR="00C40A00" w:rsidRPr="00D868D7" w:rsidTr="003F10D5">
        <w:trPr>
          <w:trHeight w:val="143"/>
        </w:trPr>
        <w:tc>
          <w:tcPr>
            <w:tcW w:w="553" w:type="dxa"/>
            <w:vAlign w:val="center"/>
          </w:tcPr>
          <w:p w:rsidR="00C40A00" w:rsidRPr="00AE1901" w:rsidRDefault="00066BA7" w:rsidP="009F0296">
            <w:r>
              <w:t>12</w:t>
            </w:r>
          </w:p>
        </w:tc>
        <w:tc>
          <w:tcPr>
            <w:tcW w:w="1576" w:type="dxa"/>
            <w:vMerge/>
            <w:vAlign w:val="center"/>
          </w:tcPr>
          <w:p w:rsidR="00C40A00" w:rsidRPr="00AE1901" w:rsidRDefault="00C40A00" w:rsidP="009F0296"/>
        </w:tc>
        <w:tc>
          <w:tcPr>
            <w:tcW w:w="1984" w:type="dxa"/>
            <w:vMerge/>
            <w:vAlign w:val="center"/>
          </w:tcPr>
          <w:p w:rsidR="00C40A00" w:rsidRPr="00AE1901" w:rsidRDefault="00C40A00" w:rsidP="009F0296"/>
        </w:tc>
        <w:tc>
          <w:tcPr>
            <w:tcW w:w="1701" w:type="dxa"/>
            <w:gridSpan w:val="2"/>
            <w:vMerge/>
            <w:vAlign w:val="center"/>
          </w:tcPr>
          <w:p w:rsidR="00C40A00" w:rsidRPr="00AE1901" w:rsidRDefault="00C40A00" w:rsidP="009F0296"/>
        </w:tc>
        <w:tc>
          <w:tcPr>
            <w:tcW w:w="1920" w:type="dxa"/>
            <w:gridSpan w:val="2"/>
            <w:vAlign w:val="center"/>
          </w:tcPr>
          <w:p w:rsidR="00C40A00" w:rsidRPr="00AE1901" w:rsidRDefault="00C40A00" w:rsidP="009F0296">
            <w:r w:rsidRPr="00AE1901">
              <w:t>Request to delete</w:t>
            </w:r>
          </w:p>
        </w:tc>
        <w:tc>
          <w:tcPr>
            <w:tcW w:w="1505" w:type="dxa"/>
            <w:vAlign w:val="center"/>
          </w:tcPr>
          <w:p w:rsidR="00C40A00" w:rsidRPr="00AE1901" w:rsidRDefault="00C40A00" w:rsidP="009F0296">
            <w:r w:rsidRPr="00AE1901">
              <w:t>UC-07-02</w:t>
            </w:r>
          </w:p>
        </w:tc>
      </w:tr>
      <w:tr w:rsidR="00C40A00" w:rsidRPr="00D868D7" w:rsidTr="003F10D5">
        <w:trPr>
          <w:trHeight w:val="142"/>
        </w:trPr>
        <w:tc>
          <w:tcPr>
            <w:tcW w:w="553" w:type="dxa"/>
            <w:vAlign w:val="center"/>
          </w:tcPr>
          <w:p w:rsidR="00C40A00" w:rsidRDefault="00066BA7" w:rsidP="009F0296">
            <w:r>
              <w:t>13</w:t>
            </w:r>
          </w:p>
        </w:tc>
        <w:tc>
          <w:tcPr>
            <w:tcW w:w="1576" w:type="dxa"/>
            <w:vAlign w:val="center"/>
          </w:tcPr>
          <w:p w:rsidR="00C40A00" w:rsidRDefault="00C40A00" w:rsidP="009F0296">
            <w:r>
              <w:t>Customer</w:t>
            </w:r>
          </w:p>
          <w:p w:rsidR="00C40A00" w:rsidRPr="00AE1901" w:rsidRDefault="00C40A00" w:rsidP="009F0296">
            <w:r>
              <w:t>Administrator</w:t>
            </w:r>
          </w:p>
        </w:tc>
        <w:tc>
          <w:tcPr>
            <w:tcW w:w="1984" w:type="dxa"/>
            <w:vMerge/>
            <w:vAlign w:val="center"/>
          </w:tcPr>
          <w:p w:rsidR="00C40A00" w:rsidRPr="00AE1901" w:rsidRDefault="00C40A00" w:rsidP="009F0296"/>
        </w:tc>
        <w:tc>
          <w:tcPr>
            <w:tcW w:w="3621" w:type="dxa"/>
            <w:gridSpan w:val="4"/>
            <w:vAlign w:val="center"/>
          </w:tcPr>
          <w:p w:rsidR="00C40A00" w:rsidRPr="00AE1901" w:rsidRDefault="00C40A00" w:rsidP="009F0296">
            <w:r>
              <w:t>View request</w:t>
            </w:r>
          </w:p>
        </w:tc>
        <w:tc>
          <w:tcPr>
            <w:tcW w:w="1505" w:type="dxa"/>
            <w:vAlign w:val="center"/>
          </w:tcPr>
          <w:p w:rsidR="00C40A00" w:rsidRPr="00AE1901" w:rsidRDefault="00C40A00" w:rsidP="009F0296">
            <w:r>
              <w:t>UC-07</w:t>
            </w:r>
            <w:r w:rsidRPr="00D769BE">
              <w:t>-0</w:t>
            </w:r>
            <w:r>
              <w:t>3</w:t>
            </w:r>
          </w:p>
        </w:tc>
      </w:tr>
      <w:tr w:rsidR="00C50B60" w:rsidRPr="00D868D7" w:rsidTr="003F10D5">
        <w:trPr>
          <w:trHeight w:val="279"/>
        </w:trPr>
        <w:tc>
          <w:tcPr>
            <w:tcW w:w="553" w:type="dxa"/>
            <w:vAlign w:val="center"/>
          </w:tcPr>
          <w:p w:rsidR="00C50B60" w:rsidRPr="00AE1901" w:rsidRDefault="00C50B60" w:rsidP="009F0296">
            <w:r>
              <w:t>14</w:t>
            </w:r>
          </w:p>
        </w:tc>
        <w:tc>
          <w:tcPr>
            <w:tcW w:w="1576" w:type="dxa"/>
            <w:vAlign w:val="center"/>
          </w:tcPr>
          <w:p w:rsidR="00C50B60" w:rsidRDefault="00C50B60" w:rsidP="009F0296">
            <w:r>
              <w:t>Customer</w:t>
            </w:r>
          </w:p>
          <w:p w:rsidR="00C50B60" w:rsidRPr="00AE1901" w:rsidRDefault="00C50B60" w:rsidP="009F0296">
            <w:r>
              <w:t>Administrator</w:t>
            </w:r>
          </w:p>
        </w:tc>
        <w:tc>
          <w:tcPr>
            <w:tcW w:w="1984" w:type="dxa"/>
            <w:vMerge w:val="restart"/>
            <w:vAlign w:val="center"/>
          </w:tcPr>
          <w:p w:rsidR="00C50B60" w:rsidRPr="00AE1901" w:rsidRDefault="00C50B60" w:rsidP="009F0296">
            <w:r>
              <w:t>Museum profile management</w:t>
            </w:r>
          </w:p>
        </w:tc>
        <w:tc>
          <w:tcPr>
            <w:tcW w:w="3621" w:type="dxa"/>
            <w:gridSpan w:val="4"/>
            <w:vAlign w:val="center"/>
          </w:tcPr>
          <w:p w:rsidR="00C50B60" w:rsidRPr="00AE1901" w:rsidRDefault="00C50B60" w:rsidP="009F0296">
            <w:r w:rsidRPr="00D769BE">
              <w:t>View museum profile</w:t>
            </w:r>
          </w:p>
        </w:tc>
        <w:tc>
          <w:tcPr>
            <w:tcW w:w="1505" w:type="dxa"/>
            <w:vAlign w:val="center"/>
          </w:tcPr>
          <w:p w:rsidR="00C50B60" w:rsidRPr="00AE1901" w:rsidRDefault="00C50B60" w:rsidP="009F0296">
            <w:r>
              <w:t>UC-08</w:t>
            </w:r>
            <w:r w:rsidRPr="00D769BE">
              <w:t>-0</w:t>
            </w:r>
            <w:r>
              <w:t>1</w:t>
            </w:r>
          </w:p>
        </w:tc>
      </w:tr>
      <w:tr w:rsidR="00C50B60" w:rsidRPr="00D868D7" w:rsidTr="003F10D5">
        <w:trPr>
          <w:trHeight w:val="278"/>
        </w:trPr>
        <w:tc>
          <w:tcPr>
            <w:tcW w:w="553" w:type="dxa"/>
            <w:vAlign w:val="center"/>
          </w:tcPr>
          <w:p w:rsidR="00C50B60" w:rsidRDefault="00C50B60" w:rsidP="009F0296">
            <w:r>
              <w:t>15</w:t>
            </w:r>
          </w:p>
        </w:tc>
        <w:tc>
          <w:tcPr>
            <w:tcW w:w="1576" w:type="dxa"/>
            <w:vAlign w:val="center"/>
          </w:tcPr>
          <w:p w:rsidR="00C50B60" w:rsidRPr="00AE1901" w:rsidRDefault="00C50B60" w:rsidP="009F0296">
            <w:r>
              <w:t>Customer</w:t>
            </w:r>
          </w:p>
        </w:tc>
        <w:tc>
          <w:tcPr>
            <w:tcW w:w="1984" w:type="dxa"/>
            <w:vMerge/>
            <w:vAlign w:val="center"/>
          </w:tcPr>
          <w:p w:rsidR="00C50B60" w:rsidRDefault="00C50B60" w:rsidP="009F0296"/>
        </w:tc>
        <w:tc>
          <w:tcPr>
            <w:tcW w:w="3621" w:type="dxa"/>
            <w:gridSpan w:val="4"/>
            <w:vAlign w:val="center"/>
          </w:tcPr>
          <w:p w:rsidR="00C50B60" w:rsidRPr="00C50B60" w:rsidRDefault="00C50B60" w:rsidP="009F0296">
            <w:r w:rsidRPr="00C50B60">
              <w:t>Edit museum profile</w:t>
            </w:r>
          </w:p>
        </w:tc>
        <w:tc>
          <w:tcPr>
            <w:tcW w:w="1505" w:type="dxa"/>
            <w:vAlign w:val="center"/>
          </w:tcPr>
          <w:p w:rsidR="00C50B60" w:rsidRPr="00AE1901" w:rsidRDefault="00C50B60" w:rsidP="009F0296">
            <w:r>
              <w:t>UC-08</w:t>
            </w:r>
            <w:r w:rsidRPr="00D769BE">
              <w:t>-0</w:t>
            </w:r>
            <w:r>
              <w:t>2</w:t>
            </w:r>
          </w:p>
        </w:tc>
      </w:tr>
      <w:tr w:rsidR="005F7735" w:rsidRPr="00D868D7" w:rsidTr="003F10D5">
        <w:trPr>
          <w:trHeight w:val="279"/>
        </w:trPr>
        <w:tc>
          <w:tcPr>
            <w:tcW w:w="553" w:type="dxa"/>
            <w:vAlign w:val="center"/>
          </w:tcPr>
          <w:p w:rsidR="005F7735" w:rsidRPr="00D769BE" w:rsidRDefault="005F7735" w:rsidP="009F0296">
            <w:r>
              <w:t>16</w:t>
            </w:r>
          </w:p>
        </w:tc>
        <w:tc>
          <w:tcPr>
            <w:tcW w:w="1576" w:type="dxa"/>
            <w:vMerge w:val="restart"/>
            <w:vAlign w:val="center"/>
          </w:tcPr>
          <w:p w:rsidR="005F7735" w:rsidRDefault="005F7735" w:rsidP="009F0296">
            <w:r>
              <w:t>Customer</w:t>
            </w:r>
          </w:p>
          <w:p w:rsidR="005F7735" w:rsidRPr="00D769BE" w:rsidRDefault="005F7735" w:rsidP="009F0296">
            <w:r>
              <w:t>Administrator</w:t>
            </w:r>
          </w:p>
        </w:tc>
        <w:tc>
          <w:tcPr>
            <w:tcW w:w="1984" w:type="dxa"/>
            <w:vMerge w:val="restart"/>
            <w:vAlign w:val="center"/>
          </w:tcPr>
          <w:p w:rsidR="005F7735" w:rsidRPr="00D769BE" w:rsidRDefault="005F7735" w:rsidP="009F0296">
            <w:r>
              <w:t>User profile management</w:t>
            </w:r>
          </w:p>
        </w:tc>
        <w:tc>
          <w:tcPr>
            <w:tcW w:w="3621" w:type="dxa"/>
            <w:gridSpan w:val="4"/>
            <w:vAlign w:val="center"/>
          </w:tcPr>
          <w:p w:rsidR="005F7735" w:rsidRPr="00D769BE" w:rsidRDefault="005F7735" w:rsidP="009F0296">
            <w:r>
              <w:t>View user profile</w:t>
            </w:r>
          </w:p>
        </w:tc>
        <w:tc>
          <w:tcPr>
            <w:tcW w:w="1505" w:type="dxa"/>
            <w:vAlign w:val="center"/>
          </w:tcPr>
          <w:p w:rsidR="005F7735" w:rsidRPr="00D769BE" w:rsidRDefault="005F7735" w:rsidP="009F0296">
            <w:r>
              <w:t>UC-09</w:t>
            </w:r>
            <w:r w:rsidRPr="00D769BE">
              <w:t>-01</w:t>
            </w:r>
          </w:p>
        </w:tc>
      </w:tr>
      <w:tr w:rsidR="005F7735" w:rsidRPr="00D868D7" w:rsidTr="003F10D5">
        <w:trPr>
          <w:trHeight w:val="278"/>
        </w:trPr>
        <w:tc>
          <w:tcPr>
            <w:tcW w:w="553" w:type="dxa"/>
            <w:vAlign w:val="center"/>
          </w:tcPr>
          <w:p w:rsidR="005F7735" w:rsidRDefault="005F7735" w:rsidP="009F0296">
            <w:r>
              <w:t>17</w:t>
            </w:r>
          </w:p>
        </w:tc>
        <w:tc>
          <w:tcPr>
            <w:tcW w:w="1576" w:type="dxa"/>
            <w:vMerge/>
            <w:vAlign w:val="center"/>
          </w:tcPr>
          <w:p w:rsidR="005F7735" w:rsidRPr="00D769BE" w:rsidRDefault="005F7735" w:rsidP="009F0296"/>
        </w:tc>
        <w:tc>
          <w:tcPr>
            <w:tcW w:w="1984" w:type="dxa"/>
            <w:vMerge/>
            <w:vAlign w:val="center"/>
          </w:tcPr>
          <w:p w:rsidR="005F7735" w:rsidRDefault="005F7735" w:rsidP="009F0296"/>
        </w:tc>
        <w:tc>
          <w:tcPr>
            <w:tcW w:w="3621" w:type="dxa"/>
            <w:gridSpan w:val="4"/>
            <w:vAlign w:val="center"/>
          </w:tcPr>
          <w:p w:rsidR="005F7735" w:rsidRPr="00D769BE" w:rsidRDefault="005F7735" w:rsidP="009F0296">
            <w:r w:rsidRPr="00CD709E">
              <w:t>Change password</w:t>
            </w:r>
          </w:p>
        </w:tc>
        <w:tc>
          <w:tcPr>
            <w:tcW w:w="1505" w:type="dxa"/>
            <w:vAlign w:val="center"/>
          </w:tcPr>
          <w:p w:rsidR="005F7735" w:rsidRDefault="005F7735" w:rsidP="009F0296">
            <w:r>
              <w:t>UC-09</w:t>
            </w:r>
            <w:r w:rsidRPr="00D769BE">
              <w:t>-0</w:t>
            </w:r>
            <w:r>
              <w:t>2</w:t>
            </w:r>
          </w:p>
        </w:tc>
      </w:tr>
      <w:tr w:rsidR="006C5E13" w:rsidRPr="00D868D7" w:rsidTr="003F10D5">
        <w:trPr>
          <w:trHeight w:val="143"/>
        </w:trPr>
        <w:tc>
          <w:tcPr>
            <w:tcW w:w="553" w:type="dxa"/>
            <w:vAlign w:val="center"/>
          </w:tcPr>
          <w:p w:rsidR="006C5E13" w:rsidRDefault="006C5E13" w:rsidP="009F0296">
            <w:r>
              <w:t>18</w:t>
            </w:r>
          </w:p>
        </w:tc>
        <w:tc>
          <w:tcPr>
            <w:tcW w:w="1576" w:type="dxa"/>
            <w:vMerge w:val="restart"/>
            <w:vAlign w:val="center"/>
          </w:tcPr>
          <w:p w:rsidR="006C5E13" w:rsidRPr="00F069B6" w:rsidRDefault="006C5E13" w:rsidP="009F0296">
            <w:r>
              <w:t>Administrator</w:t>
            </w:r>
          </w:p>
        </w:tc>
        <w:tc>
          <w:tcPr>
            <w:tcW w:w="1984" w:type="dxa"/>
            <w:vMerge w:val="restart"/>
            <w:vAlign w:val="center"/>
          </w:tcPr>
          <w:p w:rsidR="006C5E13" w:rsidRPr="00F069B6" w:rsidRDefault="006C5E13" w:rsidP="009F0296">
            <w:r>
              <w:t>Guest’s request management</w:t>
            </w:r>
          </w:p>
        </w:tc>
        <w:tc>
          <w:tcPr>
            <w:tcW w:w="3621" w:type="dxa"/>
            <w:gridSpan w:val="4"/>
            <w:vAlign w:val="center"/>
          </w:tcPr>
          <w:p w:rsidR="006C5E13" w:rsidRPr="00F069B6" w:rsidRDefault="006C5E13" w:rsidP="009F0296">
            <w:r>
              <w:t>View</w:t>
            </w:r>
          </w:p>
        </w:tc>
        <w:tc>
          <w:tcPr>
            <w:tcW w:w="1505" w:type="dxa"/>
            <w:vAlign w:val="center"/>
          </w:tcPr>
          <w:p w:rsidR="006C5E13" w:rsidRDefault="006C5E13" w:rsidP="009F0296">
            <w:r>
              <w:t>UC-10</w:t>
            </w:r>
            <w:r w:rsidRPr="00D769BE">
              <w:t>-01</w:t>
            </w:r>
          </w:p>
        </w:tc>
      </w:tr>
      <w:tr w:rsidR="006C5E13" w:rsidRPr="00D868D7" w:rsidTr="003F10D5">
        <w:trPr>
          <w:trHeight w:val="142"/>
        </w:trPr>
        <w:tc>
          <w:tcPr>
            <w:tcW w:w="553" w:type="dxa"/>
            <w:vAlign w:val="center"/>
          </w:tcPr>
          <w:p w:rsidR="006C5E13" w:rsidRDefault="006C5E13" w:rsidP="009F0296">
            <w:r>
              <w:t>19</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Default="006C5E13" w:rsidP="009F0296">
            <w:r>
              <w:t>Accept</w:t>
            </w:r>
          </w:p>
        </w:tc>
        <w:tc>
          <w:tcPr>
            <w:tcW w:w="1505" w:type="dxa"/>
            <w:vAlign w:val="center"/>
          </w:tcPr>
          <w:p w:rsidR="006C5E13" w:rsidRDefault="006C5E13" w:rsidP="009F0296">
            <w:r>
              <w:t>UC-10</w:t>
            </w:r>
            <w:r w:rsidRPr="00D769BE">
              <w:t>-0</w:t>
            </w:r>
            <w:r>
              <w:t>2</w:t>
            </w:r>
          </w:p>
        </w:tc>
      </w:tr>
      <w:tr w:rsidR="006C5E13" w:rsidRPr="00D868D7" w:rsidTr="003F10D5">
        <w:trPr>
          <w:trHeight w:val="278"/>
        </w:trPr>
        <w:tc>
          <w:tcPr>
            <w:tcW w:w="553" w:type="dxa"/>
            <w:vAlign w:val="center"/>
          </w:tcPr>
          <w:p w:rsidR="006C5E13" w:rsidRDefault="006C5E13" w:rsidP="009F0296">
            <w:r>
              <w:t>20</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Pr="00F069B6" w:rsidRDefault="006C5E13" w:rsidP="009F0296">
            <w:r>
              <w:t>Reject</w:t>
            </w:r>
          </w:p>
        </w:tc>
        <w:tc>
          <w:tcPr>
            <w:tcW w:w="1505" w:type="dxa"/>
            <w:vAlign w:val="center"/>
          </w:tcPr>
          <w:p w:rsidR="006C5E13" w:rsidRDefault="006C5E13" w:rsidP="009F0296">
            <w:r>
              <w:t>UC-10</w:t>
            </w:r>
            <w:r w:rsidRPr="00D769BE">
              <w:t>-0</w:t>
            </w:r>
            <w:r>
              <w:t>3</w:t>
            </w:r>
          </w:p>
        </w:tc>
      </w:tr>
      <w:tr w:rsidR="003F10D5" w:rsidRPr="00D868D7" w:rsidTr="003F10D5">
        <w:trPr>
          <w:trHeight w:val="95"/>
        </w:trPr>
        <w:tc>
          <w:tcPr>
            <w:tcW w:w="553" w:type="dxa"/>
            <w:vAlign w:val="center"/>
          </w:tcPr>
          <w:p w:rsidR="003F10D5" w:rsidRDefault="003F10D5" w:rsidP="009F0296">
            <w:r>
              <w:t>21</w:t>
            </w:r>
          </w:p>
        </w:tc>
        <w:tc>
          <w:tcPr>
            <w:tcW w:w="1576" w:type="dxa"/>
            <w:vMerge w:val="restart"/>
            <w:vAlign w:val="center"/>
          </w:tcPr>
          <w:p w:rsidR="003F10D5" w:rsidRPr="00F069B6" w:rsidRDefault="003F10D5" w:rsidP="009F0296">
            <w:r>
              <w:t>Administrator</w:t>
            </w:r>
          </w:p>
        </w:tc>
        <w:tc>
          <w:tcPr>
            <w:tcW w:w="1984" w:type="dxa"/>
            <w:vMerge w:val="restart"/>
            <w:vAlign w:val="center"/>
          </w:tcPr>
          <w:p w:rsidR="003F10D5" w:rsidRPr="00F069B6" w:rsidRDefault="003F10D5" w:rsidP="009F0296">
            <w:r>
              <w:t xml:space="preserve">Customer’s </w:t>
            </w:r>
            <w:r>
              <w:lastRenderedPageBreak/>
              <w:t>request management</w:t>
            </w:r>
          </w:p>
        </w:tc>
        <w:tc>
          <w:tcPr>
            <w:tcW w:w="1701" w:type="dxa"/>
            <w:gridSpan w:val="2"/>
            <w:vMerge w:val="restart"/>
            <w:vAlign w:val="center"/>
          </w:tcPr>
          <w:p w:rsidR="003F10D5" w:rsidRPr="00F069B6" w:rsidRDefault="003F10D5" w:rsidP="009F0296">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9F0296">
            <w:r>
              <w:lastRenderedPageBreak/>
              <w:t>View</w:t>
            </w:r>
          </w:p>
        </w:tc>
        <w:tc>
          <w:tcPr>
            <w:tcW w:w="1505" w:type="dxa"/>
            <w:vAlign w:val="center"/>
          </w:tcPr>
          <w:p w:rsidR="003F10D5" w:rsidRDefault="003F10D5" w:rsidP="009F0296">
            <w:r>
              <w:t>UC-11</w:t>
            </w:r>
            <w:r w:rsidRPr="00D769BE">
              <w:t>-01</w:t>
            </w:r>
          </w:p>
        </w:tc>
      </w:tr>
      <w:tr w:rsidR="003F10D5" w:rsidRPr="00D868D7" w:rsidTr="003F10D5">
        <w:trPr>
          <w:trHeight w:val="95"/>
        </w:trPr>
        <w:tc>
          <w:tcPr>
            <w:tcW w:w="553" w:type="dxa"/>
            <w:vAlign w:val="center"/>
          </w:tcPr>
          <w:p w:rsidR="003F10D5" w:rsidRDefault="003F10D5" w:rsidP="009F0296">
            <w:r>
              <w:lastRenderedPageBreak/>
              <w:t>22</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2</w:t>
            </w:r>
          </w:p>
        </w:tc>
      </w:tr>
      <w:tr w:rsidR="003F10D5" w:rsidRPr="00D868D7" w:rsidTr="003F10D5">
        <w:trPr>
          <w:trHeight w:val="95"/>
        </w:trPr>
        <w:tc>
          <w:tcPr>
            <w:tcW w:w="553" w:type="dxa"/>
            <w:vAlign w:val="center"/>
          </w:tcPr>
          <w:p w:rsidR="003F10D5" w:rsidRDefault="003F10D5" w:rsidP="009F0296">
            <w:r>
              <w:lastRenderedPageBreak/>
              <w:t>23</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3</w:t>
            </w:r>
          </w:p>
        </w:tc>
      </w:tr>
      <w:tr w:rsidR="003F10D5" w:rsidRPr="00D868D7" w:rsidTr="003F10D5">
        <w:trPr>
          <w:trHeight w:val="95"/>
        </w:trPr>
        <w:tc>
          <w:tcPr>
            <w:tcW w:w="553" w:type="dxa"/>
            <w:vAlign w:val="center"/>
          </w:tcPr>
          <w:p w:rsidR="003F10D5" w:rsidRDefault="003F10D5" w:rsidP="009F0296">
            <w:r>
              <w:t>24</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restart"/>
            <w:vAlign w:val="center"/>
          </w:tcPr>
          <w:p w:rsidR="003F10D5" w:rsidRDefault="003F10D5" w:rsidP="009F0296">
            <w:r w:rsidRPr="00AE1901">
              <w:t>Request to delete</w:t>
            </w:r>
          </w:p>
          <w:p w:rsidR="003F10D5" w:rsidRPr="003F10D5" w:rsidRDefault="003F10D5" w:rsidP="009F0296"/>
        </w:tc>
        <w:tc>
          <w:tcPr>
            <w:tcW w:w="1920" w:type="dxa"/>
            <w:gridSpan w:val="2"/>
            <w:vAlign w:val="center"/>
          </w:tcPr>
          <w:p w:rsidR="003F10D5" w:rsidRPr="00F069B6" w:rsidRDefault="003F10D5" w:rsidP="009F0296">
            <w:r>
              <w:t>View</w:t>
            </w:r>
          </w:p>
        </w:tc>
        <w:tc>
          <w:tcPr>
            <w:tcW w:w="1505" w:type="dxa"/>
            <w:vAlign w:val="center"/>
          </w:tcPr>
          <w:p w:rsidR="003F10D5" w:rsidRDefault="003F10D5" w:rsidP="009F0296">
            <w:r>
              <w:t>UC-11</w:t>
            </w:r>
            <w:r w:rsidRPr="00D769BE">
              <w:t>-0</w:t>
            </w:r>
            <w:r>
              <w:t>4</w:t>
            </w:r>
          </w:p>
        </w:tc>
      </w:tr>
      <w:tr w:rsidR="003F10D5" w:rsidRPr="00D868D7" w:rsidTr="003F10D5">
        <w:trPr>
          <w:trHeight w:val="95"/>
        </w:trPr>
        <w:tc>
          <w:tcPr>
            <w:tcW w:w="553" w:type="dxa"/>
            <w:vAlign w:val="center"/>
          </w:tcPr>
          <w:p w:rsidR="003F10D5" w:rsidRDefault="003F10D5" w:rsidP="009F0296">
            <w:r>
              <w:t>25</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5</w:t>
            </w:r>
          </w:p>
        </w:tc>
      </w:tr>
      <w:tr w:rsidR="003F10D5" w:rsidRPr="00D868D7" w:rsidTr="003F10D5">
        <w:trPr>
          <w:trHeight w:val="95"/>
        </w:trPr>
        <w:tc>
          <w:tcPr>
            <w:tcW w:w="553" w:type="dxa"/>
            <w:vAlign w:val="center"/>
          </w:tcPr>
          <w:p w:rsidR="003F10D5" w:rsidRDefault="003F10D5" w:rsidP="009F0296">
            <w:r>
              <w:t>26</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6</w:t>
            </w:r>
          </w:p>
        </w:tc>
      </w:tr>
      <w:tr w:rsidR="004102DB" w:rsidRPr="00D868D7" w:rsidTr="00DD5C44">
        <w:trPr>
          <w:trHeight w:val="95"/>
        </w:trPr>
        <w:tc>
          <w:tcPr>
            <w:tcW w:w="553" w:type="dxa"/>
            <w:vAlign w:val="center"/>
          </w:tcPr>
          <w:p w:rsidR="004102DB" w:rsidRDefault="004102DB" w:rsidP="009F0296">
            <w:r>
              <w:t>27</w:t>
            </w:r>
          </w:p>
        </w:tc>
        <w:tc>
          <w:tcPr>
            <w:tcW w:w="1576" w:type="dxa"/>
            <w:vAlign w:val="center"/>
          </w:tcPr>
          <w:p w:rsidR="004102DB" w:rsidRPr="00F069B6" w:rsidRDefault="004102DB" w:rsidP="009F0296">
            <w:r>
              <w:t>Administrator</w:t>
            </w:r>
          </w:p>
        </w:tc>
        <w:tc>
          <w:tcPr>
            <w:tcW w:w="5605" w:type="dxa"/>
            <w:gridSpan w:val="5"/>
            <w:vAlign w:val="center"/>
          </w:tcPr>
          <w:p w:rsidR="004102DB" w:rsidRDefault="004102DB" w:rsidP="009F0296">
            <w:r>
              <w:t>Display list of museum</w:t>
            </w:r>
          </w:p>
        </w:tc>
        <w:tc>
          <w:tcPr>
            <w:tcW w:w="1505" w:type="dxa"/>
            <w:vAlign w:val="center"/>
          </w:tcPr>
          <w:p w:rsidR="004102DB" w:rsidRDefault="004102DB" w:rsidP="009F0296">
            <w:r>
              <w:t>UC-12</w:t>
            </w:r>
            <w:r w:rsidRPr="00D769BE">
              <w:t>-0</w:t>
            </w:r>
            <w:r>
              <w:t>1</w:t>
            </w:r>
          </w:p>
        </w:tc>
      </w:tr>
      <w:tr w:rsidR="004C5C77" w:rsidRPr="00D868D7" w:rsidTr="004C5C77">
        <w:trPr>
          <w:trHeight w:val="143"/>
        </w:trPr>
        <w:tc>
          <w:tcPr>
            <w:tcW w:w="553" w:type="dxa"/>
            <w:vMerge w:val="restart"/>
            <w:vAlign w:val="center"/>
          </w:tcPr>
          <w:p w:rsidR="004C5C77" w:rsidRDefault="004C5C77" w:rsidP="009F0296">
            <w:r>
              <w:t>28</w:t>
            </w:r>
          </w:p>
        </w:tc>
        <w:tc>
          <w:tcPr>
            <w:tcW w:w="1576" w:type="dxa"/>
            <w:vMerge w:val="restart"/>
            <w:vAlign w:val="center"/>
          </w:tcPr>
          <w:p w:rsidR="004C5C77" w:rsidRDefault="004C5C77" w:rsidP="009F0296">
            <w:r>
              <w:t>Administrator</w:t>
            </w:r>
          </w:p>
        </w:tc>
        <w:tc>
          <w:tcPr>
            <w:tcW w:w="2802" w:type="dxa"/>
            <w:gridSpan w:val="2"/>
            <w:vMerge w:val="restart"/>
            <w:vAlign w:val="center"/>
          </w:tcPr>
          <w:p w:rsidR="004C5C77" w:rsidRDefault="004C5C77" w:rsidP="009F0296">
            <w:r>
              <w:t>Account management</w:t>
            </w:r>
          </w:p>
        </w:tc>
        <w:tc>
          <w:tcPr>
            <w:tcW w:w="1401" w:type="dxa"/>
            <w:gridSpan w:val="2"/>
            <w:vMerge w:val="restart"/>
            <w:vAlign w:val="center"/>
          </w:tcPr>
          <w:p w:rsidR="004C5C77" w:rsidRDefault="004C5C77" w:rsidP="009F0296">
            <w:r>
              <w:t>View</w:t>
            </w:r>
          </w:p>
        </w:tc>
        <w:tc>
          <w:tcPr>
            <w:tcW w:w="1402" w:type="dxa"/>
            <w:vAlign w:val="center"/>
          </w:tcPr>
          <w:p w:rsidR="004C5C77" w:rsidRDefault="004C5C77" w:rsidP="009F0296">
            <w:r>
              <w:t>View list</w:t>
            </w:r>
          </w:p>
        </w:tc>
        <w:tc>
          <w:tcPr>
            <w:tcW w:w="1505" w:type="dxa"/>
            <w:vAlign w:val="center"/>
          </w:tcPr>
          <w:p w:rsidR="004C5C77" w:rsidRDefault="004C5C77" w:rsidP="009F0296">
            <w:r>
              <w:t>UC-13</w:t>
            </w:r>
            <w:r w:rsidRPr="00D769BE">
              <w:t>-0</w:t>
            </w:r>
            <w:r>
              <w:t>1</w:t>
            </w:r>
          </w:p>
        </w:tc>
      </w:tr>
      <w:tr w:rsidR="004C5C77" w:rsidRPr="00D868D7" w:rsidTr="003340F1">
        <w:trPr>
          <w:trHeight w:val="142"/>
        </w:trPr>
        <w:tc>
          <w:tcPr>
            <w:tcW w:w="553" w:type="dxa"/>
            <w:vMerge/>
            <w:vAlign w:val="center"/>
          </w:tcPr>
          <w:p w:rsidR="004C5C77" w:rsidRDefault="004C5C77" w:rsidP="009F0296"/>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1401" w:type="dxa"/>
            <w:gridSpan w:val="2"/>
            <w:vMerge/>
            <w:vAlign w:val="center"/>
          </w:tcPr>
          <w:p w:rsidR="004C5C77" w:rsidRDefault="004C5C77" w:rsidP="009F0296"/>
        </w:tc>
        <w:tc>
          <w:tcPr>
            <w:tcW w:w="1402" w:type="dxa"/>
            <w:vAlign w:val="center"/>
          </w:tcPr>
          <w:p w:rsidR="004C5C77" w:rsidRDefault="004C5C77" w:rsidP="009F0296">
            <w:r>
              <w:t>View detail</w:t>
            </w:r>
          </w:p>
        </w:tc>
        <w:tc>
          <w:tcPr>
            <w:tcW w:w="1505" w:type="dxa"/>
            <w:vAlign w:val="center"/>
          </w:tcPr>
          <w:p w:rsidR="004C5C77" w:rsidRDefault="00F77862" w:rsidP="009F0296">
            <w:r>
              <w:t>UC-13</w:t>
            </w:r>
            <w:r w:rsidR="004C5C77" w:rsidRPr="00D769BE">
              <w:t>-0</w:t>
            </w:r>
            <w:r>
              <w:t>2</w:t>
            </w:r>
          </w:p>
        </w:tc>
      </w:tr>
      <w:tr w:rsidR="004C5C77" w:rsidRPr="00D868D7" w:rsidTr="003340F1">
        <w:trPr>
          <w:trHeight w:val="95"/>
        </w:trPr>
        <w:tc>
          <w:tcPr>
            <w:tcW w:w="553" w:type="dxa"/>
            <w:vAlign w:val="center"/>
          </w:tcPr>
          <w:p w:rsidR="004C5C77" w:rsidRDefault="004C5C77" w:rsidP="009F0296">
            <w:r>
              <w:t>29</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Deactivate account</w:t>
            </w:r>
          </w:p>
        </w:tc>
        <w:tc>
          <w:tcPr>
            <w:tcW w:w="1505" w:type="dxa"/>
            <w:vAlign w:val="center"/>
          </w:tcPr>
          <w:p w:rsidR="004C5C77" w:rsidRDefault="004C5C77" w:rsidP="009F0296">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9F0296">
            <w:r>
              <w:t>30</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Activate account</w:t>
            </w:r>
          </w:p>
        </w:tc>
        <w:tc>
          <w:tcPr>
            <w:tcW w:w="1505" w:type="dxa"/>
            <w:vAlign w:val="center"/>
          </w:tcPr>
          <w:p w:rsidR="004C5C77" w:rsidRDefault="00F77862" w:rsidP="009F0296">
            <w:r>
              <w:t>UC-13</w:t>
            </w:r>
            <w:r w:rsidRPr="00D769BE">
              <w:t>-0</w:t>
            </w:r>
            <w:r>
              <w:t>4</w:t>
            </w:r>
          </w:p>
        </w:tc>
      </w:tr>
      <w:tr w:rsidR="007D6980" w:rsidRPr="00D868D7" w:rsidTr="005A47F4">
        <w:trPr>
          <w:trHeight w:val="95"/>
        </w:trPr>
        <w:tc>
          <w:tcPr>
            <w:tcW w:w="553" w:type="dxa"/>
            <w:vAlign w:val="center"/>
          </w:tcPr>
          <w:p w:rsidR="007D6980" w:rsidRDefault="007D6980" w:rsidP="009F0296">
            <w:r>
              <w:t>31</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Add new Admin</w:t>
            </w:r>
          </w:p>
        </w:tc>
        <w:tc>
          <w:tcPr>
            <w:tcW w:w="1505" w:type="dxa"/>
            <w:vAlign w:val="center"/>
          </w:tcPr>
          <w:p w:rsidR="007D6980" w:rsidRDefault="007D6980" w:rsidP="009F0296">
            <w:r>
              <w:t>UC-14</w:t>
            </w:r>
            <w:r w:rsidRPr="00D769BE">
              <w:t>-0</w:t>
            </w:r>
            <w:r>
              <w:t>1</w:t>
            </w:r>
          </w:p>
        </w:tc>
      </w:tr>
      <w:tr w:rsidR="007D6980" w:rsidRPr="00D868D7" w:rsidTr="005A47F4">
        <w:trPr>
          <w:trHeight w:val="95"/>
        </w:trPr>
        <w:tc>
          <w:tcPr>
            <w:tcW w:w="553" w:type="dxa"/>
            <w:vAlign w:val="center"/>
          </w:tcPr>
          <w:p w:rsidR="007D6980" w:rsidRDefault="007D6980" w:rsidP="009F0296">
            <w:r>
              <w:t>32</w:t>
            </w:r>
          </w:p>
        </w:tc>
        <w:tc>
          <w:tcPr>
            <w:tcW w:w="1576" w:type="dxa"/>
            <w:vAlign w:val="center"/>
          </w:tcPr>
          <w:p w:rsidR="007D6980" w:rsidRDefault="007D6980" w:rsidP="009F0296">
            <w:r>
              <w:t>Customer</w:t>
            </w:r>
          </w:p>
          <w:p w:rsidR="007D6980" w:rsidRDefault="007D6980" w:rsidP="009F0296">
            <w:r>
              <w:t>Administrator</w:t>
            </w:r>
          </w:p>
        </w:tc>
        <w:tc>
          <w:tcPr>
            <w:tcW w:w="5605" w:type="dxa"/>
            <w:gridSpan w:val="5"/>
            <w:vAlign w:val="center"/>
          </w:tcPr>
          <w:p w:rsidR="007D6980" w:rsidRDefault="007D6980" w:rsidP="009F0296">
            <w:r>
              <w:t>Sort Item</w:t>
            </w:r>
          </w:p>
        </w:tc>
        <w:tc>
          <w:tcPr>
            <w:tcW w:w="1505" w:type="dxa"/>
            <w:vAlign w:val="center"/>
          </w:tcPr>
          <w:p w:rsidR="007D6980" w:rsidRDefault="007D6980" w:rsidP="009F0296">
            <w:r>
              <w:t>UC-15</w:t>
            </w:r>
            <w:r w:rsidRPr="00D769BE">
              <w:t>-0</w:t>
            </w:r>
            <w:r>
              <w:t>1</w:t>
            </w:r>
          </w:p>
        </w:tc>
      </w:tr>
      <w:tr w:rsidR="007D6980" w:rsidRPr="00D868D7" w:rsidTr="005A47F4">
        <w:trPr>
          <w:trHeight w:val="95"/>
        </w:trPr>
        <w:tc>
          <w:tcPr>
            <w:tcW w:w="553" w:type="dxa"/>
            <w:vAlign w:val="center"/>
          </w:tcPr>
          <w:p w:rsidR="007D6980" w:rsidRDefault="007D6980" w:rsidP="009F0296">
            <w:r>
              <w:t>33</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Visit Museum website</w:t>
            </w:r>
          </w:p>
        </w:tc>
        <w:tc>
          <w:tcPr>
            <w:tcW w:w="1505" w:type="dxa"/>
            <w:vAlign w:val="center"/>
          </w:tcPr>
          <w:p w:rsidR="007D6980" w:rsidRDefault="007D6980" w:rsidP="009F0296">
            <w:r>
              <w:t>UC-16</w:t>
            </w:r>
            <w:r w:rsidRPr="00D769BE">
              <w:t>-0</w:t>
            </w:r>
            <w:r>
              <w:t>1</w:t>
            </w:r>
          </w:p>
        </w:tc>
      </w:tr>
      <w:tr w:rsidR="00D3798B" w:rsidRPr="00D868D7" w:rsidTr="005A47F4">
        <w:trPr>
          <w:trHeight w:val="95"/>
        </w:trPr>
        <w:tc>
          <w:tcPr>
            <w:tcW w:w="553" w:type="dxa"/>
            <w:vAlign w:val="center"/>
          </w:tcPr>
          <w:p w:rsidR="00D3798B" w:rsidRDefault="00D3798B" w:rsidP="009F0296">
            <w:r>
              <w:t>34</w:t>
            </w:r>
          </w:p>
        </w:tc>
        <w:tc>
          <w:tcPr>
            <w:tcW w:w="1576" w:type="dxa"/>
            <w:vAlign w:val="center"/>
          </w:tcPr>
          <w:p w:rsidR="00D3798B" w:rsidRDefault="00D3798B" w:rsidP="009F0296">
            <w:r>
              <w:t>Visitor</w:t>
            </w:r>
          </w:p>
        </w:tc>
        <w:tc>
          <w:tcPr>
            <w:tcW w:w="5605" w:type="dxa"/>
            <w:gridSpan w:val="5"/>
            <w:vAlign w:val="center"/>
          </w:tcPr>
          <w:p w:rsidR="00D3798B" w:rsidRDefault="00D3798B" w:rsidP="009F0296">
            <w:r w:rsidRPr="00F069B6">
              <w:t>Choose museum</w:t>
            </w:r>
          </w:p>
        </w:tc>
        <w:tc>
          <w:tcPr>
            <w:tcW w:w="1505" w:type="dxa"/>
            <w:vAlign w:val="center"/>
          </w:tcPr>
          <w:p w:rsidR="00D3798B" w:rsidRDefault="00D3798B" w:rsidP="009F0296">
            <w:r>
              <w:t>UC-17</w:t>
            </w:r>
            <w:r w:rsidRPr="00D769BE">
              <w:t>-0</w:t>
            </w:r>
            <w:r>
              <w:t>1</w:t>
            </w:r>
          </w:p>
        </w:tc>
      </w:tr>
      <w:tr w:rsidR="00D3798B" w:rsidRPr="00D868D7" w:rsidTr="005A47F4">
        <w:trPr>
          <w:trHeight w:val="95"/>
        </w:trPr>
        <w:tc>
          <w:tcPr>
            <w:tcW w:w="553" w:type="dxa"/>
            <w:vAlign w:val="center"/>
          </w:tcPr>
          <w:p w:rsidR="00D3798B" w:rsidRDefault="00D3798B" w:rsidP="009F0296">
            <w:r>
              <w:t>35</w:t>
            </w:r>
          </w:p>
        </w:tc>
        <w:tc>
          <w:tcPr>
            <w:tcW w:w="1576" w:type="dxa"/>
            <w:vAlign w:val="center"/>
          </w:tcPr>
          <w:p w:rsidR="00D3798B" w:rsidRDefault="00D3798B" w:rsidP="009F0296">
            <w:r>
              <w:t>Visitor</w:t>
            </w:r>
          </w:p>
        </w:tc>
        <w:tc>
          <w:tcPr>
            <w:tcW w:w="5605" w:type="dxa"/>
            <w:gridSpan w:val="5"/>
            <w:vAlign w:val="center"/>
          </w:tcPr>
          <w:p w:rsidR="00D3798B" w:rsidRPr="00F069B6" w:rsidRDefault="00D3798B" w:rsidP="009F0296">
            <w:r w:rsidRPr="00F069B6">
              <w:t>Object scanning</w:t>
            </w:r>
          </w:p>
        </w:tc>
        <w:tc>
          <w:tcPr>
            <w:tcW w:w="1505" w:type="dxa"/>
            <w:vAlign w:val="center"/>
          </w:tcPr>
          <w:p w:rsidR="00D3798B" w:rsidRDefault="00D3798B" w:rsidP="009F0296">
            <w:r>
              <w:t>UC-18</w:t>
            </w:r>
            <w:r w:rsidRPr="00D769BE">
              <w:t>-0</w:t>
            </w:r>
            <w:r>
              <w:t>1</w:t>
            </w:r>
          </w:p>
        </w:tc>
      </w:tr>
      <w:tr w:rsidR="009F0296" w:rsidRPr="00D868D7" w:rsidTr="008A6F57">
        <w:trPr>
          <w:trHeight w:val="143"/>
        </w:trPr>
        <w:tc>
          <w:tcPr>
            <w:tcW w:w="553" w:type="dxa"/>
            <w:vMerge w:val="restart"/>
            <w:vAlign w:val="center"/>
          </w:tcPr>
          <w:p w:rsidR="009F0296" w:rsidRDefault="009F0296" w:rsidP="009F0296">
            <w:r>
              <w:t>36</w:t>
            </w:r>
          </w:p>
        </w:tc>
        <w:tc>
          <w:tcPr>
            <w:tcW w:w="1576" w:type="dxa"/>
            <w:vMerge w:val="restart"/>
            <w:vAlign w:val="center"/>
          </w:tcPr>
          <w:p w:rsidR="009F0296" w:rsidRDefault="009F0296" w:rsidP="009F0296">
            <w:r>
              <w:t>Visitor</w:t>
            </w:r>
          </w:p>
        </w:tc>
        <w:tc>
          <w:tcPr>
            <w:tcW w:w="2802" w:type="dxa"/>
            <w:gridSpan w:val="2"/>
            <w:vMerge w:val="restart"/>
            <w:vAlign w:val="center"/>
          </w:tcPr>
          <w:p w:rsidR="009F0296" w:rsidRPr="00F069B6" w:rsidRDefault="00846639" w:rsidP="009F0296">
            <w:r>
              <w:t>Play</w:t>
            </w:r>
            <w:r w:rsidR="009F0296" w:rsidRPr="009F0296">
              <w:t xml:space="preserve"> </w:t>
            </w:r>
            <w:r>
              <w:t xml:space="preserve">object’s </w:t>
            </w:r>
            <w:r w:rsidR="009F0296" w:rsidRPr="009F0296">
              <w:t>content</w:t>
            </w:r>
          </w:p>
        </w:tc>
        <w:tc>
          <w:tcPr>
            <w:tcW w:w="2803" w:type="dxa"/>
            <w:gridSpan w:val="3"/>
            <w:vAlign w:val="center"/>
          </w:tcPr>
          <w:p w:rsidR="009F0296" w:rsidRPr="00F069B6" w:rsidRDefault="009F0296" w:rsidP="009F0296">
            <w:r>
              <w:t>Play audio</w:t>
            </w:r>
          </w:p>
        </w:tc>
        <w:tc>
          <w:tcPr>
            <w:tcW w:w="1505" w:type="dxa"/>
            <w:vAlign w:val="center"/>
          </w:tcPr>
          <w:p w:rsidR="009F0296" w:rsidRDefault="009F0296" w:rsidP="009F0296">
            <w:r>
              <w:t>UC-19</w:t>
            </w:r>
            <w:r w:rsidRPr="00D769BE">
              <w:t>-0</w:t>
            </w:r>
            <w:r>
              <w:t>1</w:t>
            </w:r>
          </w:p>
        </w:tc>
      </w:tr>
      <w:tr w:rsidR="009F0296" w:rsidRPr="00D868D7" w:rsidTr="009F0296">
        <w:trPr>
          <w:trHeight w:val="50"/>
        </w:trPr>
        <w:tc>
          <w:tcPr>
            <w:tcW w:w="553" w:type="dxa"/>
            <w:vMerge/>
            <w:vAlign w:val="center"/>
          </w:tcPr>
          <w:p w:rsidR="009F0296" w:rsidRDefault="009F0296" w:rsidP="009F0296"/>
        </w:tc>
        <w:tc>
          <w:tcPr>
            <w:tcW w:w="1576" w:type="dxa"/>
            <w:vMerge/>
            <w:vAlign w:val="center"/>
          </w:tcPr>
          <w:p w:rsidR="009F0296" w:rsidRDefault="009F0296" w:rsidP="009F0296"/>
        </w:tc>
        <w:tc>
          <w:tcPr>
            <w:tcW w:w="2802" w:type="dxa"/>
            <w:gridSpan w:val="2"/>
            <w:vMerge/>
            <w:vAlign w:val="center"/>
          </w:tcPr>
          <w:p w:rsidR="009F0296" w:rsidRDefault="009F0296" w:rsidP="009F0296"/>
        </w:tc>
        <w:tc>
          <w:tcPr>
            <w:tcW w:w="2803" w:type="dxa"/>
            <w:gridSpan w:val="3"/>
            <w:vAlign w:val="center"/>
          </w:tcPr>
          <w:p w:rsidR="009F0296" w:rsidRDefault="009F0296" w:rsidP="009F0296">
            <w:r>
              <w:t>Play video</w:t>
            </w:r>
          </w:p>
        </w:tc>
        <w:tc>
          <w:tcPr>
            <w:tcW w:w="1505" w:type="dxa"/>
            <w:vAlign w:val="center"/>
          </w:tcPr>
          <w:p w:rsidR="009F0296" w:rsidRDefault="009F0296" w:rsidP="009F0296">
            <w:r>
              <w:t>UC-19</w:t>
            </w:r>
            <w:r w:rsidRPr="00D769BE">
              <w:t>-0</w:t>
            </w:r>
            <w:r>
              <w:t>2</w:t>
            </w:r>
          </w:p>
        </w:tc>
      </w:tr>
    </w:tbl>
    <w:p w:rsidR="00C03EEA" w:rsidRPr="006853E2" w:rsidRDefault="00C03EEA" w:rsidP="009F0296"/>
    <w:p w:rsidR="00C03EEA" w:rsidRDefault="00C03EEA" w:rsidP="009F0296">
      <w:pPr>
        <w:pStyle w:val="Heading3"/>
      </w:pPr>
      <w:bookmarkStart w:id="40" w:name="_Toc463549168"/>
      <w:bookmarkStart w:id="41" w:name="_Toc466178666"/>
      <w:r w:rsidRPr="00D868D7">
        <w:t>Business rule</w:t>
      </w:r>
      <w:bookmarkEnd w:id="40"/>
      <w:bookmarkEnd w:id="41"/>
    </w:p>
    <w:p w:rsidR="00C03EEA" w:rsidRPr="00FA76A1" w:rsidRDefault="00C03EEA" w:rsidP="009F0296"/>
    <w:p w:rsidR="00E3617D" w:rsidRPr="00F019E1" w:rsidRDefault="00D9678F" w:rsidP="009F0296">
      <w:pPr>
        <w:pStyle w:val="FigureTable"/>
      </w:pPr>
      <w:r>
        <w:t>TABLE 3-1-3</w:t>
      </w:r>
      <w:r w:rsidR="00E3617D">
        <w:t>: Business rule</w:t>
      </w:r>
    </w:p>
    <w:p w:rsidR="00C03EEA" w:rsidRPr="00D868D7" w:rsidRDefault="00C03EEA" w:rsidP="009F0296"/>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9F0296">
            <w:pPr>
              <w:rPr>
                <w:color w:val="FF0000"/>
              </w:rPr>
            </w:pPr>
            <w:r w:rsidRPr="00196F50">
              <w:t>No</w:t>
            </w:r>
          </w:p>
        </w:tc>
        <w:tc>
          <w:tcPr>
            <w:tcW w:w="7992" w:type="dxa"/>
            <w:shd w:val="clear" w:color="auto" w:fill="DDD9C3" w:themeFill="background2" w:themeFillShade="E6"/>
          </w:tcPr>
          <w:p w:rsidR="00C03EEA" w:rsidRPr="00196F50" w:rsidRDefault="00C03EEA" w:rsidP="009F0296">
            <w:pPr>
              <w:rPr>
                <w:color w:val="FF0000"/>
              </w:rPr>
            </w:pPr>
            <w:r w:rsidRPr="00196F50">
              <w:t>Description</w:t>
            </w:r>
          </w:p>
        </w:tc>
      </w:tr>
      <w:tr w:rsidR="007B6D48" w:rsidRPr="00D868D7" w:rsidTr="007B6D48">
        <w:tc>
          <w:tcPr>
            <w:tcW w:w="631" w:type="dxa"/>
          </w:tcPr>
          <w:p w:rsidR="007B6D48" w:rsidRPr="00D868D7" w:rsidRDefault="007B6D48" w:rsidP="009F0296">
            <w:r w:rsidRPr="00D868D7">
              <w:t>B1</w:t>
            </w:r>
          </w:p>
        </w:tc>
        <w:tc>
          <w:tcPr>
            <w:tcW w:w="7992" w:type="dxa"/>
          </w:tcPr>
          <w:p w:rsidR="007B6D48" w:rsidRPr="00D868D7" w:rsidRDefault="00973844" w:rsidP="009F0296">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9F0296">
            <w:r w:rsidRPr="00D868D7">
              <w:t>B2</w:t>
            </w:r>
          </w:p>
        </w:tc>
        <w:tc>
          <w:tcPr>
            <w:tcW w:w="7992" w:type="dxa"/>
          </w:tcPr>
          <w:p w:rsidR="007B6D48" w:rsidRPr="00D868D7" w:rsidRDefault="00973844" w:rsidP="009F0296">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9F0296">
            <w:r w:rsidRPr="00D868D7">
              <w:t>B3</w:t>
            </w:r>
          </w:p>
        </w:tc>
        <w:tc>
          <w:tcPr>
            <w:tcW w:w="7992" w:type="dxa"/>
          </w:tcPr>
          <w:p w:rsidR="007B6D48" w:rsidRPr="00D868D7" w:rsidRDefault="00973844" w:rsidP="009F0296">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9F0296">
            <w:r w:rsidRPr="00D868D7">
              <w:t>B4</w:t>
            </w:r>
          </w:p>
        </w:tc>
        <w:tc>
          <w:tcPr>
            <w:tcW w:w="7992" w:type="dxa"/>
          </w:tcPr>
          <w:p w:rsidR="007B6D48" w:rsidRPr="00D868D7" w:rsidRDefault="00973844" w:rsidP="009F0296">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9F0296">
            <w:r w:rsidRPr="00D868D7">
              <w:t>B5</w:t>
            </w:r>
          </w:p>
        </w:tc>
        <w:tc>
          <w:tcPr>
            <w:tcW w:w="7992" w:type="dxa"/>
          </w:tcPr>
          <w:p w:rsidR="007B6D48" w:rsidRPr="00D868D7" w:rsidRDefault="00AB4957" w:rsidP="009F0296">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9F0296">
            <w:r>
              <w:lastRenderedPageBreak/>
              <w:t>B</w:t>
            </w:r>
            <w:r w:rsidR="002B20BE">
              <w:t>7</w:t>
            </w:r>
          </w:p>
        </w:tc>
        <w:tc>
          <w:tcPr>
            <w:tcW w:w="7992" w:type="dxa"/>
          </w:tcPr>
          <w:p w:rsidR="00AB4957" w:rsidRDefault="00AB4957" w:rsidP="009F0296">
            <w:r>
              <w:t>“</w:t>
            </w:r>
            <w:r w:rsidRPr="00AB4957">
              <w:rPr>
                <w:lang w:val="vi-VN"/>
              </w:rPr>
              <w:t>Mật khẩu</w:t>
            </w:r>
            <w:r>
              <w:t>” must be valid</w:t>
            </w:r>
          </w:p>
        </w:tc>
      </w:tr>
      <w:tr w:rsidR="007B6D48" w:rsidRPr="00D868D7" w:rsidTr="007B6D48">
        <w:tc>
          <w:tcPr>
            <w:tcW w:w="631" w:type="dxa"/>
          </w:tcPr>
          <w:p w:rsidR="007B6D48" w:rsidRPr="00D868D7" w:rsidRDefault="007B6D48" w:rsidP="009F0296">
            <w:r w:rsidRPr="00D868D7">
              <w:t>B</w:t>
            </w:r>
            <w:r w:rsidR="002B20BE">
              <w:t>8</w:t>
            </w:r>
          </w:p>
        </w:tc>
        <w:tc>
          <w:tcPr>
            <w:tcW w:w="7992" w:type="dxa"/>
          </w:tcPr>
          <w:p w:rsidR="007B6D48" w:rsidRPr="00D868D7" w:rsidRDefault="00AB4957" w:rsidP="009F0296">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9F0296">
            <w:r w:rsidRPr="00D868D7">
              <w:t>B</w:t>
            </w:r>
            <w:r w:rsidR="002B20BE">
              <w:t>9</w:t>
            </w:r>
          </w:p>
        </w:tc>
        <w:tc>
          <w:tcPr>
            <w:tcW w:w="7992" w:type="dxa"/>
          </w:tcPr>
          <w:p w:rsidR="007B6D48" w:rsidRPr="00AB4957" w:rsidRDefault="00AB4957" w:rsidP="009F0296">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9F0296">
            <w:r w:rsidRPr="00D868D7">
              <w:t>B</w:t>
            </w:r>
            <w:r w:rsidR="002B20BE">
              <w:t>10</w:t>
            </w:r>
          </w:p>
        </w:tc>
        <w:tc>
          <w:tcPr>
            <w:tcW w:w="7992" w:type="dxa"/>
          </w:tcPr>
          <w:p w:rsidR="007B6D48" w:rsidRPr="002B20BE" w:rsidRDefault="002B20BE" w:rsidP="009F0296">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9F0296">
            <w:r>
              <w:t>B11</w:t>
            </w:r>
          </w:p>
        </w:tc>
        <w:tc>
          <w:tcPr>
            <w:tcW w:w="7992" w:type="dxa"/>
          </w:tcPr>
          <w:p w:rsidR="007B6D48" w:rsidRPr="002B20BE" w:rsidRDefault="002B20BE" w:rsidP="009F0296">
            <w:r w:rsidRPr="00125E87">
              <w:rPr>
                <w:lang w:val="vi-VN"/>
              </w:rPr>
              <w:t>“Tên bảo tàng”</w:t>
            </w:r>
            <w:r>
              <w:t xml:space="preserve"> must be valid</w:t>
            </w:r>
          </w:p>
        </w:tc>
      </w:tr>
      <w:tr w:rsidR="007B6D48" w:rsidRPr="00D868D7" w:rsidTr="007B6D48">
        <w:tc>
          <w:tcPr>
            <w:tcW w:w="631" w:type="dxa"/>
          </w:tcPr>
          <w:p w:rsidR="007B6D48" w:rsidRPr="00D868D7" w:rsidRDefault="002B20BE" w:rsidP="009F0296">
            <w:r>
              <w:t>B12</w:t>
            </w:r>
          </w:p>
        </w:tc>
        <w:tc>
          <w:tcPr>
            <w:tcW w:w="7992" w:type="dxa"/>
          </w:tcPr>
          <w:p w:rsidR="007B6D48" w:rsidRPr="002B20BE" w:rsidRDefault="002B20BE" w:rsidP="009F0296">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9F0296">
            <w:r w:rsidRPr="00D868D7">
              <w:t>B1</w:t>
            </w:r>
            <w:r>
              <w:t>3</w:t>
            </w:r>
          </w:p>
        </w:tc>
        <w:tc>
          <w:tcPr>
            <w:tcW w:w="7992" w:type="dxa"/>
          </w:tcPr>
          <w:p w:rsidR="002B20BE" w:rsidRPr="002B20BE" w:rsidRDefault="002B20BE" w:rsidP="009F0296">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9F0296">
            <w:r w:rsidRPr="00D868D7">
              <w:t>B1</w:t>
            </w:r>
            <w:r>
              <w:t>4</w:t>
            </w:r>
          </w:p>
        </w:tc>
        <w:tc>
          <w:tcPr>
            <w:tcW w:w="7992" w:type="dxa"/>
          </w:tcPr>
          <w:p w:rsidR="002B20BE" w:rsidRPr="002B20BE" w:rsidRDefault="002B20BE" w:rsidP="009F0296">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9F0296">
            <w:r>
              <w:t>B15</w:t>
            </w:r>
          </w:p>
        </w:tc>
        <w:tc>
          <w:tcPr>
            <w:tcW w:w="7992" w:type="dxa"/>
          </w:tcPr>
          <w:p w:rsidR="002B20BE" w:rsidRPr="002B20BE" w:rsidRDefault="002B20BE" w:rsidP="009F0296">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9F0296">
            <w:r>
              <w:t>B16</w:t>
            </w:r>
          </w:p>
        </w:tc>
        <w:tc>
          <w:tcPr>
            <w:tcW w:w="7992" w:type="dxa"/>
          </w:tcPr>
          <w:p w:rsidR="002B20BE" w:rsidRPr="002B20BE" w:rsidRDefault="002B20BE" w:rsidP="009F0296">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9F0296">
            <w:r>
              <w:t>B17</w:t>
            </w:r>
          </w:p>
        </w:tc>
        <w:tc>
          <w:tcPr>
            <w:tcW w:w="7992" w:type="dxa"/>
          </w:tcPr>
          <w:p w:rsidR="002B20BE" w:rsidRPr="002B20BE" w:rsidRDefault="002B20BE" w:rsidP="009F0296">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9F0296">
            <w:r>
              <w:t>B18</w:t>
            </w:r>
          </w:p>
        </w:tc>
        <w:tc>
          <w:tcPr>
            <w:tcW w:w="7992" w:type="dxa"/>
          </w:tcPr>
          <w:p w:rsidR="002B20BE" w:rsidRPr="002B20BE" w:rsidRDefault="002B20BE" w:rsidP="009F0296">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9F0296">
            <w:r>
              <w:t>B19</w:t>
            </w:r>
          </w:p>
        </w:tc>
        <w:tc>
          <w:tcPr>
            <w:tcW w:w="7992" w:type="dxa"/>
          </w:tcPr>
          <w:p w:rsidR="002B20BE" w:rsidRPr="002B20BE" w:rsidRDefault="002B20BE" w:rsidP="009F0296">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9F0296">
            <w:r>
              <w:t>B20</w:t>
            </w:r>
          </w:p>
        </w:tc>
        <w:tc>
          <w:tcPr>
            <w:tcW w:w="7992" w:type="dxa"/>
          </w:tcPr>
          <w:p w:rsidR="002B20BE" w:rsidRPr="002B20BE" w:rsidRDefault="002B20BE" w:rsidP="009F0296">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9F0296">
            <w:r>
              <w:t>B21</w:t>
            </w:r>
          </w:p>
        </w:tc>
        <w:tc>
          <w:tcPr>
            <w:tcW w:w="7992" w:type="dxa"/>
          </w:tcPr>
          <w:p w:rsidR="002B20BE" w:rsidRPr="002B20BE" w:rsidRDefault="002B20BE" w:rsidP="009F0296">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9F0296">
            <w:r>
              <w:t>B22</w:t>
            </w:r>
          </w:p>
        </w:tc>
        <w:tc>
          <w:tcPr>
            <w:tcW w:w="7992" w:type="dxa"/>
          </w:tcPr>
          <w:p w:rsidR="002B20BE" w:rsidRPr="002B20BE" w:rsidRDefault="002B20BE" w:rsidP="009F0296">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9F0296">
            <w:r>
              <w:t>B23</w:t>
            </w:r>
          </w:p>
        </w:tc>
        <w:tc>
          <w:tcPr>
            <w:tcW w:w="7992" w:type="dxa"/>
          </w:tcPr>
          <w:p w:rsidR="002B20BE" w:rsidRPr="00125E87" w:rsidRDefault="002B20BE" w:rsidP="009F0296">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9F0296">
            <w:r>
              <w:t>B24</w:t>
            </w:r>
          </w:p>
        </w:tc>
        <w:tc>
          <w:tcPr>
            <w:tcW w:w="7992" w:type="dxa"/>
          </w:tcPr>
          <w:p w:rsidR="002B20BE" w:rsidRPr="00125E87" w:rsidRDefault="002B20BE" w:rsidP="009F0296">
            <w:pPr>
              <w:rPr>
                <w:lang w:val="vi-VN"/>
              </w:rPr>
            </w:pPr>
            <w:r w:rsidRPr="00125E87">
              <w:rPr>
                <w:lang w:val="vi-VN"/>
              </w:rPr>
              <w:t>“Số điện thoại”</w:t>
            </w:r>
            <w:r>
              <w:t xml:space="preserve"> </w:t>
            </w:r>
            <w:r w:rsidR="009A2506">
              <w:t xml:space="preserve">length </w:t>
            </w:r>
            <w:r w:rsidR="00837420">
              <w:t>must be in range from 9 to 11</w:t>
            </w:r>
          </w:p>
        </w:tc>
      </w:tr>
      <w:tr w:rsidR="00E5452A" w:rsidRPr="00D868D7" w:rsidTr="002B20BE">
        <w:trPr>
          <w:trHeight w:val="50"/>
        </w:trPr>
        <w:tc>
          <w:tcPr>
            <w:tcW w:w="631" w:type="dxa"/>
          </w:tcPr>
          <w:p w:rsidR="00E5452A" w:rsidRDefault="007D5381" w:rsidP="009F0296">
            <w:r>
              <w:t>B25</w:t>
            </w:r>
          </w:p>
        </w:tc>
        <w:tc>
          <w:tcPr>
            <w:tcW w:w="7992" w:type="dxa"/>
          </w:tcPr>
          <w:p w:rsidR="00E5452A" w:rsidRPr="00E5452A" w:rsidRDefault="00E5452A" w:rsidP="009F0296">
            <w:r>
              <w:t>“</w:t>
            </w:r>
            <w:r w:rsidR="00973844" w:rsidRPr="00554FE1">
              <w:rPr>
                <w:lang w:val="vi-VN"/>
              </w:rPr>
              <w:t>Địa chỉ website</w:t>
            </w:r>
            <w:r>
              <w:t xml:space="preserve">” </w:t>
            </w:r>
            <w:r w:rsidR="00946949">
              <w:t>must not be empty</w:t>
            </w:r>
          </w:p>
        </w:tc>
      </w:tr>
      <w:tr w:rsidR="002B20BE" w:rsidRPr="00D868D7" w:rsidTr="002B20BE">
        <w:trPr>
          <w:trHeight w:val="50"/>
        </w:trPr>
        <w:tc>
          <w:tcPr>
            <w:tcW w:w="631" w:type="dxa"/>
          </w:tcPr>
          <w:p w:rsidR="002B20BE" w:rsidRDefault="007D5381" w:rsidP="009F0296">
            <w:r>
              <w:t>B26</w:t>
            </w:r>
          </w:p>
        </w:tc>
        <w:tc>
          <w:tcPr>
            <w:tcW w:w="7992" w:type="dxa"/>
          </w:tcPr>
          <w:p w:rsidR="002B20BE" w:rsidRPr="00FB082F" w:rsidRDefault="00946949" w:rsidP="009F0296">
            <w:r>
              <w:t>“</w:t>
            </w:r>
            <w:r w:rsidRPr="00554FE1">
              <w:rPr>
                <w:lang w:val="vi-VN"/>
              </w:rPr>
              <w:t>Địa chỉ website</w:t>
            </w:r>
            <w:r>
              <w:t>” must be valid</w:t>
            </w:r>
          </w:p>
        </w:tc>
      </w:tr>
      <w:tr w:rsidR="00946949" w:rsidRPr="00D868D7" w:rsidTr="002B20BE">
        <w:trPr>
          <w:trHeight w:val="50"/>
        </w:trPr>
        <w:tc>
          <w:tcPr>
            <w:tcW w:w="631" w:type="dxa"/>
          </w:tcPr>
          <w:p w:rsidR="00946949" w:rsidRDefault="00946949" w:rsidP="009F0296">
            <w:r>
              <w:t>B27</w:t>
            </w:r>
          </w:p>
        </w:tc>
        <w:tc>
          <w:tcPr>
            <w:tcW w:w="7992" w:type="dxa"/>
          </w:tcPr>
          <w:p w:rsidR="00946949" w:rsidRDefault="00946949" w:rsidP="009F0296">
            <w:r>
              <w:t>“</w:t>
            </w:r>
            <w:r w:rsidRPr="00967D5F">
              <w:rPr>
                <w:lang w:val="vi-VN"/>
              </w:rPr>
              <w:t>Tên hiện vật”</w:t>
            </w:r>
            <w:r>
              <w:t xml:space="preserve"> must not be empty</w:t>
            </w:r>
          </w:p>
        </w:tc>
      </w:tr>
      <w:tr w:rsidR="00946949" w:rsidRPr="00D868D7" w:rsidTr="002B20BE">
        <w:trPr>
          <w:trHeight w:val="50"/>
        </w:trPr>
        <w:tc>
          <w:tcPr>
            <w:tcW w:w="631" w:type="dxa"/>
          </w:tcPr>
          <w:p w:rsidR="00946949" w:rsidRDefault="00946949" w:rsidP="00B15D36">
            <w:r>
              <w:t>B28</w:t>
            </w:r>
          </w:p>
        </w:tc>
        <w:tc>
          <w:tcPr>
            <w:tcW w:w="7992" w:type="dxa"/>
          </w:tcPr>
          <w:p w:rsidR="00946949" w:rsidRPr="00FB082F" w:rsidRDefault="00946949" w:rsidP="009F0296">
            <w:r>
              <w:t>“</w:t>
            </w:r>
            <w:r w:rsidRPr="00967D5F">
              <w:rPr>
                <w:lang w:val="vi-VN"/>
              </w:rPr>
              <w:t>Tên hiện vật”</w:t>
            </w:r>
            <w:r>
              <w:t xml:space="preserve"> must be valid</w:t>
            </w:r>
          </w:p>
        </w:tc>
      </w:tr>
      <w:tr w:rsidR="00946949" w:rsidRPr="00D868D7" w:rsidTr="002B20BE">
        <w:trPr>
          <w:trHeight w:val="50"/>
        </w:trPr>
        <w:tc>
          <w:tcPr>
            <w:tcW w:w="631" w:type="dxa"/>
          </w:tcPr>
          <w:p w:rsidR="00946949" w:rsidRDefault="00946949" w:rsidP="00B15D36">
            <w:r>
              <w:t>B29</w:t>
            </w:r>
          </w:p>
        </w:tc>
        <w:tc>
          <w:tcPr>
            <w:tcW w:w="7992" w:type="dxa"/>
          </w:tcPr>
          <w:p w:rsidR="00946949" w:rsidRPr="00FB082F" w:rsidRDefault="00946949" w:rsidP="009F0296">
            <w:r>
              <w:t>“</w:t>
            </w:r>
            <w:r w:rsidRPr="00967D5F">
              <w:rPr>
                <w:lang w:val="vi-VN"/>
              </w:rPr>
              <w:t>Tên hiện vật”</w:t>
            </w:r>
            <w:r>
              <w:t xml:space="preserve"> length must not be greater than 150</w:t>
            </w:r>
          </w:p>
        </w:tc>
      </w:tr>
      <w:tr w:rsidR="00946949" w:rsidRPr="00D868D7" w:rsidTr="002B20BE">
        <w:trPr>
          <w:trHeight w:val="50"/>
        </w:trPr>
        <w:tc>
          <w:tcPr>
            <w:tcW w:w="631" w:type="dxa"/>
          </w:tcPr>
          <w:p w:rsidR="00946949" w:rsidRDefault="00946949" w:rsidP="00B15D36">
            <w:r>
              <w:t>B30</w:t>
            </w:r>
          </w:p>
        </w:tc>
        <w:tc>
          <w:tcPr>
            <w:tcW w:w="7992" w:type="dxa"/>
          </w:tcPr>
          <w:p w:rsidR="00946949" w:rsidRPr="007C04BE" w:rsidRDefault="00946949" w:rsidP="009F0296">
            <w:r w:rsidRPr="00967D5F">
              <w:rPr>
                <w:lang w:val="vi-VN"/>
              </w:rPr>
              <w:t>“Mô tả hiện vật”</w:t>
            </w:r>
            <w:r>
              <w:t xml:space="preserve"> must not be empty</w:t>
            </w:r>
          </w:p>
        </w:tc>
      </w:tr>
      <w:tr w:rsidR="00074534" w:rsidRPr="00D868D7" w:rsidTr="002B20BE">
        <w:trPr>
          <w:trHeight w:val="50"/>
        </w:trPr>
        <w:tc>
          <w:tcPr>
            <w:tcW w:w="631" w:type="dxa"/>
          </w:tcPr>
          <w:p w:rsidR="00074534" w:rsidRDefault="00074534" w:rsidP="00B15D36">
            <w:r>
              <w:t>B31</w:t>
            </w:r>
          </w:p>
        </w:tc>
        <w:tc>
          <w:tcPr>
            <w:tcW w:w="7992" w:type="dxa"/>
          </w:tcPr>
          <w:p w:rsidR="00074534" w:rsidRPr="00FB082F" w:rsidRDefault="00074534" w:rsidP="009F0296">
            <w:r w:rsidRPr="00967D5F">
              <w:rPr>
                <w:lang w:val="vi-VN"/>
              </w:rPr>
              <w:t>“Hình ảnh hiện vật”</w:t>
            </w:r>
            <w:r>
              <w:t xml:space="preserve"> must not be empty</w:t>
            </w:r>
          </w:p>
        </w:tc>
      </w:tr>
      <w:tr w:rsidR="00074534" w:rsidRPr="00D868D7" w:rsidTr="002B20BE">
        <w:trPr>
          <w:trHeight w:val="50"/>
        </w:trPr>
        <w:tc>
          <w:tcPr>
            <w:tcW w:w="631" w:type="dxa"/>
          </w:tcPr>
          <w:p w:rsidR="00074534" w:rsidRDefault="00074534" w:rsidP="00B15D36">
            <w:r>
              <w:t>B32</w:t>
            </w:r>
          </w:p>
        </w:tc>
        <w:tc>
          <w:tcPr>
            <w:tcW w:w="7992" w:type="dxa"/>
          </w:tcPr>
          <w:p w:rsidR="00074534" w:rsidRPr="00FB082F" w:rsidRDefault="00074534" w:rsidP="009F0296">
            <w:r w:rsidRPr="00967D5F">
              <w:rPr>
                <w:lang w:val="vi-VN"/>
              </w:rPr>
              <w:t>“Hình ảnh hiện vật”</w:t>
            </w:r>
            <w:r>
              <w:t xml:space="preserve"> image file size must not be greater than 2MB</w:t>
            </w:r>
          </w:p>
        </w:tc>
      </w:tr>
      <w:tr w:rsidR="00074534" w:rsidRPr="00D868D7" w:rsidTr="002B20BE">
        <w:trPr>
          <w:trHeight w:val="50"/>
        </w:trPr>
        <w:tc>
          <w:tcPr>
            <w:tcW w:w="631" w:type="dxa"/>
          </w:tcPr>
          <w:p w:rsidR="00074534" w:rsidRDefault="00074534" w:rsidP="00B15D36">
            <w:r>
              <w:t>B33</w:t>
            </w:r>
          </w:p>
        </w:tc>
        <w:tc>
          <w:tcPr>
            <w:tcW w:w="7992" w:type="dxa"/>
          </w:tcPr>
          <w:p w:rsidR="00074534" w:rsidRPr="00FB082F" w:rsidRDefault="00074534" w:rsidP="009F0296">
            <w:r w:rsidRPr="00967D5F">
              <w:rPr>
                <w:lang w:val="vi-VN"/>
              </w:rPr>
              <w:t>“Hình ảnh hiện vật”</w:t>
            </w:r>
            <w:r>
              <w:t xml:space="preserve"> image file’s type must be: “image/</w:t>
            </w:r>
            <w:r w:rsidRPr="007C04BE">
              <w:rPr>
                <w:lang w:val="vi-VN"/>
              </w:rPr>
              <w:t>png</w:t>
            </w:r>
            <w:r>
              <w:t>”, “image/jpeg”,  “image/gif” or “image/jpg”</w:t>
            </w:r>
          </w:p>
        </w:tc>
      </w:tr>
      <w:tr w:rsidR="00463CFE" w:rsidRPr="00D868D7" w:rsidTr="002B20BE">
        <w:trPr>
          <w:trHeight w:val="50"/>
        </w:trPr>
        <w:tc>
          <w:tcPr>
            <w:tcW w:w="631" w:type="dxa"/>
          </w:tcPr>
          <w:p w:rsidR="00463CFE" w:rsidRDefault="00074534" w:rsidP="009F0296">
            <w:r>
              <w:t>B34</w:t>
            </w:r>
          </w:p>
        </w:tc>
        <w:tc>
          <w:tcPr>
            <w:tcW w:w="7992" w:type="dxa"/>
          </w:tcPr>
          <w:p w:rsidR="00463CFE" w:rsidRPr="00463CFE" w:rsidRDefault="00463CFE" w:rsidP="009F0296">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9F0296">
            <w:r>
              <w:lastRenderedPageBreak/>
              <w:t>B3</w:t>
            </w:r>
            <w:r w:rsidR="00074534">
              <w:t>5</w:t>
            </w:r>
          </w:p>
        </w:tc>
        <w:tc>
          <w:tcPr>
            <w:tcW w:w="7992" w:type="dxa"/>
          </w:tcPr>
          <w:p w:rsidR="00C73205" w:rsidRPr="00C73205" w:rsidRDefault="00C73205" w:rsidP="009F0296">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9F0296">
            <w:r>
              <w:t>B3</w:t>
            </w:r>
            <w:r w:rsidR="00074534">
              <w:t>6</w:t>
            </w:r>
          </w:p>
        </w:tc>
        <w:tc>
          <w:tcPr>
            <w:tcW w:w="7992" w:type="dxa"/>
          </w:tcPr>
          <w:p w:rsidR="00C73205" w:rsidRPr="00C73205" w:rsidRDefault="00C73205" w:rsidP="009F0296">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9F0296">
            <w:r>
              <w:t>B3</w:t>
            </w:r>
            <w:r w:rsidR="00074534">
              <w:t>7</w:t>
            </w:r>
          </w:p>
        </w:tc>
        <w:tc>
          <w:tcPr>
            <w:tcW w:w="7992" w:type="dxa"/>
          </w:tcPr>
          <w:p w:rsidR="007D5381" w:rsidRPr="00BC604B" w:rsidRDefault="007D5381" w:rsidP="009F0296">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9F0296">
            <w:r>
              <w:t>B3</w:t>
            </w:r>
            <w:r w:rsidR="00074534">
              <w:t>8</w:t>
            </w:r>
          </w:p>
        </w:tc>
        <w:tc>
          <w:tcPr>
            <w:tcW w:w="7992" w:type="dxa"/>
          </w:tcPr>
          <w:p w:rsidR="007D5381" w:rsidRPr="00C73205" w:rsidRDefault="007D5381" w:rsidP="009F0296">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9F0296">
            <w:r>
              <w:t>B3</w:t>
            </w:r>
            <w:r w:rsidR="00074534">
              <w:t>9</w:t>
            </w:r>
          </w:p>
        </w:tc>
        <w:tc>
          <w:tcPr>
            <w:tcW w:w="7992" w:type="dxa"/>
          </w:tcPr>
          <w:p w:rsidR="007D5381" w:rsidRPr="00C73205" w:rsidRDefault="007D5381" w:rsidP="009F0296">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9F0296">
            <w:r>
              <w:t>B</w:t>
            </w:r>
            <w:r w:rsidR="00074534">
              <w:t>40</w:t>
            </w:r>
          </w:p>
        </w:tc>
        <w:tc>
          <w:tcPr>
            <w:tcW w:w="7992" w:type="dxa"/>
          </w:tcPr>
          <w:p w:rsidR="007D5381" w:rsidRPr="00463CFE" w:rsidRDefault="007D5381" w:rsidP="009F0296">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9F0296">
            <w:r>
              <w:t>B4</w:t>
            </w:r>
            <w:r w:rsidR="00074534">
              <w:t>1</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9F0296">
            <w:r>
              <w:t>B4</w:t>
            </w:r>
            <w:r w:rsidR="00074534">
              <w:t>2</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9F0296">
            <w:r>
              <w:t>B4</w:t>
            </w:r>
            <w:r w:rsidR="00074534">
              <w:t>3</w:t>
            </w:r>
          </w:p>
        </w:tc>
        <w:tc>
          <w:tcPr>
            <w:tcW w:w="7992" w:type="dxa"/>
          </w:tcPr>
          <w:p w:rsidR="007D5381" w:rsidRPr="00747245" w:rsidRDefault="007D5381" w:rsidP="009F0296">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9F0296">
            <w:r>
              <w:t>B4</w:t>
            </w:r>
            <w:r w:rsidR="00074534">
              <w:t>4</w:t>
            </w:r>
          </w:p>
        </w:tc>
        <w:tc>
          <w:tcPr>
            <w:tcW w:w="7992" w:type="dxa"/>
          </w:tcPr>
          <w:p w:rsidR="007D5381" w:rsidRDefault="007D5381" w:rsidP="009F0296">
            <w:r>
              <w:t>Customer only can change information of object in “PENDING” status</w:t>
            </w:r>
          </w:p>
        </w:tc>
      </w:tr>
      <w:tr w:rsidR="00747245" w:rsidRPr="00D868D7" w:rsidTr="002B20BE">
        <w:trPr>
          <w:trHeight w:val="50"/>
        </w:trPr>
        <w:tc>
          <w:tcPr>
            <w:tcW w:w="631" w:type="dxa"/>
          </w:tcPr>
          <w:p w:rsidR="00747245" w:rsidRDefault="007C04BE" w:rsidP="009F0296">
            <w:r>
              <w:t>B4</w:t>
            </w:r>
            <w:r w:rsidR="00074534">
              <w:t>5</w:t>
            </w:r>
          </w:p>
        </w:tc>
        <w:tc>
          <w:tcPr>
            <w:tcW w:w="7992" w:type="dxa"/>
          </w:tcPr>
          <w:p w:rsidR="00747245" w:rsidRDefault="00747245" w:rsidP="009F0296">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9F0296">
            <w:r>
              <w:t>B4</w:t>
            </w:r>
            <w:r w:rsidR="00074534">
              <w:t>6</w:t>
            </w:r>
          </w:p>
        </w:tc>
        <w:tc>
          <w:tcPr>
            <w:tcW w:w="7992" w:type="dxa"/>
          </w:tcPr>
          <w:p w:rsidR="007D5381" w:rsidRDefault="007D5381" w:rsidP="009F0296">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9F0296">
            <w:r>
              <w:t>B4</w:t>
            </w:r>
            <w:r w:rsidR="00074534">
              <w:t>7</w:t>
            </w:r>
          </w:p>
        </w:tc>
        <w:tc>
          <w:tcPr>
            <w:tcW w:w="7992" w:type="dxa"/>
          </w:tcPr>
          <w:p w:rsidR="007D5381" w:rsidRDefault="007D5381" w:rsidP="009F0296">
            <w:r>
              <w:t>Search bar must not be empty</w:t>
            </w:r>
          </w:p>
        </w:tc>
      </w:tr>
      <w:tr w:rsidR="00463CFE" w:rsidRPr="00D868D7" w:rsidTr="002B20BE">
        <w:trPr>
          <w:trHeight w:val="50"/>
        </w:trPr>
        <w:tc>
          <w:tcPr>
            <w:tcW w:w="631" w:type="dxa"/>
          </w:tcPr>
          <w:p w:rsidR="00463CFE" w:rsidRDefault="000F5ED1" w:rsidP="009F0296">
            <w:r>
              <w:t>B48</w:t>
            </w:r>
          </w:p>
        </w:tc>
        <w:tc>
          <w:tcPr>
            <w:tcW w:w="7992" w:type="dxa"/>
          </w:tcPr>
          <w:p w:rsidR="00463CFE" w:rsidRPr="009A2506" w:rsidRDefault="000F5ED1" w:rsidP="009F0296">
            <w:r>
              <w:t>Request to change only available for objects have “ACTIVE” status</w:t>
            </w:r>
          </w:p>
        </w:tc>
      </w:tr>
      <w:tr w:rsidR="000F5ED1" w:rsidRPr="00D868D7" w:rsidTr="002B20BE">
        <w:trPr>
          <w:trHeight w:val="50"/>
        </w:trPr>
        <w:tc>
          <w:tcPr>
            <w:tcW w:w="631" w:type="dxa"/>
          </w:tcPr>
          <w:p w:rsidR="000F5ED1" w:rsidRDefault="000F5ED1" w:rsidP="00B15D36">
            <w:r>
              <w:t>B49</w:t>
            </w:r>
          </w:p>
        </w:tc>
        <w:tc>
          <w:tcPr>
            <w:tcW w:w="7992" w:type="dxa"/>
          </w:tcPr>
          <w:p w:rsidR="000F5ED1" w:rsidRPr="009A2506" w:rsidRDefault="000F5ED1" w:rsidP="00B15D36">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9F0296">
            <w:r>
              <w:t>B</w:t>
            </w:r>
            <w:r w:rsidR="000F5ED1">
              <w:t>50</w:t>
            </w:r>
          </w:p>
        </w:tc>
        <w:tc>
          <w:tcPr>
            <w:tcW w:w="7992" w:type="dxa"/>
          </w:tcPr>
          <w:p w:rsidR="009A2506" w:rsidRDefault="00E5452A" w:rsidP="009F0296">
            <w:r>
              <w:t>List of request must include of all kind of request</w:t>
            </w:r>
          </w:p>
        </w:tc>
      </w:tr>
      <w:tr w:rsidR="009A2506" w:rsidRPr="00D868D7" w:rsidTr="002B20BE">
        <w:trPr>
          <w:trHeight w:val="50"/>
        </w:trPr>
        <w:tc>
          <w:tcPr>
            <w:tcW w:w="631" w:type="dxa"/>
          </w:tcPr>
          <w:p w:rsidR="009A2506" w:rsidRDefault="00C000CA" w:rsidP="009F0296">
            <w:r>
              <w:t>B</w:t>
            </w:r>
            <w:r w:rsidR="00074534">
              <w:t>5</w:t>
            </w:r>
            <w:r w:rsidR="000F5ED1">
              <w:t>1</w:t>
            </w:r>
          </w:p>
        </w:tc>
        <w:tc>
          <w:tcPr>
            <w:tcW w:w="7992" w:type="dxa"/>
          </w:tcPr>
          <w:p w:rsidR="009A2506" w:rsidRPr="009A2506" w:rsidRDefault="009565A0" w:rsidP="009F0296">
            <w:r>
              <w:t xml:space="preserve">Admin only accept valid </w:t>
            </w:r>
            <w:r w:rsidR="000C0AFB">
              <w:t>request</w:t>
            </w:r>
          </w:p>
        </w:tc>
      </w:tr>
      <w:tr w:rsidR="000C0AFB" w:rsidRPr="00D868D7" w:rsidTr="002B20BE">
        <w:trPr>
          <w:trHeight w:val="50"/>
        </w:trPr>
        <w:tc>
          <w:tcPr>
            <w:tcW w:w="631" w:type="dxa"/>
          </w:tcPr>
          <w:p w:rsidR="000C0AFB" w:rsidRDefault="00C000CA" w:rsidP="009F0296">
            <w:r>
              <w:t>B5</w:t>
            </w:r>
            <w:r w:rsidR="000F5ED1">
              <w:t>2</w:t>
            </w:r>
          </w:p>
        </w:tc>
        <w:tc>
          <w:tcPr>
            <w:tcW w:w="7992" w:type="dxa"/>
          </w:tcPr>
          <w:p w:rsidR="000C0AFB" w:rsidRDefault="000C0AFB" w:rsidP="009F0296">
            <w:r>
              <w:t>After admin verify guest’s request, notation must be sent to guest’s email</w:t>
            </w:r>
          </w:p>
        </w:tc>
      </w:tr>
      <w:tr w:rsidR="000C0AFB" w:rsidRPr="00D868D7" w:rsidTr="002B20BE">
        <w:trPr>
          <w:trHeight w:val="50"/>
        </w:trPr>
        <w:tc>
          <w:tcPr>
            <w:tcW w:w="631" w:type="dxa"/>
          </w:tcPr>
          <w:p w:rsidR="000C0AFB" w:rsidRDefault="00E55B12" w:rsidP="009F0296">
            <w:r>
              <w:t>B5</w:t>
            </w:r>
            <w:r w:rsidR="000F5ED1">
              <w:t>3</w:t>
            </w:r>
          </w:p>
        </w:tc>
        <w:tc>
          <w:tcPr>
            <w:tcW w:w="7992" w:type="dxa"/>
          </w:tcPr>
          <w:p w:rsidR="000C0AFB" w:rsidRDefault="000C0AFB" w:rsidP="009F0296">
            <w:r>
              <w:t>After admin verify customer’s request, notation must be sent to customer’s email</w:t>
            </w:r>
          </w:p>
        </w:tc>
      </w:tr>
      <w:tr w:rsidR="000C0AFB" w:rsidRPr="00D868D7" w:rsidTr="002B20BE">
        <w:trPr>
          <w:trHeight w:val="50"/>
        </w:trPr>
        <w:tc>
          <w:tcPr>
            <w:tcW w:w="631" w:type="dxa"/>
          </w:tcPr>
          <w:p w:rsidR="000C0AFB" w:rsidRDefault="00053836" w:rsidP="009F0296">
            <w:r>
              <w:t>B5</w:t>
            </w:r>
            <w:r w:rsidR="000F5ED1">
              <w:t>4</w:t>
            </w:r>
          </w:p>
        </w:tc>
        <w:tc>
          <w:tcPr>
            <w:tcW w:w="7992" w:type="dxa"/>
          </w:tcPr>
          <w:p w:rsidR="000C0AFB" w:rsidRDefault="00101CC2" w:rsidP="009F0296">
            <w:r>
              <w:t>List of museum must only display museums are using The Erudite Guider’s services</w:t>
            </w:r>
          </w:p>
        </w:tc>
      </w:tr>
      <w:tr w:rsidR="00F77862" w:rsidRPr="00D868D7" w:rsidTr="002B20BE">
        <w:trPr>
          <w:trHeight w:val="50"/>
        </w:trPr>
        <w:tc>
          <w:tcPr>
            <w:tcW w:w="631" w:type="dxa"/>
          </w:tcPr>
          <w:p w:rsidR="00F77862" w:rsidRDefault="00053836" w:rsidP="009F0296">
            <w:r>
              <w:t>B5</w:t>
            </w:r>
            <w:r w:rsidR="000F5ED1">
              <w:t>5</w:t>
            </w:r>
          </w:p>
        </w:tc>
        <w:tc>
          <w:tcPr>
            <w:tcW w:w="7992" w:type="dxa"/>
          </w:tcPr>
          <w:p w:rsidR="00F77862" w:rsidRDefault="00F77862" w:rsidP="009F0296">
            <w:r>
              <w:t>Account have 2 statuses: “ACTIVE” and “DEACTIVE”</w:t>
            </w:r>
          </w:p>
        </w:tc>
      </w:tr>
      <w:tr w:rsidR="00F77862" w:rsidRPr="00D868D7" w:rsidTr="002B20BE">
        <w:trPr>
          <w:trHeight w:val="50"/>
        </w:trPr>
        <w:tc>
          <w:tcPr>
            <w:tcW w:w="631" w:type="dxa"/>
          </w:tcPr>
          <w:p w:rsidR="00F77862" w:rsidRDefault="00053836" w:rsidP="009F0296">
            <w:r>
              <w:t>B5</w:t>
            </w:r>
            <w:r w:rsidR="000F5ED1">
              <w:t>6</w:t>
            </w:r>
          </w:p>
        </w:tc>
        <w:tc>
          <w:tcPr>
            <w:tcW w:w="7992" w:type="dxa"/>
          </w:tcPr>
          <w:p w:rsidR="00F77862" w:rsidRDefault="00F77862" w:rsidP="009F0296">
            <w:r>
              <w:t>List of account must include all of status</w:t>
            </w:r>
            <w:r w:rsidR="001661BA">
              <w:tab/>
            </w:r>
          </w:p>
        </w:tc>
      </w:tr>
      <w:tr w:rsidR="001661BA" w:rsidRPr="00D868D7" w:rsidTr="002B20BE">
        <w:trPr>
          <w:trHeight w:val="50"/>
        </w:trPr>
        <w:tc>
          <w:tcPr>
            <w:tcW w:w="631" w:type="dxa"/>
          </w:tcPr>
          <w:p w:rsidR="001661BA" w:rsidRDefault="00074534" w:rsidP="009F0296">
            <w:r>
              <w:t>B5</w:t>
            </w:r>
            <w:r w:rsidR="000F5ED1">
              <w:t>7</w:t>
            </w:r>
          </w:p>
        </w:tc>
        <w:tc>
          <w:tcPr>
            <w:tcW w:w="7992" w:type="dxa"/>
          </w:tcPr>
          <w:p w:rsidR="001661BA" w:rsidRDefault="001661BA" w:rsidP="009F0296">
            <w:r>
              <w:t>Account</w:t>
            </w:r>
            <w:r w:rsidR="00974A60">
              <w:t xml:space="preserve"> is in “ACTIVE” status</w:t>
            </w:r>
          </w:p>
        </w:tc>
      </w:tr>
      <w:tr w:rsidR="001661BA" w:rsidRPr="00D868D7" w:rsidTr="002B20BE">
        <w:trPr>
          <w:trHeight w:val="50"/>
        </w:trPr>
        <w:tc>
          <w:tcPr>
            <w:tcW w:w="631" w:type="dxa"/>
          </w:tcPr>
          <w:p w:rsidR="001661BA" w:rsidRDefault="00074534" w:rsidP="009F0296">
            <w:r>
              <w:t>B5</w:t>
            </w:r>
            <w:r w:rsidR="000F5ED1">
              <w:t>8</w:t>
            </w:r>
          </w:p>
        </w:tc>
        <w:tc>
          <w:tcPr>
            <w:tcW w:w="7992" w:type="dxa"/>
          </w:tcPr>
          <w:p w:rsidR="001661BA" w:rsidRDefault="00974A60" w:rsidP="009F0296">
            <w:r>
              <w:t>Account is in “DEACTIVE” status</w:t>
            </w:r>
          </w:p>
        </w:tc>
      </w:tr>
      <w:tr w:rsidR="00974A60" w:rsidRPr="00D868D7" w:rsidTr="002B20BE">
        <w:trPr>
          <w:trHeight w:val="50"/>
        </w:trPr>
        <w:tc>
          <w:tcPr>
            <w:tcW w:w="631" w:type="dxa"/>
          </w:tcPr>
          <w:p w:rsidR="00974A60" w:rsidRDefault="00074534" w:rsidP="009F0296">
            <w:r>
              <w:t>B5</w:t>
            </w:r>
            <w:r w:rsidR="000F5ED1">
              <w:t>9</w:t>
            </w:r>
          </w:p>
        </w:tc>
        <w:tc>
          <w:tcPr>
            <w:tcW w:w="7992" w:type="dxa"/>
          </w:tcPr>
          <w:p w:rsidR="00974A60" w:rsidRDefault="00974A60" w:rsidP="009F0296">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074534" w:rsidP="009F0296">
            <w:r>
              <w:t>B</w:t>
            </w:r>
            <w:r w:rsidR="000F5ED1">
              <w:t>60</w:t>
            </w:r>
          </w:p>
        </w:tc>
        <w:tc>
          <w:tcPr>
            <w:tcW w:w="7992" w:type="dxa"/>
          </w:tcPr>
          <w:p w:rsidR="00974A60" w:rsidRDefault="00974A60" w:rsidP="009F0296">
            <w:r>
              <w:t>“ACTIVE” or “DEACTIVE” radio button must be checked</w:t>
            </w:r>
          </w:p>
        </w:tc>
      </w:tr>
      <w:tr w:rsidR="00D3798B" w:rsidRPr="00D868D7" w:rsidTr="002B20BE">
        <w:trPr>
          <w:trHeight w:val="50"/>
        </w:trPr>
        <w:tc>
          <w:tcPr>
            <w:tcW w:w="631" w:type="dxa"/>
          </w:tcPr>
          <w:p w:rsidR="00D3798B" w:rsidRDefault="00074534" w:rsidP="009F0296">
            <w:r>
              <w:lastRenderedPageBreak/>
              <w:t>B6</w:t>
            </w:r>
            <w:r w:rsidR="000F5ED1">
              <w:t>1</w:t>
            </w:r>
          </w:p>
        </w:tc>
        <w:tc>
          <w:tcPr>
            <w:tcW w:w="7992" w:type="dxa"/>
          </w:tcPr>
          <w:p w:rsidR="00D3798B" w:rsidRDefault="00D3798B" w:rsidP="009F0296">
            <w:r>
              <w:t xml:space="preserve">Museum in list must be </w:t>
            </w:r>
            <w:r w:rsidR="00E418A7">
              <w:t xml:space="preserve">online </w:t>
            </w:r>
            <w:r w:rsidR="008A6F57">
              <w:t xml:space="preserve">(active) </w:t>
            </w:r>
            <w:r w:rsidR="00E418A7">
              <w:t>on system (Using services of The Erudite Guider system)</w:t>
            </w:r>
          </w:p>
        </w:tc>
      </w:tr>
      <w:tr w:rsidR="00E418A7" w:rsidRPr="00D868D7" w:rsidTr="002B20BE">
        <w:trPr>
          <w:trHeight w:val="50"/>
        </w:trPr>
        <w:tc>
          <w:tcPr>
            <w:tcW w:w="631" w:type="dxa"/>
          </w:tcPr>
          <w:p w:rsidR="00E418A7" w:rsidRDefault="00074534" w:rsidP="009F0296">
            <w:r>
              <w:t>B6</w:t>
            </w:r>
            <w:r w:rsidR="000F5ED1">
              <w:t>2</w:t>
            </w:r>
          </w:p>
        </w:tc>
        <w:tc>
          <w:tcPr>
            <w:tcW w:w="7992" w:type="dxa"/>
          </w:tcPr>
          <w:p w:rsidR="00E418A7" w:rsidRDefault="00E418A7" w:rsidP="009F0296">
            <w:r>
              <w:t>Objects must be in “ACTIVE” status</w:t>
            </w:r>
          </w:p>
        </w:tc>
      </w:tr>
      <w:tr w:rsidR="00E418A7" w:rsidRPr="00D868D7" w:rsidTr="002B20BE">
        <w:trPr>
          <w:trHeight w:val="50"/>
        </w:trPr>
        <w:tc>
          <w:tcPr>
            <w:tcW w:w="631" w:type="dxa"/>
          </w:tcPr>
          <w:p w:rsidR="00E418A7" w:rsidRDefault="00074534" w:rsidP="009F0296">
            <w:r>
              <w:t>B6</w:t>
            </w:r>
            <w:r w:rsidR="000F5ED1">
              <w:t>3</w:t>
            </w:r>
          </w:p>
        </w:tc>
        <w:tc>
          <w:tcPr>
            <w:tcW w:w="7992" w:type="dxa"/>
          </w:tcPr>
          <w:p w:rsidR="00E418A7" w:rsidRDefault="00E418A7" w:rsidP="009F0296">
            <w:r>
              <w:t>Active object is in changing process must has notify for user when it is scanned</w:t>
            </w:r>
          </w:p>
        </w:tc>
      </w:tr>
      <w:tr w:rsidR="009779AD" w:rsidRPr="00D868D7" w:rsidTr="002B20BE">
        <w:trPr>
          <w:trHeight w:val="50"/>
        </w:trPr>
        <w:tc>
          <w:tcPr>
            <w:tcW w:w="631" w:type="dxa"/>
          </w:tcPr>
          <w:p w:rsidR="009779AD" w:rsidRDefault="00074534" w:rsidP="009F0296">
            <w:r>
              <w:t>B6</w:t>
            </w:r>
            <w:r w:rsidR="000F5ED1">
              <w:t>4</w:t>
            </w:r>
          </w:p>
        </w:tc>
        <w:tc>
          <w:tcPr>
            <w:tcW w:w="7992" w:type="dxa"/>
          </w:tcPr>
          <w:p w:rsidR="009779AD" w:rsidRDefault="009779AD" w:rsidP="009F0296">
            <w:r>
              <w:t>Notification must be sen</w:t>
            </w:r>
            <w:r w:rsidR="009A3275">
              <w:t>t automatically to user’s email</w:t>
            </w:r>
          </w:p>
        </w:tc>
      </w:tr>
      <w:tr w:rsidR="00E94F66" w:rsidRPr="00D868D7" w:rsidTr="002B20BE">
        <w:trPr>
          <w:trHeight w:val="50"/>
        </w:trPr>
        <w:tc>
          <w:tcPr>
            <w:tcW w:w="631" w:type="dxa"/>
          </w:tcPr>
          <w:p w:rsidR="00E94F66" w:rsidRDefault="00074534" w:rsidP="009F0296">
            <w:r>
              <w:t>B6</w:t>
            </w:r>
            <w:r w:rsidR="000F5ED1">
              <w:t>5</w:t>
            </w:r>
          </w:p>
        </w:tc>
        <w:tc>
          <w:tcPr>
            <w:tcW w:w="7992" w:type="dxa"/>
          </w:tcPr>
          <w:p w:rsidR="00E94F66" w:rsidRDefault="00E94F66" w:rsidP="009F0296">
            <w:r>
              <w:t xml:space="preserve">Selected object must have </w:t>
            </w:r>
            <w:r w:rsidR="009A3275">
              <w:t>audio content</w:t>
            </w:r>
          </w:p>
        </w:tc>
      </w:tr>
      <w:tr w:rsidR="009A3275" w:rsidRPr="00D868D7" w:rsidTr="002B20BE">
        <w:trPr>
          <w:trHeight w:val="50"/>
        </w:trPr>
        <w:tc>
          <w:tcPr>
            <w:tcW w:w="631" w:type="dxa"/>
          </w:tcPr>
          <w:p w:rsidR="009A3275" w:rsidRDefault="00074534" w:rsidP="009F0296">
            <w:r>
              <w:t>B6</w:t>
            </w:r>
            <w:r w:rsidR="000F5ED1">
              <w:t>6</w:t>
            </w:r>
          </w:p>
        </w:tc>
        <w:tc>
          <w:tcPr>
            <w:tcW w:w="7992" w:type="dxa"/>
          </w:tcPr>
          <w:p w:rsidR="009A3275" w:rsidRDefault="009A3275" w:rsidP="009A3275">
            <w:r>
              <w:t>Selected object must have video content</w:t>
            </w:r>
          </w:p>
        </w:tc>
      </w:tr>
      <w:tr w:rsidR="00F474CE" w:rsidRPr="00D868D7" w:rsidTr="002B20BE">
        <w:trPr>
          <w:trHeight w:val="50"/>
        </w:trPr>
        <w:tc>
          <w:tcPr>
            <w:tcW w:w="631" w:type="dxa"/>
          </w:tcPr>
          <w:p w:rsidR="00F474CE" w:rsidRDefault="00F474CE" w:rsidP="009F0296">
            <w:r>
              <w:t>B67</w:t>
            </w:r>
          </w:p>
        </w:tc>
        <w:tc>
          <w:tcPr>
            <w:tcW w:w="7992" w:type="dxa"/>
          </w:tcPr>
          <w:p w:rsidR="00F474CE" w:rsidRDefault="00F474CE" w:rsidP="009A3275">
            <w:r>
              <w:t>“</w:t>
            </w:r>
            <w:r w:rsidRPr="00F474CE">
              <w:rPr>
                <w:lang w:val="vi-VN"/>
              </w:rPr>
              <w:t>Mật khẩu hiện tại</w:t>
            </w:r>
            <w:r>
              <w:t>” must not be blank</w:t>
            </w:r>
          </w:p>
        </w:tc>
      </w:tr>
      <w:tr w:rsidR="00F474CE" w:rsidRPr="00D868D7" w:rsidTr="002B20BE">
        <w:trPr>
          <w:trHeight w:val="50"/>
        </w:trPr>
        <w:tc>
          <w:tcPr>
            <w:tcW w:w="631" w:type="dxa"/>
          </w:tcPr>
          <w:p w:rsidR="00F474CE" w:rsidRDefault="00F474CE" w:rsidP="009F0296">
            <w:r>
              <w:t>B68</w:t>
            </w:r>
          </w:p>
        </w:tc>
        <w:tc>
          <w:tcPr>
            <w:tcW w:w="7992" w:type="dxa"/>
          </w:tcPr>
          <w:p w:rsidR="00F474CE" w:rsidRDefault="00F474CE" w:rsidP="009A3275">
            <w:r>
              <w:t>“</w:t>
            </w:r>
            <w:r w:rsidRPr="00F474CE">
              <w:rPr>
                <w:lang w:val="vi-VN"/>
              </w:rPr>
              <w:t>Mật khẩu hiện tại</w:t>
            </w:r>
            <w:r>
              <w:t>” must be match with current password</w:t>
            </w:r>
          </w:p>
        </w:tc>
      </w:tr>
      <w:tr w:rsidR="00F474CE" w:rsidRPr="00D868D7" w:rsidTr="002B20BE">
        <w:trPr>
          <w:trHeight w:val="50"/>
        </w:trPr>
        <w:tc>
          <w:tcPr>
            <w:tcW w:w="631" w:type="dxa"/>
          </w:tcPr>
          <w:p w:rsidR="00F474CE" w:rsidRDefault="00F474CE" w:rsidP="009F0296">
            <w:r>
              <w:t>B69</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must not be empty</w:t>
            </w:r>
          </w:p>
        </w:tc>
      </w:tr>
      <w:tr w:rsidR="00F474CE" w:rsidRPr="00D868D7" w:rsidTr="002B20BE">
        <w:trPr>
          <w:trHeight w:val="50"/>
        </w:trPr>
        <w:tc>
          <w:tcPr>
            <w:tcW w:w="631" w:type="dxa"/>
          </w:tcPr>
          <w:p w:rsidR="00F474CE" w:rsidRDefault="00F474CE" w:rsidP="009F0296">
            <w:r>
              <w:t>B70</w:t>
            </w:r>
          </w:p>
        </w:tc>
        <w:tc>
          <w:tcPr>
            <w:tcW w:w="7992" w:type="dxa"/>
          </w:tcPr>
          <w:p w:rsidR="00F474CE" w:rsidRDefault="00F474CE" w:rsidP="00B15D36">
            <w:r>
              <w:t>“</w:t>
            </w:r>
            <w:r w:rsidRPr="00AB4957">
              <w:rPr>
                <w:lang w:val="vi-VN"/>
              </w:rPr>
              <w:t>Mật khẩu</w:t>
            </w:r>
            <w:r>
              <w:t xml:space="preserve"> </w:t>
            </w:r>
            <w:r w:rsidRPr="00F474CE">
              <w:rPr>
                <w:lang w:val="vi-VN"/>
              </w:rPr>
              <w:t>mới</w:t>
            </w:r>
            <w:r>
              <w:t>” must be valid</w:t>
            </w:r>
          </w:p>
        </w:tc>
      </w:tr>
      <w:tr w:rsidR="00F474CE" w:rsidRPr="00D868D7" w:rsidTr="002B20BE">
        <w:trPr>
          <w:trHeight w:val="50"/>
        </w:trPr>
        <w:tc>
          <w:tcPr>
            <w:tcW w:w="631" w:type="dxa"/>
          </w:tcPr>
          <w:p w:rsidR="00F474CE" w:rsidRDefault="00F474CE" w:rsidP="009F0296">
            <w:r>
              <w:t>B71</w:t>
            </w:r>
          </w:p>
        </w:tc>
        <w:tc>
          <w:tcPr>
            <w:tcW w:w="7992" w:type="dxa"/>
          </w:tcPr>
          <w:p w:rsidR="00F474CE" w:rsidRPr="00D868D7" w:rsidRDefault="00F474CE" w:rsidP="00B15D36">
            <w:r>
              <w:t>“</w:t>
            </w:r>
            <w:r w:rsidRPr="00AB4957">
              <w:rPr>
                <w:lang w:val="vi-VN"/>
              </w:rPr>
              <w:t>Mật khẩu</w:t>
            </w:r>
            <w:r>
              <w:t xml:space="preserve"> </w:t>
            </w:r>
            <w:r w:rsidRPr="00F474CE">
              <w:rPr>
                <w:lang w:val="vi-VN"/>
              </w:rPr>
              <w:t>mới</w:t>
            </w:r>
            <w:r>
              <w:t>” length must be in range from 8 to 16</w:t>
            </w:r>
          </w:p>
        </w:tc>
      </w:tr>
      <w:tr w:rsidR="00F474CE" w:rsidRPr="00D868D7" w:rsidTr="002B20BE">
        <w:trPr>
          <w:trHeight w:val="50"/>
        </w:trPr>
        <w:tc>
          <w:tcPr>
            <w:tcW w:w="631" w:type="dxa"/>
          </w:tcPr>
          <w:p w:rsidR="00F474CE" w:rsidRDefault="00F474CE" w:rsidP="009F0296">
            <w:r>
              <w:t>B72</w:t>
            </w:r>
          </w:p>
        </w:tc>
        <w:tc>
          <w:tcPr>
            <w:tcW w:w="7992" w:type="dxa"/>
          </w:tcPr>
          <w:p w:rsidR="00F474CE" w:rsidRPr="00AB4957" w:rsidRDefault="00F474CE" w:rsidP="00B15D36">
            <w:r w:rsidRPr="00125E87">
              <w:rPr>
                <w:lang w:val="vi-VN"/>
              </w:rPr>
              <w:t>“Nhập lại mật khẩu</w:t>
            </w:r>
            <w:r>
              <w:t xml:space="preserve"> </w:t>
            </w:r>
            <w:r w:rsidRPr="00F474CE">
              <w:rPr>
                <w:lang w:val="vi-VN"/>
              </w:rPr>
              <w:t>mới</w:t>
            </w:r>
            <w:r w:rsidRPr="00125E87">
              <w:rPr>
                <w:lang w:val="vi-VN"/>
              </w:rPr>
              <w:t>”</w:t>
            </w:r>
            <w:r>
              <w:t xml:space="preserve"> must be matched with “</w:t>
            </w:r>
            <w:r w:rsidRPr="00AB4957">
              <w:rPr>
                <w:lang w:val="vi-VN"/>
              </w:rPr>
              <w:t>Mật khẩu</w:t>
            </w:r>
            <w:r w:rsidRPr="00F474CE">
              <w:rPr>
                <w:lang w:val="vi-VN"/>
              </w:rPr>
              <w:t xml:space="preserve"> mới</w:t>
            </w:r>
            <w:r>
              <w:t xml:space="preserve">” </w:t>
            </w:r>
          </w:p>
        </w:tc>
      </w:tr>
      <w:tr w:rsidR="009565A0" w:rsidRPr="00D868D7" w:rsidTr="002B20BE">
        <w:trPr>
          <w:trHeight w:val="50"/>
        </w:trPr>
        <w:tc>
          <w:tcPr>
            <w:tcW w:w="631" w:type="dxa"/>
          </w:tcPr>
          <w:p w:rsidR="009565A0" w:rsidRDefault="009565A0" w:rsidP="009F0296">
            <w:r>
              <w:t>B73</w:t>
            </w:r>
          </w:p>
        </w:tc>
        <w:tc>
          <w:tcPr>
            <w:tcW w:w="7992" w:type="dxa"/>
          </w:tcPr>
          <w:p w:rsidR="009565A0" w:rsidRPr="009565A0" w:rsidRDefault="009565A0" w:rsidP="00B15D36">
            <w:r>
              <w:t>“</w:t>
            </w:r>
            <w:r w:rsidRPr="009565A0">
              <w:rPr>
                <w:lang w:val="vi-VN"/>
              </w:rPr>
              <w:t>Lý do</w:t>
            </w:r>
            <w:r>
              <w:t>” must not be empty</w:t>
            </w:r>
          </w:p>
        </w:tc>
      </w:tr>
    </w:tbl>
    <w:p w:rsidR="00D904BD" w:rsidRPr="00D868D7" w:rsidRDefault="00D904BD" w:rsidP="009F0296"/>
    <w:p w:rsidR="00D904BD" w:rsidRPr="00D904BD" w:rsidRDefault="00C03EEA" w:rsidP="009F0296">
      <w:pPr>
        <w:pStyle w:val="Heading3"/>
      </w:pPr>
      <w:bookmarkStart w:id="42" w:name="_Toc463549169"/>
      <w:bookmarkStart w:id="43" w:name="_Toc466178667"/>
      <w:r w:rsidRPr="00D868D7">
        <w:t>Register</w:t>
      </w:r>
      <w:bookmarkEnd w:id="42"/>
      <w:bookmarkEnd w:id="43"/>
    </w:p>
    <w:p w:rsidR="00D904BD" w:rsidRPr="00D868D7" w:rsidRDefault="00693704" w:rsidP="009F0296">
      <w:r w:rsidRPr="00693704">
        <w:rPr>
          <w:noProof/>
          <w:lang w:val="vi-VN" w:eastAsia="vi-VN"/>
        </w:rPr>
        <w:drawing>
          <wp:inline distT="0" distB="0" distL="0" distR="0" wp14:anchorId="53D82810" wp14:editId="2685D8AA">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9F0296">
            <w:r>
              <w:t>Use Case ID:</w:t>
            </w:r>
          </w:p>
        </w:tc>
        <w:tc>
          <w:tcPr>
            <w:tcW w:w="7722" w:type="dxa"/>
            <w:gridSpan w:val="3"/>
            <w:shd w:val="clear" w:color="auto" w:fill="FBD4B4" w:themeFill="accent6" w:themeFillTint="66"/>
          </w:tcPr>
          <w:p w:rsidR="00C03EEA" w:rsidRPr="00D868D7" w:rsidRDefault="00C03EEA" w:rsidP="009F0296">
            <w:r w:rsidRPr="00D868D7">
              <w:t>UC-01-01</w:t>
            </w:r>
          </w:p>
        </w:tc>
      </w:tr>
      <w:tr w:rsidR="00C03EEA" w:rsidRPr="00D868D7" w:rsidTr="00196F50">
        <w:tc>
          <w:tcPr>
            <w:tcW w:w="1854" w:type="dxa"/>
            <w:shd w:val="clear" w:color="auto" w:fill="FBD4B4" w:themeFill="accent6" w:themeFillTint="66"/>
          </w:tcPr>
          <w:p w:rsidR="00C03EEA" w:rsidRPr="00D868D7" w:rsidRDefault="00C03EEA" w:rsidP="009F0296">
            <w:r w:rsidRPr="00D868D7">
              <w:t>Created By:</w:t>
            </w:r>
          </w:p>
        </w:tc>
        <w:tc>
          <w:tcPr>
            <w:tcW w:w="2370" w:type="dxa"/>
          </w:tcPr>
          <w:p w:rsidR="00C03EEA" w:rsidRPr="009E4B59" w:rsidRDefault="009E4B59" w:rsidP="009F0296">
            <w:pPr>
              <w:rPr>
                <w:lang w:val="vi-VN"/>
              </w:rPr>
            </w:pPr>
            <w:r w:rsidRPr="009E4B59">
              <w:rPr>
                <w:lang w:val="vi-VN"/>
              </w:rPr>
              <w:t>QuyetNH</w:t>
            </w:r>
          </w:p>
        </w:tc>
        <w:tc>
          <w:tcPr>
            <w:tcW w:w="2676" w:type="dxa"/>
          </w:tcPr>
          <w:p w:rsidR="00C03EEA" w:rsidRPr="00D868D7" w:rsidRDefault="00C03EEA" w:rsidP="009F0296">
            <w:r w:rsidRPr="00D868D7">
              <w:t>Date Created:</w:t>
            </w:r>
          </w:p>
        </w:tc>
        <w:tc>
          <w:tcPr>
            <w:tcW w:w="2676" w:type="dxa"/>
          </w:tcPr>
          <w:p w:rsidR="00C03EEA" w:rsidRPr="00D868D7" w:rsidRDefault="009E4B59" w:rsidP="009F0296">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9F0296">
            <w:r w:rsidRPr="00D868D7">
              <w:t>Primary Actor:</w:t>
            </w:r>
          </w:p>
        </w:tc>
        <w:tc>
          <w:tcPr>
            <w:tcW w:w="2370" w:type="dxa"/>
          </w:tcPr>
          <w:p w:rsidR="00C03EEA" w:rsidRPr="00D868D7" w:rsidRDefault="00C03EEA" w:rsidP="009F0296">
            <w:r w:rsidRPr="00D868D7">
              <w:t>Guest</w:t>
            </w:r>
            <w:r w:rsidR="001621A0">
              <w:t xml:space="preserve"> (Free Museum)</w:t>
            </w:r>
          </w:p>
        </w:tc>
        <w:tc>
          <w:tcPr>
            <w:tcW w:w="2676" w:type="dxa"/>
          </w:tcPr>
          <w:p w:rsidR="00C03EEA" w:rsidRPr="00D868D7" w:rsidRDefault="00C03EEA" w:rsidP="009F0296">
            <w:r w:rsidRPr="00D868D7">
              <w:t>Secondary Actor:</w:t>
            </w:r>
          </w:p>
        </w:tc>
        <w:tc>
          <w:tcPr>
            <w:tcW w:w="2676" w:type="dxa"/>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Trigger:</w:t>
            </w:r>
          </w:p>
        </w:tc>
        <w:tc>
          <w:tcPr>
            <w:tcW w:w="7722" w:type="dxa"/>
            <w:gridSpan w:val="3"/>
          </w:tcPr>
          <w:p w:rsidR="00C03EEA" w:rsidRPr="00D868D7" w:rsidRDefault="00C03EEA" w:rsidP="009F0296">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9F0296">
            <w:r w:rsidRPr="00D868D7">
              <w:lastRenderedPageBreak/>
              <w:t>Description</w:t>
            </w:r>
          </w:p>
        </w:tc>
        <w:tc>
          <w:tcPr>
            <w:tcW w:w="7722" w:type="dxa"/>
            <w:gridSpan w:val="3"/>
          </w:tcPr>
          <w:p w:rsidR="00C03EEA" w:rsidRPr="00D868D7" w:rsidRDefault="00C03EEA" w:rsidP="00342B7F">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w:t>
            </w:r>
            <w:r w:rsidR="00342B7F">
              <w:t xml:space="preserve">After </w:t>
            </w:r>
            <w:r w:rsidR="00342B7F" w:rsidRPr="00125E87">
              <w:t xml:space="preserve">received guest’s request, </w:t>
            </w:r>
            <w:r w:rsidR="00342B7F">
              <w:t>admin</w:t>
            </w:r>
            <w:r w:rsidR="00342B7F" w:rsidRPr="00125E87">
              <w:t xml:space="preserve"> validate the reality of information in that request.</w:t>
            </w:r>
            <w:r w:rsidR="00342B7F">
              <w:t xml:space="preserve"> If admin accept the request, new account will be created and system automatically sends a notification to registered email</w:t>
            </w:r>
            <w:r w:rsidRPr="00F41EB0">
              <w:t>. When you ha</w:t>
            </w:r>
            <w:r w:rsidR="00342B7F">
              <w:t xml:space="preserve">ve an account, you can login to </w:t>
            </w:r>
            <w:r w:rsidR="00342B7F" w:rsidRPr="00342B7F">
              <w:rPr>
                <w:i/>
              </w:rPr>
              <w:t>http://friendlyguider.co</w:t>
            </w:r>
            <w:r w:rsidR="00342B7F">
              <w:rPr>
                <w:i/>
              </w:rPr>
              <w:t>m</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9F0296">
            <w:r w:rsidRPr="00D868D7">
              <w:t>Preconditions:</w:t>
            </w:r>
          </w:p>
        </w:tc>
        <w:tc>
          <w:tcPr>
            <w:tcW w:w="7722" w:type="dxa"/>
            <w:gridSpan w:val="3"/>
          </w:tcPr>
          <w:p w:rsidR="00C03EEA" w:rsidRPr="00D868D7" w:rsidRDefault="00973844" w:rsidP="009F0296">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9F0296">
            <w:r w:rsidRPr="00D868D7">
              <w:t>Post conditions:</w:t>
            </w:r>
          </w:p>
        </w:tc>
        <w:tc>
          <w:tcPr>
            <w:tcW w:w="7722" w:type="dxa"/>
            <w:gridSpan w:val="3"/>
          </w:tcPr>
          <w:p w:rsidR="00C03EEA" w:rsidRPr="00D868D7" w:rsidRDefault="0012514A" w:rsidP="009F0296">
            <w:r>
              <w:t>New account is created.</w:t>
            </w:r>
          </w:p>
        </w:tc>
      </w:tr>
      <w:tr w:rsidR="00C03EEA" w:rsidRPr="00D868D7" w:rsidTr="00196F50">
        <w:tc>
          <w:tcPr>
            <w:tcW w:w="1854" w:type="dxa"/>
            <w:shd w:val="clear" w:color="auto" w:fill="FBD4B4" w:themeFill="accent6" w:themeFillTint="66"/>
          </w:tcPr>
          <w:p w:rsidR="00C03EEA" w:rsidRPr="00D868D7" w:rsidRDefault="00C03EEA" w:rsidP="009F0296">
            <w:r w:rsidRPr="00D868D7">
              <w:t>Normal Flow:</w:t>
            </w:r>
          </w:p>
        </w:tc>
        <w:tc>
          <w:tcPr>
            <w:tcW w:w="7722" w:type="dxa"/>
            <w:gridSpan w:val="3"/>
          </w:tcPr>
          <w:p w:rsidR="00C03EEA" w:rsidRPr="00D868D7" w:rsidRDefault="00C03EEA" w:rsidP="009F0296">
            <w:r w:rsidRPr="00D868D7">
              <w:t>Register:</w:t>
            </w:r>
          </w:p>
          <w:p w:rsidR="00C03EEA" w:rsidRPr="00D868D7" w:rsidRDefault="00C03EEA" w:rsidP="009F0296">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342B7F" w:rsidP="009F0296">
            <w:pPr>
              <w:pStyle w:val="ListParagraph"/>
              <w:numPr>
                <w:ilvl w:val="0"/>
                <w:numId w:val="8"/>
              </w:numPr>
            </w:pPr>
            <w:r>
              <w:t>E</w:t>
            </w:r>
            <w:r w:rsidR="00C03EEA" w:rsidRPr="00D868D7">
              <w:t xml:space="preserve">nters </w:t>
            </w:r>
            <w:r w:rsidR="00C03EEA" w:rsidRPr="00973844">
              <w:rPr>
                <w:lang w:val="vi-VN"/>
              </w:rPr>
              <w:t>“</w:t>
            </w:r>
            <w:r w:rsidR="00973844" w:rsidRPr="00973844">
              <w:rPr>
                <w:lang w:val="vi-VN"/>
              </w:rPr>
              <w:t>Địa chỉ e</w:t>
            </w:r>
            <w:r w:rsidR="00125E87" w:rsidRPr="00973844">
              <w:rPr>
                <w:lang w:val="vi-VN"/>
              </w:rPr>
              <w:t>mail</w:t>
            </w:r>
            <w:r w:rsidR="00C03EEA" w:rsidRPr="00973844">
              <w:rPr>
                <w:lang w:val="vi-VN"/>
              </w:rPr>
              <w:t xml:space="preserve">”, </w:t>
            </w:r>
            <w:r>
              <w:t>“</w:t>
            </w:r>
            <w:r w:rsidR="00125E87" w:rsidRPr="00125E87">
              <w:rPr>
                <w:lang w:val="vi-VN"/>
              </w:rPr>
              <w:t>Mật khẩu</w:t>
            </w:r>
            <w:r w:rsidR="00C03EEA" w:rsidRPr="00125E87">
              <w:rPr>
                <w:lang w:val="vi-VN"/>
              </w:rPr>
              <w:t xml:space="preserve">”, </w:t>
            </w:r>
            <w:r w:rsidR="00125E87" w:rsidRPr="00125E87">
              <w:rPr>
                <w:lang w:val="vi-VN"/>
              </w:rPr>
              <w:t xml:space="preserve">“Nhập lại mật khẩu”, </w:t>
            </w:r>
            <w:r w:rsidR="00C03EEA" w:rsidRPr="00125E87">
              <w:rPr>
                <w:lang w:val="vi-VN"/>
              </w:rPr>
              <w:t>“</w:t>
            </w:r>
            <w:r w:rsidR="00125E87" w:rsidRPr="00125E87">
              <w:rPr>
                <w:lang w:val="vi-VN"/>
              </w:rPr>
              <w:t>Tên bảo tàng”, “</w:t>
            </w:r>
            <w:r w:rsidR="00125E87" w:rsidRPr="00973844">
              <w:rPr>
                <w:lang w:val="vi-VN"/>
              </w:rPr>
              <w:t>Xã/ Phường</w:t>
            </w:r>
            <w:r w:rsidR="00C03EEA"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00C03EEA" w:rsidRPr="00D868D7">
              <w:t>.</w:t>
            </w:r>
          </w:p>
          <w:p w:rsidR="00C03EEA" w:rsidRPr="00D868D7" w:rsidRDefault="00C03EEA" w:rsidP="0012514A">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tc>
      </w:tr>
      <w:tr w:rsidR="00C03EEA" w:rsidRPr="00D868D7" w:rsidTr="00196F50">
        <w:tc>
          <w:tcPr>
            <w:tcW w:w="1854" w:type="dxa"/>
            <w:shd w:val="clear" w:color="auto" w:fill="FBD4B4" w:themeFill="accent6" w:themeFillTint="66"/>
          </w:tcPr>
          <w:p w:rsidR="00C03EEA" w:rsidRPr="00D868D7" w:rsidRDefault="00C03EEA" w:rsidP="009F0296">
            <w:r w:rsidRPr="00D868D7">
              <w:t>Alternative Flows:</w:t>
            </w:r>
          </w:p>
        </w:tc>
        <w:tc>
          <w:tcPr>
            <w:tcW w:w="7722" w:type="dxa"/>
            <w:gridSpan w:val="3"/>
          </w:tcPr>
          <w:p w:rsidR="00C03EEA" w:rsidRPr="00D868D7" w:rsidRDefault="0012514A" w:rsidP="009F0296">
            <w:r>
              <w:t>At step 3, user click “</w:t>
            </w:r>
            <w:r w:rsidRPr="0012514A">
              <w:rPr>
                <w:lang w:val="vi-VN"/>
              </w:rPr>
              <w:t>Trở lại trang đăng nhập</w:t>
            </w:r>
            <w:r>
              <w:t>” button.</w:t>
            </w:r>
          </w:p>
        </w:tc>
      </w:tr>
      <w:tr w:rsidR="00C03EEA" w:rsidRPr="00D868D7" w:rsidTr="00196F50">
        <w:tc>
          <w:tcPr>
            <w:tcW w:w="1854" w:type="dxa"/>
            <w:shd w:val="clear" w:color="auto" w:fill="FBD4B4" w:themeFill="accent6" w:themeFillTint="66"/>
          </w:tcPr>
          <w:p w:rsidR="00C03EEA" w:rsidRPr="00D868D7" w:rsidRDefault="00C03EEA" w:rsidP="009F0296">
            <w:r w:rsidRPr="00D868D7">
              <w:t>Exceptions: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Priority:</w:t>
            </w:r>
          </w:p>
        </w:tc>
        <w:tc>
          <w:tcPr>
            <w:tcW w:w="7722" w:type="dxa"/>
            <w:gridSpan w:val="3"/>
          </w:tcPr>
          <w:p w:rsidR="00C03EEA" w:rsidRPr="00D868D7" w:rsidRDefault="00C03EEA" w:rsidP="009F0296">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9F0296">
            <w:r w:rsidRPr="00D868D7">
              <w:t>Frequency of Use:</w:t>
            </w:r>
          </w:p>
        </w:tc>
        <w:tc>
          <w:tcPr>
            <w:tcW w:w="7722" w:type="dxa"/>
            <w:gridSpan w:val="3"/>
          </w:tcPr>
          <w:p w:rsidR="00C03EEA" w:rsidRPr="00D868D7" w:rsidRDefault="00C03EEA" w:rsidP="009F0296">
            <w:r w:rsidRPr="00D868D7">
              <w:t>Medium.</w:t>
            </w:r>
          </w:p>
        </w:tc>
      </w:tr>
      <w:tr w:rsidR="00C03EEA" w:rsidRPr="00D868D7" w:rsidTr="00196F50">
        <w:tc>
          <w:tcPr>
            <w:tcW w:w="1854" w:type="dxa"/>
            <w:shd w:val="clear" w:color="auto" w:fill="FBD4B4" w:themeFill="accent6" w:themeFillTint="66"/>
          </w:tcPr>
          <w:p w:rsidR="00C03EEA" w:rsidRPr="00D868D7" w:rsidRDefault="00C03EEA" w:rsidP="009F0296">
            <w:r w:rsidRPr="00D868D7">
              <w:t>Business Rules:</w:t>
            </w:r>
          </w:p>
        </w:tc>
        <w:tc>
          <w:tcPr>
            <w:tcW w:w="7722" w:type="dxa"/>
            <w:gridSpan w:val="3"/>
          </w:tcPr>
          <w:p w:rsidR="00C03EEA" w:rsidRPr="00D868D7" w:rsidRDefault="00C03EEA" w:rsidP="009F0296">
            <w:r w:rsidRPr="00D868D7">
              <w:t>B1, B2, B3, B4, B5, B6, B7, B8, B9, B10</w:t>
            </w:r>
            <w:r w:rsidR="00F070F1">
              <w:t>, B11, B12, B13, B14, B15, B16, B17, B18, B19, B20, B21, B22, B23, B24</w:t>
            </w:r>
            <w:r w:rsidR="007D5381">
              <w:t>, B25</w:t>
            </w:r>
            <w:r w:rsidR="00946949">
              <w:t>, B26</w:t>
            </w:r>
          </w:p>
        </w:tc>
      </w:tr>
      <w:tr w:rsidR="00C03EEA" w:rsidRPr="00D868D7" w:rsidTr="00196F50">
        <w:tc>
          <w:tcPr>
            <w:tcW w:w="1854" w:type="dxa"/>
            <w:shd w:val="clear" w:color="auto" w:fill="FBD4B4" w:themeFill="accent6" w:themeFillTint="66"/>
          </w:tcPr>
          <w:p w:rsidR="00C03EEA" w:rsidRPr="00D868D7" w:rsidRDefault="00C03EEA" w:rsidP="009F0296">
            <w:r w:rsidRPr="00D868D7">
              <w:t>Other Information:</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Assumptions</w:t>
            </w:r>
          </w:p>
        </w:tc>
        <w:tc>
          <w:tcPr>
            <w:tcW w:w="7722" w:type="dxa"/>
            <w:gridSpan w:val="3"/>
          </w:tcPr>
          <w:p w:rsidR="00C03EEA" w:rsidRPr="00D868D7" w:rsidRDefault="00C03EEA" w:rsidP="009F0296">
            <w:r w:rsidRPr="00D868D7">
              <w:t>N/A</w:t>
            </w:r>
          </w:p>
        </w:tc>
      </w:tr>
    </w:tbl>
    <w:p w:rsidR="00C03EEA" w:rsidRDefault="00C03EEA" w:rsidP="009F0296"/>
    <w:p w:rsidR="00323B2F" w:rsidRPr="00D868D7" w:rsidRDefault="00323B2F" w:rsidP="009F0296"/>
    <w:p w:rsidR="00C03EEA" w:rsidRPr="00D868D7" w:rsidRDefault="00C03EEA" w:rsidP="009F0296">
      <w:pPr>
        <w:pStyle w:val="Heading3"/>
      </w:pPr>
      <w:bookmarkStart w:id="44" w:name="_Toc463549170"/>
      <w:bookmarkStart w:id="45" w:name="_Toc466178668"/>
      <w:r w:rsidRPr="00D868D7">
        <w:lastRenderedPageBreak/>
        <w:t>Log in</w:t>
      </w:r>
      <w:bookmarkEnd w:id="44"/>
      <w:bookmarkEnd w:id="45"/>
    </w:p>
    <w:p w:rsidR="00C03EEA" w:rsidRPr="00D868D7" w:rsidRDefault="007779B6" w:rsidP="009F0296">
      <w:r w:rsidRPr="007779B6">
        <w:rPr>
          <w:noProof/>
          <w:lang w:val="vi-VN" w:eastAsia="vi-VN"/>
        </w:rPr>
        <w:drawing>
          <wp:inline distT="0" distB="0" distL="0" distR="0" wp14:anchorId="5937A959" wp14:editId="4768A0C9">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UC-02-01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064202" w:rsidRDefault="00064202" w:rsidP="009F0296">
            <w:pPr>
              <w:rPr>
                <w:lang w:val="vi-VN"/>
              </w:rPr>
            </w:pPr>
            <w:r w:rsidRPr="00064202">
              <w:rPr>
                <w:lang w:val="vi-VN"/>
              </w:rPr>
              <w:t>Quyet</w:t>
            </w:r>
            <w:r w:rsidR="00C03EEA" w:rsidRPr="00064202">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064202"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946949" w:rsidRPr="00D868D7" w:rsidRDefault="00946949" w:rsidP="00946949">
            <w:r>
              <w:t>Customer</w:t>
            </w:r>
          </w:p>
          <w:p w:rsidR="00C03EEA" w:rsidRPr="00D868D7" w:rsidRDefault="00946949" w:rsidP="00946949">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946949"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F613FD" w:rsidRPr="00D868D7" w:rsidRDefault="00F613FD" w:rsidP="00E277B5">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 xml:space="preserve">You have to just enter exact </w:t>
            </w:r>
            <w:r w:rsidR="00E277B5">
              <w:t>email</w:t>
            </w:r>
            <w:r w:rsidR="0092334F" w:rsidRPr="0092334F">
              <w:t xml:space="preserv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 xml:space="preserve">but also manage your artifact’s information of the museum that you are working in. Moreover, </w:t>
            </w:r>
            <w:r w:rsidR="00E277B5">
              <w:t>Customer and Admin can interac</w:t>
            </w:r>
            <w:r w:rsidR="0092334F">
              <w:t>t</w:t>
            </w:r>
            <w:r w:rsidR="00E277B5">
              <w:t xml:space="preserve"> with</w:t>
            </w:r>
            <w:r w:rsidR="0092334F">
              <w:t xml:space="preserve"> </w:t>
            </w:r>
            <w:r w:rsidR="00E277B5">
              <w:t>each other via</w:t>
            </w:r>
            <w:r w:rsidR="0092334F">
              <w:t xml:space="preserve"> request to change or </w:t>
            </w:r>
            <w:r w:rsidR="00E277B5">
              <w:t>delete request</w:t>
            </w:r>
            <w:r w:rsidR="0092334F">
              <w:t xml:space="preserve"> artifact on system as well.</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C03EEA" w:rsidP="009F0296">
            <w:r w:rsidRPr="00D868D7">
              <w:t xml:space="preserve">User has </w:t>
            </w:r>
            <w:r w:rsidR="004F69A7">
              <w:t xml:space="preserve">an account to login to </w:t>
            </w:r>
            <w:r w:rsidR="00E277B5" w:rsidRPr="00E277B5">
              <w:rPr>
                <w:i/>
              </w:rPr>
              <w:t>friendlyguider.co</w:t>
            </w:r>
            <w:r w:rsidR="00E277B5">
              <w:rPr>
                <w:i/>
              </w:rPr>
              <w:t>m</w:t>
            </w:r>
            <w:r w:rsidR="00E277B5">
              <w:t xml:space="preserve"> website.</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277B5" w:rsidP="009F0296">
            <w:r>
              <w:t>User is online in The Erudite Guider system.</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C03EEA" w:rsidP="009F0296">
            <w:r w:rsidRPr="00D868D7">
              <w:t>Log in</w:t>
            </w:r>
            <w:r w:rsidR="003A0C6A">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9F0296">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92334F" w:rsidTr="00F34E99">
        <w:tc>
          <w:tcPr>
            <w:tcW w:w="2066" w:type="dxa"/>
            <w:shd w:val="clear" w:color="auto" w:fill="FBD4B4" w:themeFill="accent6" w:themeFillTint="66"/>
          </w:tcPr>
          <w:p w:rsidR="00C03EEA" w:rsidRPr="0092334F" w:rsidRDefault="00C03EEA" w:rsidP="009F0296">
            <w:pPr>
              <w:rPr>
                <w:lang w:val="vi-VN"/>
              </w:rPr>
            </w:pPr>
            <w:r w:rsidRPr="0092334F">
              <w:rPr>
                <w:lang w:val="vi-VN"/>
              </w:rPr>
              <w:t>Exceptions:</w:t>
            </w:r>
          </w:p>
        </w:tc>
        <w:tc>
          <w:tcPr>
            <w:tcW w:w="6835" w:type="dxa"/>
            <w:gridSpan w:val="3"/>
          </w:tcPr>
          <w:p w:rsidR="00C03EEA" w:rsidRPr="0092334F" w:rsidRDefault="00C03EEA" w:rsidP="009F0296">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Priority:</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070F1" w:rsidP="009F0296">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Pr="00D868D7" w:rsidRDefault="00323B2F" w:rsidP="009F0296">
      <w:pPr>
        <w:pStyle w:val="Heading3"/>
      </w:pPr>
      <w:bookmarkStart w:id="46" w:name="_Toc463549171"/>
      <w:bookmarkStart w:id="47" w:name="_Toc466178669"/>
      <w:r w:rsidRPr="00D868D7">
        <w:t>Log out</w:t>
      </w:r>
      <w:bookmarkEnd w:id="46"/>
      <w:bookmarkEnd w:id="47"/>
    </w:p>
    <w:p w:rsidR="00C03EEA" w:rsidRPr="00D868D7" w:rsidRDefault="007779B6" w:rsidP="009F0296">
      <w:r w:rsidRPr="007779B6">
        <w:rPr>
          <w:noProof/>
          <w:lang w:val="vi-VN" w:eastAsia="vi-VN"/>
        </w:rPr>
        <w:drawing>
          <wp:inline distT="0" distB="0" distL="0" distR="0" wp14:anchorId="33073D0B" wp14:editId="37BD95E1">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UC-03-01</w:t>
            </w:r>
          </w:p>
        </w:tc>
      </w:tr>
      <w:tr w:rsidR="00C03EEA" w:rsidRPr="00D868D7" w:rsidTr="00F34E99">
        <w:tc>
          <w:tcPr>
            <w:tcW w:w="2066" w:type="dxa"/>
            <w:shd w:val="clear" w:color="auto" w:fill="FBD4B4" w:themeFill="accent6" w:themeFillTint="66"/>
          </w:tcPr>
          <w:p w:rsidR="00C03EEA" w:rsidRPr="0041152B" w:rsidRDefault="00C03EEA" w:rsidP="009F0296">
            <w:pPr>
              <w:rPr>
                <w:lang w:val="vi-VN"/>
              </w:rPr>
            </w:pPr>
            <w:r w:rsidRPr="0041152B">
              <w:rPr>
                <w:lang w:val="vi-VN"/>
              </w:rPr>
              <w:t>Created By:</w:t>
            </w:r>
          </w:p>
        </w:tc>
        <w:tc>
          <w:tcPr>
            <w:tcW w:w="2124" w:type="dxa"/>
          </w:tcPr>
          <w:p w:rsidR="00C03EEA" w:rsidRPr="0041152B" w:rsidRDefault="0041152B" w:rsidP="009F0296">
            <w:pPr>
              <w:rPr>
                <w:lang w:val="vi-VN"/>
              </w:rPr>
            </w:pPr>
            <w:r w:rsidRPr="0041152B">
              <w:rPr>
                <w:lang w:val="vi-VN"/>
              </w:rPr>
              <w:t>Quyet</w:t>
            </w:r>
            <w:r w:rsidR="00C03EEA" w:rsidRPr="0041152B">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1152B"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E277B5" w:rsidRPr="00D868D7" w:rsidRDefault="00E277B5" w:rsidP="00E277B5">
            <w:r>
              <w:t>Customer</w:t>
            </w:r>
          </w:p>
          <w:p w:rsidR="00C03EEA" w:rsidRPr="00D868D7" w:rsidRDefault="00E277B5" w:rsidP="00E277B5">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E277B5"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41152B" w:rsidP="009F0296">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BF121E" w:rsidRPr="00D868D7" w:rsidRDefault="0041152B" w:rsidP="009F0296">
            <w:r>
              <w:t xml:space="preserve">You are our </w:t>
            </w:r>
            <w:r w:rsidR="00E277B5">
              <w:t>user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FB082F" w:rsidP="00074534">
            <w:r>
              <w:t xml:space="preserve">User is in </w:t>
            </w:r>
            <w:r w:rsidR="00074534">
              <w:t>online</w:t>
            </w:r>
            <w:r w:rsidR="00C03EEA" w:rsidRPr="00D868D7">
              <w:t xml:space="preserve"> status.</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Normal Flow:</w:t>
            </w:r>
          </w:p>
        </w:tc>
        <w:tc>
          <w:tcPr>
            <w:tcW w:w="6835" w:type="dxa"/>
            <w:gridSpan w:val="3"/>
          </w:tcPr>
          <w:p w:rsidR="00C03EEA" w:rsidRDefault="00C03EEA" w:rsidP="009F0296">
            <w:r w:rsidRPr="00D868D7">
              <w:t>Log out:</w:t>
            </w:r>
          </w:p>
          <w:p w:rsidR="00E4003E" w:rsidRPr="00D868D7" w:rsidRDefault="00E4003E" w:rsidP="009F0296">
            <w:pPr>
              <w:pStyle w:val="ListParagraph"/>
              <w:numPr>
                <w:ilvl w:val="0"/>
                <w:numId w:val="10"/>
              </w:numPr>
            </w:pPr>
            <w:r>
              <w:t>Actor clicks on email display on navigation bar.</w:t>
            </w:r>
          </w:p>
          <w:p w:rsidR="00C03EEA" w:rsidRPr="00D868D7" w:rsidRDefault="00E4003E" w:rsidP="009F0296">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9F0296">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C03EEA" w:rsidP="009F0296">
            <w:r w:rsidRPr="00D868D7">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Default="008B7B1D" w:rsidP="009F0296">
      <w:pPr>
        <w:pStyle w:val="Heading3"/>
      </w:pPr>
      <w:bookmarkStart w:id="48" w:name="_Toc463549172"/>
      <w:r w:rsidRPr="00164DAA">
        <w:t>Forgot password</w:t>
      </w:r>
      <w:r w:rsidR="00D650E5" w:rsidRPr="00D650E5">
        <w:t xml:space="preserve"> </w:t>
      </w:r>
      <w:bookmarkEnd w:id="48"/>
    </w:p>
    <w:p w:rsidR="0031768A" w:rsidRPr="00D868D7" w:rsidRDefault="007779B6" w:rsidP="009F0296">
      <w:r w:rsidRPr="007779B6">
        <w:rPr>
          <w:noProof/>
          <w:lang w:val="vi-VN" w:eastAsia="vi-VN"/>
        </w:rPr>
        <w:drawing>
          <wp:inline distT="0" distB="0" distL="0" distR="0" wp14:anchorId="5BA8C07E" wp14:editId="73ED7B9C">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9F0296">
      <w:pPr>
        <w:pStyle w:val="Heading4"/>
      </w:pPr>
      <w:r>
        <w:t>E</w:t>
      </w:r>
      <w:r w:rsidRPr="008B7B1D">
        <w:t>mail validation</w:t>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UC-04-01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D650E5" w:rsidRDefault="00D650E5" w:rsidP="009F0296">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D650E5"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074534" w:rsidRPr="00D868D7" w:rsidRDefault="00074534" w:rsidP="00074534">
            <w:r>
              <w:t>Customer</w:t>
            </w:r>
          </w:p>
          <w:p w:rsidR="00C03EEA" w:rsidRPr="00D868D7" w:rsidRDefault="00074534" w:rsidP="00074534">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074534"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E9167E" w:rsidRDefault="00E9167E" w:rsidP="009F0296">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Description</w:t>
            </w:r>
          </w:p>
        </w:tc>
        <w:tc>
          <w:tcPr>
            <w:tcW w:w="6835" w:type="dxa"/>
            <w:gridSpan w:val="3"/>
          </w:tcPr>
          <w:p w:rsidR="00C03EEA" w:rsidRPr="00D868D7" w:rsidRDefault="00B4515A" w:rsidP="009F0296">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F2249" w:rsidP="009F0296">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F32B3F" w:rsidRDefault="00F32B3F" w:rsidP="009F0296">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8B7B1D" w:rsidP="009F0296">
            <w:r>
              <w:t>E</w:t>
            </w:r>
            <w:r w:rsidRPr="008B7B1D">
              <w:t>mail validation</w:t>
            </w:r>
            <w:r w:rsidR="00C03EEA" w:rsidRPr="00D868D7">
              <w:t>:</w:t>
            </w:r>
          </w:p>
          <w:p w:rsidR="00C03EEA" w:rsidRPr="00D868D7" w:rsidRDefault="00EF2249" w:rsidP="009F0296">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9F0296">
            <w:pPr>
              <w:pStyle w:val="ListParagraph"/>
              <w:numPr>
                <w:ilvl w:val="0"/>
                <w:numId w:val="11"/>
              </w:numPr>
            </w:pPr>
            <w:r>
              <w:t>Enter your right email in “</w:t>
            </w:r>
            <w:r w:rsidRPr="00EF2249">
              <w:rPr>
                <w:lang w:val="vi-VN"/>
              </w:rPr>
              <w:t>Email của bạn</w:t>
            </w:r>
            <w:r>
              <w:t>” field.</w:t>
            </w:r>
          </w:p>
          <w:p w:rsidR="00C03EEA" w:rsidRPr="00EF2249" w:rsidRDefault="00EF2249" w:rsidP="009F0296">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052A94" w:rsidP="009F0296">
            <w:r>
              <w:t xml:space="preserve">User clicks on </w:t>
            </w:r>
            <w:r w:rsidRPr="00052A94">
              <w:rPr>
                <w:lang w:val="vi-VN"/>
              </w:rPr>
              <w:t>“</w:t>
            </w:r>
            <w:r w:rsidRPr="00DE35E4">
              <w:rPr>
                <w:lang w:val="vi-VN"/>
              </w:rPr>
              <w:t>Trở</w:t>
            </w:r>
            <w:r w:rsidR="00F178FD" w:rsidRPr="00DE35E4">
              <w:rPr>
                <w:lang w:val="vi-VN"/>
              </w:rPr>
              <w:t xml:space="preserve"> lại</w:t>
            </w:r>
            <w:r w:rsidRPr="00DE35E4">
              <w:rPr>
                <w:lang w:val="vi-VN"/>
              </w:rPr>
              <w:t xml:space="preserve"> trang đăng nhập</w:t>
            </w:r>
            <w:r w:rsidRPr="00052A94">
              <w:rPr>
                <w:lang w:val="vi-VN"/>
              </w:rPr>
              <w:t>”</w:t>
            </w:r>
            <w:r>
              <w:t xml:space="preserve">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E9167E" w:rsidRDefault="00E9167E" w:rsidP="009F0296">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E9167E"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B082F" w:rsidP="009F0296">
            <w:r w:rsidRPr="00D868D7">
              <w:t>B1, B2, B3, B4</w:t>
            </w:r>
            <w:r w:rsidR="00BE4A02">
              <w:t>, B6</w:t>
            </w:r>
            <w:r w:rsidR="00DE35E4">
              <w:t>4</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62484D" w:rsidRPr="00D868D7" w:rsidRDefault="0062484D" w:rsidP="009F0296"/>
    <w:p w:rsidR="00E9167E" w:rsidRDefault="00693704" w:rsidP="009F0296">
      <w:pPr>
        <w:pStyle w:val="Heading4"/>
      </w:pPr>
      <w:bookmarkStart w:id="49" w:name="_Toc466178672"/>
      <w:bookmarkStart w:id="50" w:name="_Toc463549176"/>
      <w:r>
        <w:t>Re- create</w:t>
      </w:r>
      <w:r w:rsidR="00E9167E" w:rsidRPr="00E9167E">
        <w:t xml:space="preserve"> password</w:t>
      </w:r>
      <w:bookmarkEnd w:id="49"/>
    </w:p>
    <w:p w:rsidR="00E9167E" w:rsidRPr="00E9167E" w:rsidRDefault="00E9167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9F0296">
            <w:r>
              <w:t>Use Case ID:</w:t>
            </w:r>
          </w:p>
        </w:tc>
        <w:tc>
          <w:tcPr>
            <w:tcW w:w="6835" w:type="dxa"/>
            <w:gridSpan w:val="3"/>
            <w:shd w:val="clear" w:color="auto" w:fill="FBD4B4" w:themeFill="accent6" w:themeFillTint="66"/>
          </w:tcPr>
          <w:p w:rsidR="00E9167E" w:rsidRPr="00D868D7" w:rsidRDefault="00E9167E" w:rsidP="009F0296">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9F0296">
            <w:r w:rsidRPr="00D868D7">
              <w:t>Created By:</w:t>
            </w:r>
          </w:p>
        </w:tc>
        <w:tc>
          <w:tcPr>
            <w:tcW w:w="2124" w:type="dxa"/>
          </w:tcPr>
          <w:p w:rsidR="00E9167E" w:rsidRPr="00E9167E" w:rsidRDefault="00E9167E" w:rsidP="009F0296">
            <w:pPr>
              <w:rPr>
                <w:rFonts w:ascii="Times New Roman" w:hAnsi="Times New Roman" w:cs="Times New Roman"/>
              </w:rPr>
            </w:pPr>
            <w:r w:rsidRPr="00D650E5">
              <w:rPr>
                <w:lang w:val="vi-VN"/>
              </w:rPr>
              <w:t>QuyetNH</w:t>
            </w:r>
          </w:p>
        </w:tc>
        <w:tc>
          <w:tcPr>
            <w:tcW w:w="2347" w:type="dxa"/>
          </w:tcPr>
          <w:p w:rsidR="00E9167E" w:rsidRPr="00D868D7" w:rsidRDefault="00E9167E" w:rsidP="009F0296">
            <w:r w:rsidRPr="00D868D7">
              <w:t>Date Created:</w:t>
            </w:r>
          </w:p>
        </w:tc>
        <w:tc>
          <w:tcPr>
            <w:tcW w:w="2364" w:type="dxa"/>
          </w:tcPr>
          <w:p w:rsidR="00E9167E" w:rsidRPr="00D868D7" w:rsidRDefault="00672A2B" w:rsidP="009F0296">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9F0296">
            <w:r w:rsidRPr="00D868D7">
              <w:t>Primary Actor:</w:t>
            </w:r>
          </w:p>
        </w:tc>
        <w:tc>
          <w:tcPr>
            <w:tcW w:w="2124" w:type="dxa"/>
          </w:tcPr>
          <w:p w:rsidR="00E9167E" w:rsidRPr="00D868D7" w:rsidRDefault="00074534" w:rsidP="009F0296">
            <w:r>
              <w:t>Customer</w:t>
            </w:r>
            <w:r w:rsidRPr="00D868D7">
              <w:br/>
              <w:t>Admin</w:t>
            </w:r>
          </w:p>
        </w:tc>
        <w:tc>
          <w:tcPr>
            <w:tcW w:w="2347" w:type="dxa"/>
          </w:tcPr>
          <w:p w:rsidR="00E9167E" w:rsidRPr="00D868D7" w:rsidRDefault="00E9167E" w:rsidP="009F0296">
            <w:r w:rsidRPr="00D868D7">
              <w:t>Secondary Actor:</w:t>
            </w:r>
          </w:p>
        </w:tc>
        <w:tc>
          <w:tcPr>
            <w:tcW w:w="2364" w:type="dxa"/>
          </w:tcPr>
          <w:p w:rsidR="00E9167E" w:rsidRPr="00D868D7" w:rsidRDefault="0007453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Trigger:</w:t>
            </w:r>
          </w:p>
        </w:tc>
        <w:tc>
          <w:tcPr>
            <w:tcW w:w="6835" w:type="dxa"/>
            <w:gridSpan w:val="3"/>
          </w:tcPr>
          <w:p w:rsidR="00E9167E" w:rsidRPr="00D868D7" w:rsidRDefault="001A5E89" w:rsidP="009F0296">
            <w:r>
              <w:t>User</w:t>
            </w:r>
            <w:r w:rsidR="00E9167E" w:rsidRPr="00D868D7">
              <w:t xml:space="preserve"> needs to access to </w:t>
            </w:r>
            <w:r w:rsidR="00E5452A">
              <w:t>The Erudite Guider system</w:t>
            </w:r>
            <w:r w:rsidR="00E9167E"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Description</w:t>
            </w:r>
          </w:p>
        </w:tc>
        <w:tc>
          <w:tcPr>
            <w:tcW w:w="6835" w:type="dxa"/>
            <w:gridSpan w:val="3"/>
          </w:tcPr>
          <w:p w:rsidR="00E9167E" w:rsidRPr="00D868D7" w:rsidRDefault="00FC409F" w:rsidP="009F0296">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t>
            </w:r>
            <w:r w:rsidR="00E9167E" w:rsidRPr="001529EE">
              <w:lastRenderedPageBreak/>
              <w:t xml:space="preserve">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9F0296">
            <w:r w:rsidRPr="00D868D7">
              <w:lastRenderedPageBreak/>
              <w:t>Preconditions:</w:t>
            </w:r>
          </w:p>
        </w:tc>
        <w:tc>
          <w:tcPr>
            <w:tcW w:w="6835" w:type="dxa"/>
            <w:gridSpan w:val="3"/>
          </w:tcPr>
          <w:p w:rsidR="00E9167E" w:rsidRPr="00D868D7" w:rsidRDefault="00F32B3F" w:rsidP="009F0296">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9F0296">
            <w:r w:rsidRPr="00D868D7">
              <w:t>Post conditions:</w:t>
            </w:r>
          </w:p>
        </w:tc>
        <w:tc>
          <w:tcPr>
            <w:tcW w:w="6835" w:type="dxa"/>
            <w:gridSpan w:val="3"/>
          </w:tcPr>
          <w:p w:rsidR="00E9167E" w:rsidRPr="00D868D7" w:rsidRDefault="00F32B3F" w:rsidP="009F0296">
            <w:r>
              <w:t>New password will be created</w:t>
            </w:r>
          </w:p>
        </w:tc>
      </w:tr>
      <w:tr w:rsidR="00E9167E" w:rsidRPr="00D868D7" w:rsidTr="00F404C9">
        <w:tc>
          <w:tcPr>
            <w:tcW w:w="2066" w:type="dxa"/>
            <w:shd w:val="clear" w:color="auto" w:fill="FBD4B4" w:themeFill="accent6" w:themeFillTint="66"/>
          </w:tcPr>
          <w:p w:rsidR="00E9167E" w:rsidRPr="00D868D7" w:rsidRDefault="00E9167E" w:rsidP="009F0296">
            <w:r w:rsidRPr="00D868D7">
              <w:t>Normal Flow:</w:t>
            </w:r>
          </w:p>
        </w:tc>
        <w:tc>
          <w:tcPr>
            <w:tcW w:w="6835" w:type="dxa"/>
            <w:gridSpan w:val="3"/>
          </w:tcPr>
          <w:p w:rsidR="00E9167E" w:rsidRPr="00D868D7" w:rsidRDefault="00693704" w:rsidP="009F0296">
            <w:r>
              <w:t>Re- create</w:t>
            </w:r>
            <w:r w:rsidRPr="00E9167E">
              <w:t xml:space="preserve"> </w:t>
            </w:r>
            <w:r w:rsidR="0020071D">
              <w:t>password:</w:t>
            </w:r>
          </w:p>
          <w:p w:rsidR="00E9167E" w:rsidRPr="00D868D7" w:rsidRDefault="00E9167E" w:rsidP="009F0296">
            <w:r w:rsidRPr="00D868D7">
              <w:t xml:space="preserve">      1. </w:t>
            </w:r>
            <w:r w:rsidR="001A5E89">
              <w:t>User</w:t>
            </w:r>
            <w:r w:rsidRPr="00D868D7">
              <w:t xml:space="preserve">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9F0296">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Alternative Flows:</w:t>
            </w:r>
          </w:p>
        </w:tc>
        <w:tc>
          <w:tcPr>
            <w:tcW w:w="6835" w:type="dxa"/>
            <w:gridSpan w:val="3"/>
          </w:tcPr>
          <w:p w:rsidR="00E9167E" w:rsidRPr="00D868D7" w:rsidRDefault="00A95E5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Exceptions:</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Priority:</w:t>
            </w:r>
          </w:p>
        </w:tc>
        <w:tc>
          <w:tcPr>
            <w:tcW w:w="6835" w:type="dxa"/>
            <w:gridSpan w:val="3"/>
          </w:tcPr>
          <w:p w:rsidR="00E9167E" w:rsidRPr="00D868D7" w:rsidRDefault="0020071D" w:rsidP="009F0296">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9F0296">
            <w:r w:rsidRPr="00D868D7">
              <w:t>Frequency of Use:</w:t>
            </w:r>
          </w:p>
        </w:tc>
        <w:tc>
          <w:tcPr>
            <w:tcW w:w="6835" w:type="dxa"/>
            <w:gridSpan w:val="3"/>
          </w:tcPr>
          <w:p w:rsidR="00E9167E" w:rsidRPr="00D868D7" w:rsidRDefault="00E9167E" w:rsidP="009F0296">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9F0296">
            <w:r w:rsidRPr="00D868D7">
              <w:t>Business Rules:</w:t>
            </w:r>
          </w:p>
        </w:tc>
        <w:tc>
          <w:tcPr>
            <w:tcW w:w="6835" w:type="dxa"/>
            <w:gridSpan w:val="3"/>
          </w:tcPr>
          <w:p w:rsidR="00E9167E" w:rsidRPr="00D868D7" w:rsidRDefault="00E9167E" w:rsidP="009F0296">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9F0296">
            <w:r w:rsidRPr="00D868D7">
              <w:t>Other Information:</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Assumptions</w:t>
            </w:r>
          </w:p>
        </w:tc>
        <w:tc>
          <w:tcPr>
            <w:tcW w:w="6835" w:type="dxa"/>
            <w:gridSpan w:val="3"/>
          </w:tcPr>
          <w:p w:rsidR="00E9167E" w:rsidRPr="00D868D7" w:rsidRDefault="00E9167E" w:rsidP="009F0296">
            <w:r w:rsidRPr="00D868D7">
              <w:t>N/A</w:t>
            </w:r>
          </w:p>
        </w:tc>
      </w:tr>
    </w:tbl>
    <w:p w:rsidR="00E9167E" w:rsidRPr="00E9167E" w:rsidRDefault="00E9167E" w:rsidP="009F0296"/>
    <w:p w:rsidR="0042079B" w:rsidRDefault="00DA4412" w:rsidP="009F0296">
      <w:pPr>
        <w:pStyle w:val="Heading3"/>
      </w:pPr>
      <w:bookmarkStart w:id="51" w:name="_Toc466178673"/>
      <w:r w:rsidRPr="00164DAA">
        <w:t>Object management</w:t>
      </w:r>
      <w:bookmarkEnd w:id="51"/>
    </w:p>
    <w:p w:rsidR="00581F7D" w:rsidRPr="00581F7D" w:rsidRDefault="00991580" w:rsidP="009F0296">
      <w:r w:rsidRPr="00991580">
        <w:rPr>
          <w:noProof/>
          <w:lang w:val="vi-VN" w:eastAsia="vi-VN"/>
        </w:rPr>
        <w:drawing>
          <wp:inline distT="0" distB="0" distL="0" distR="0" wp14:anchorId="318B3129" wp14:editId="43E9C72A">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9F0296">
      <w:pPr>
        <w:pStyle w:val="Heading4"/>
      </w:pPr>
      <w:bookmarkStart w:id="52" w:name="_Toc463549175"/>
      <w:bookmarkStart w:id="53" w:name="_Toc466178674"/>
      <w:r>
        <w:t>Upload new object</w:t>
      </w:r>
      <w:bookmarkEnd w:id="52"/>
      <w:bookmarkEnd w:id="53"/>
    </w:p>
    <w:p w:rsidR="0042079B" w:rsidRPr="00D868D7" w:rsidRDefault="0042079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9F0296">
            <w:r>
              <w:t>Use Case ID:</w:t>
            </w:r>
          </w:p>
        </w:tc>
        <w:tc>
          <w:tcPr>
            <w:tcW w:w="6835" w:type="dxa"/>
            <w:gridSpan w:val="3"/>
            <w:shd w:val="clear" w:color="auto" w:fill="FBD4B4" w:themeFill="accent6" w:themeFillTint="66"/>
          </w:tcPr>
          <w:p w:rsidR="0042079B" w:rsidRPr="00D868D7" w:rsidRDefault="0042079B" w:rsidP="009F0296">
            <w:r w:rsidRPr="00D868D7">
              <w:t>UC-05-01</w:t>
            </w:r>
          </w:p>
        </w:tc>
      </w:tr>
      <w:tr w:rsidR="00DA4412" w:rsidRPr="00D868D7" w:rsidTr="0042079B">
        <w:tc>
          <w:tcPr>
            <w:tcW w:w="2066" w:type="dxa"/>
            <w:shd w:val="clear" w:color="auto" w:fill="FBD4B4" w:themeFill="accent6" w:themeFillTint="66"/>
          </w:tcPr>
          <w:p w:rsidR="00DA4412" w:rsidRPr="00D868D7" w:rsidRDefault="00DA4412" w:rsidP="009F0296">
            <w:r w:rsidRPr="00D868D7">
              <w:t>Created By:</w:t>
            </w:r>
          </w:p>
        </w:tc>
        <w:tc>
          <w:tcPr>
            <w:tcW w:w="2124" w:type="dxa"/>
          </w:tcPr>
          <w:p w:rsidR="00DA4412" w:rsidRPr="00E9167E" w:rsidRDefault="00DA4412" w:rsidP="009F0296">
            <w:pPr>
              <w:rPr>
                <w:rFonts w:ascii="Times New Roman" w:hAnsi="Times New Roman" w:cs="Times New Roman"/>
              </w:rPr>
            </w:pPr>
            <w:r w:rsidRPr="00D650E5">
              <w:rPr>
                <w:lang w:val="vi-VN"/>
              </w:rPr>
              <w:t>QuyetNH</w:t>
            </w:r>
          </w:p>
        </w:tc>
        <w:tc>
          <w:tcPr>
            <w:tcW w:w="2347" w:type="dxa"/>
          </w:tcPr>
          <w:p w:rsidR="00DA4412" w:rsidRPr="00D868D7" w:rsidRDefault="00DA4412" w:rsidP="009F0296">
            <w:r w:rsidRPr="00D868D7">
              <w:t>Date Created:</w:t>
            </w:r>
          </w:p>
        </w:tc>
        <w:tc>
          <w:tcPr>
            <w:tcW w:w="2364" w:type="dxa"/>
          </w:tcPr>
          <w:p w:rsidR="00DA4412" w:rsidRPr="00D868D7" w:rsidRDefault="00DA4412" w:rsidP="009F0296">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9F0296">
            <w:r w:rsidRPr="00D868D7">
              <w:lastRenderedPageBreak/>
              <w:t>Primary Actor:</w:t>
            </w:r>
          </w:p>
        </w:tc>
        <w:tc>
          <w:tcPr>
            <w:tcW w:w="2124" w:type="dxa"/>
          </w:tcPr>
          <w:p w:rsidR="0042079B" w:rsidRPr="00D868D7" w:rsidRDefault="00F178FD" w:rsidP="009F0296">
            <w:r>
              <w:t>Customer</w:t>
            </w:r>
          </w:p>
        </w:tc>
        <w:tc>
          <w:tcPr>
            <w:tcW w:w="2347" w:type="dxa"/>
          </w:tcPr>
          <w:p w:rsidR="0042079B" w:rsidRPr="00D868D7" w:rsidRDefault="0042079B" w:rsidP="009F0296">
            <w:r w:rsidRPr="00D868D7">
              <w:t>Secondary Actor:</w:t>
            </w:r>
          </w:p>
        </w:tc>
        <w:tc>
          <w:tcPr>
            <w:tcW w:w="2364" w:type="dxa"/>
          </w:tcPr>
          <w:p w:rsidR="0042079B" w:rsidRPr="00D868D7" w:rsidRDefault="00F178FD"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Trigger:</w:t>
            </w:r>
          </w:p>
        </w:tc>
        <w:tc>
          <w:tcPr>
            <w:tcW w:w="6835" w:type="dxa"/>
            <w:gridSpan w:val="3"/>
          </w:tcPr>
          <w:p w:rsidR="0042079B" w:rsidRPr="00D868D7" w:rsidRDefault="00E4003E" w:rsidP="009F0296">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9F0296">
            <w:r w:rsidRPr="00D868D7">
              <w:t>Description</w:t>
            </w:r>
          </w:p>
        </w:tc>
        <w:tc>
          <w:tcPr>
            <w:tcW w:w="6835" w:type="dxa"/>
            <w:gridSpan w:val="3"/>
          </w:tcPr>
          <w:p w:rsidR="0042079B" w:rsidRPr="00D868D7" w:rsidRDefault="00DA4412" w:rsidP="00FD19E1">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w:t>
            </w:r>
            <w:r w:rsidR="00FD19E1">
              <w:t xml:space="preserve">and now it is sent as an active request to system </w:t>
            </w:r>
            <w:r w:rsidR="006C662F">
              <w:t xml:space="preserve">and ready for admin verify it. </w:t>
            </w:r>
            <w:r w:rsidR="000F1798">
              <w:t xml:space="preserve"> </w:t>
            </w:r>
            <w:r w:rsidR="006C662F">
              <w:t>In this case, customer cannot change it anymore</w:t>
            </w:r>
            <w:r w:rsidR="00D97407">
              <w:t xml:space="preserve"> and this object display on request manager screen instead of list of object.</w:t>
            </w:r>
            <w:r w:rsidR="00FD19E1">
              <w:t xml:space="preserve"> If admin reject this active request, object is changed to pending status.</w:t>
            </w:r>
          </w:p>
        </w:tc>
      </w:tr>
      <w:tr w:rsidR="0042079B" w:rsidRPr="00D868D7" w:rsidTr="0042079B">
        <w:tc>
          <w:tcPr>
            <w:tcW w:w="2066" w:type="dxa"/>
            <w:shd w:val="clear" w:color="auto" w:fill="FBD4B4" w:themeFill="accent6" w:themeFillTint="66"/>
          </w:tcPr>
          <w:p w:rsidR="0042079B" w:rsidRPr="00D868D7" w:rsidRDefault="0042079B" w:rsidP="009F0296">
            <w:r w:rsidRPr="00D868D7">
              <w:t>Preconditions:</w:t>
            </w:r>
          </w:p>
        </w:tc>
        <w:tc>
          <w:tcPr>
            <w:tcW w:w="6835" w:type="dxa"/>
            <w:gridSpan w:val="3"/>
          </w:tcPr>
          <w:p w:rsidR="0042079B" w:rsidRPr="00D868D7" w:rsidRDefault="001A5E89" w:rsidP="009F0296">
            <w:r>
              <w:t>User</w:t>
            </w:r>
            <w:r w:rsidR="006C662F">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9F0296">
            <w:r w:rsidRPr="00D868D7">
              <w:t>Post conditions:</w:t>
            </w:r>
          </w:p>
        </w:tc>
        <w:tc>
          <w:tcPr>
            <w:tcW w:w="6835" w:type="dxa"/>
            <w:gridSpan w:val="3"/>
          </w:tcPr>
          <w:p w:rsidR="0042079B" w:rsidRPr="00D868D7" w:rsidRDefault="006C662F"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Normal Flow:</w:t>
            </w:r>
          </w:p>
        </w:tc>
        <w:tc>
          <w:tcPr>
            <w:tcW w:w="6835" w:type="dxa"/>
            <w:gridSpan w:val="3"/>
          </w:tcPr>
          <w:p w:rsidR="0042079B" w:rsidRDefault="006C662F" w:rsidP="009F0296">
            <w:r w:rsidRPr="006C662F">
              <w:t>Upload new object</w:t>
            </w:r>
            <w:r>
              <w:t>:</w:t>
            </w:r>
          </w:p>
          <w:p w:rsidR="006C662F" w:rsidRDefault="006C662F" w:rsidP="00074534">
            <w:pPr>
              <w:pStyle w:val="ListParagraph"/>
              <w:numPr>
                <w:ilvl w:val="0"/>
                <w:numId w:val="15"/>
              </w:numPr>
            </w:pPr>
            <w:r>
              <w:t xml:space="preserve">Customer login to </w:t>
            </w:r>
            <w:r w:rsidR="00074534" w:rsidRPr="00074534">
              <w:rPr>
                <w:i/>
              </w:rPr>
              <w:t>friendlyguider.com</w:t>
            </w:r>
            <w:r>
              <w:t xml:space="preserve"> </w:t>
            </w:r>
            <w:r w:rsidR="00074534">
              <w:t xml:space="preserve">website </w:t>
            </w:r>
            <w:r>
              <w:t>and click on “</w:t>
            </w:r>
            <w:r w:rsidRPr="00967D5F">
              <w:rPr>
                <w:lang w:val="vi-VN"/>
              </w:rPr>
              <w:t>Quản lý hiện vật</w:t>
            </w:r>
            <w:r>
              <w:t xml:space="preserve">” section on </w:t>
            </w:r>
            <w:r w:rsidR="00E4003E">
              <w:t>left n</w:t>
            </w:r>
            <w:r>
              <w:t>avigation bar.</w:t>
            </w:r>
          </w:p>
          <w:p w:rsidR="00E4003E" w:rsidRDefault="00E4003E" w:rsidP="009F0296">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9F0296">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9F0296">
            <w:pPr>
              <w:pStyle w:val="ListParagraph"/>
              <w:numPr>
                <w:ilvl w:val="0"/>
                <w:numId w:val="15"/>
              </w:numPr>
            </w:pPr>
            <w:r>
              <w:t>Customer check “</w:t>
            </w:r>
            <w:r w:rsidRPr="00967D5F">
              <w:rPr>
                <w:lang w:val="vi-VN"/>
              </w:rPr>
              <w:t>Trạng thái</w:t>
            </w:r>
            <w:r>
              <w:t>” radio button.</w:t>
            </w:r>
          </w:p>
          <w:p w:rsidR="00967D5F" w:rsidRPr="00967D5F" w:rsidRDefault="00967D5F" w:rsidP="009F0296">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9F0296">
            <w:r w:rsidRPr="00D868D7">
              <w:t>Alternative Flows:</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Exceptions:</w:t>
            </w:r>
          </w:p>
        </w:tc>
        <w:tc>
          <w:tcPr>
            <w:tcW w:w="6835" w:type="dxa"/>
            <w:gridSpan w:val="3"/>
          </w:tcPr>
          <w:p w:rsidR="0042079B" w:rsidRPr="00D868D7" w:rsidRDefault="00397626" w:rsidP="009F0296">
            <w:r>
              <w:t xml:space="preserve">Customer </w:t>
            </w:r>
            <w:r w:rsidR="00967D5F">
              <w:t>click</w:t>
            </w:r>
            <w:r>
              <w:t>s</w:t>
            </w:r>
            <w:r w:rsidR="00967D5F">
              <w:t xml:space="preserve"> “</w:t>
            </w:r>
            <w:r w:rsidR="00967D5F" w:rsidRPr="00967D5F">
              <w:rPr>
                <w:lang w:val="vi-VN"/>
              </w:rPr>
              <w:t>Trở lại</w:t>
            </w:r>
            <w:r w:rsidR="00967D5F">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Priority:</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Frequency of Use:</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Business Rules:</w:t>
            </w:r>
          </w:p>
        </w:tc>
        <w:tc>
          <w:tcPr>
            <w:tcW w:w="6835" w:type="dxa"/>
            <w:gridSpan w:val="3"/>
          </w:tcPr>
          <w:p w:rsidR="0042079B" w:rsidRPr="001B14BE" w:rsidRDefault="001B14BE" w:rsidP="009F0296">
            <w:pPr>
              <w:rPr>
                <w:b/>
              </w:rPr>
            </w:pPr>
            <w:r>
              <w:t>B27, B28, B29, B30, B31, B32, B33, B34, B35, B36, B37, B38, B39</w:t>
            </w:r>
            <w:r w:rsidR="00747245">
              <w:t>, B40, B41</w:t>
            </w:r>
            <w:r w:rsidR="00B33238">
              <w:t>, B42</w:t>
            </w:r>
            <w:r w:rsidR="007D5381">
              <w:t>, B43</w:t>
            </w:r>
            <w:r w:rsidR="009A3804">
              <w:t>, B44</w:t>
            </w:r>
            <w:r w:rsidR="00397626">
              <w:t>, B45</w:t>
            </w:r>
          </w:p>
        </w:tc>
      </w:tr>
      <w:tr w:rsidR="0042079B" w:rsidRPr="00D868D7" w:rsidTr="0042079B">
        <w:tc>
          <w:tcPr>
            <w:tcW w:w="2066" w:type="dxa"/>
            <w:shd w:val="clear" w:color="auto" w:fill="FBD4B4" w:themeFill="accent6" w:themeFillTint="66"/>
          </w:tcPr>
          <w:p w:rsidR="0042079B" w:rsidRPr="00D868D7" w:rsidRDefault="0042079B" w:rsidP="009F0296">
            <w:r w:rsidRPr="00D868D7">
              <w:t>Other Information:</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Assumptions</w:t>
            </w:r>
          </w:p>
        </w:tc>
        <w:tc>
          <w:tcPr>
            <w:tcW w:w="6835" w:type="dxa"/>
            <w:gridSpan w:val="3"/>
          </w:tcPr>
          <w:p w:rsidR="0042079B" w:rsidRPr="00D868D7" w:rsidRDefault="0042079B" w:rsidP="009F0296">
            <w:r w:rsidRPr="00D868D7">
              <w:t>N/A</w:t>
            </w:r>
          </w:p>
        </w:tc>
      </w:tr>
    </w:tbl>
    <w:p w:rsidR="0042079B" w:rsidRDefault="0042079B" w:rsidP="009F0296"/>
    <w:p w:rsidR="00323B2F" w:rsidRPr="0042079B" w:rsidRDefault="00323B2F" w:rsidP="009F0296"/>
    <w:p w:rsidR="00DA4412" w:rsidRPr="00DA4412" w:rsidRDefault="00DA4412" w:rsidP="009F0296">
      <w:pPr>
        <w:pStyle w:val="Heading4"/>
      </w:pPr>
      <w:bookmarkStart w:id="54" w:name="_Toc466178675"/>
      <w:r>
        <w:t>View object</w:t>
      </w:r>
      <w:bookmarkEnd w:id="54"/>
    </w:p>
    <w:p w:rsidR="00066BA7" w:rsidRDefault="00066BA7" w:rsidP="009F0296">
      <w:pPr>
        <w:pStyle w:val="Heading5"/>
      </w:pPr>
      <w:bookmarkStart w:id="55" w:name="_Toc466178677"/>
      <w:bookmarkEnd w:id="50"/>
      <w:r>
        <w:t>View list of objects</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UC-05-02</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Default="004C6E18" w:rsidP="009F0296">
            <w:r>
              <w:t>Customer: “</w:t>
            </w:r>
            <w:r w:rsidRPr="004C6E18">
              <w:rPr>
                <w:lang w:val="vi-VN"/>
              </w:rPr>
              <w:t>Quản lý hiện vật</w:t>
            </w:r>
            <w:r>
              <w:t>” section on left navigation bar.</w:t>
            </w:r>
          </w:p>
          <w:p w:rsidR="004C6E18" w:rsidRPr="00D868D7" w:rsidRDefault="004C6E18" w:rsidP="009F0296">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066BA7"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bookmarkStart w:id="56" w:name="_Toc466178676"/>
            <w:r w:rsidRPr="00BF616B">
              <w:rPr>
                <w:b w:val="0"/>
              </w:rPr>
              <w:t>View list of objects:</w:t>
            </w:r>
            <w:bookmarkEnd w:id="56"/>
          </w:p>
          <w:p w:rsidR="004C6E18" w:rsidRPr="004C6E18" w:rsidRDefault="004C6E18" w:rsidP="009F0296">
            <w:pPr>
              <w:pStyle w:val="ListParagraph"/>
              <w:numPr>
                <w:ilvl w:val="0"/>
                <w:numId w:val="42"/>
              </w:numPr>
            </w:pPr>
            <w:r>
              <w:t>Customer:</w:t>
            </w:r>
          </w:p>
          <w:p w:rsidR="0008338C" w:rsidRDefault="00066BA7" w:rsidP="009F0296">
            <w:pPr>
              <w:pStyle w:val="ListParagraph"/>
              <w:numPr>
                <w:ilvl w:val="0"/>
                <w:numId w:val="16"/>
              </w:numPr>
            </w:pPr>
            <w:r>
              <w:t>Customer login to The Erudite Guider</w:t>
            </w:r>
            <w:r w:rsidR="004C6E18">
              <w:t>.</w:t>
            </w:r>
          </w:p>
          <w:p w:rsidR="00066BA7" w:rsidRDefault="0008338C" w:rsidP="009F0296">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9F0296">
            <w:pPr>
              <w:pStyle w:val="ListParagraph"/>
              <w:numPr>
                <w:ilvl w:val="0"/>
                <w:numId w:val="16"/>
              </w:numPr>
            </w:pPr>
            <w:r>
              <w:t>List of object will be displayed.</w:t>
            </w:r>
          </w:p>
          <w:p w:rsidR="004C6E18" w:rsidRDefault="004C6E18" w:rsidP="009F0296">
            <w:pPr>
              <w:pStyle w:val="ListParagraph"/>
              <w:numPr>
                <w:ilvl w:val="0"/>
                <w:numId w:val="42"/>
              </w:numPr>
            </w:pPr>
            <w:r>
              <w:t>Admin:</w:t>
            </w:r>
          </w:p>
          <w:p w:rsidR="004C6E18" w:rsidRPr="004C6E18" w:rsidRDefault="004C6E18" w:rsidP="009F0296">
            <w:pPr>
              <w:pStyle w:val="ListParagraph"/>
              <w:numPr>
                <w:ilvl w:val="0"/>
                <w:numId w:val="43"/>
              </w:numPr>
            </w:pPr>
            <w:r>
              <w:t>Admin login to The Erudite Guider.</w:t>
            </w:r>
          </w:p>
          <w:p w:rsidR="004C6E18" w:rsidRDefault="004C6E18" w:rsidP="009F0296">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9F0296">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B33238"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lastRenderedPageBreak/>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066BA7" w:rsidRDefault="00066BA7" w:rsidP="009F0296">
      <w:pPr>
        <w:pStyle w:val="Heading5"/>
      </w:pPr>
      <w:r>
        <w:t>View detail</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UC-05-03</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Pr="00D868D7" w:rsidRDefault="00DD3708" w:rsidP="009F0296">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DD3708" w:rsidP="009F0296">
            <w:r>
              <w:t>When list of object is displayed, some of main information of object already showed such as: Video, Audio, and Status. Moreover, i</w:t>
            </w:r>
            <w:r w:rsidR="00066BA7">
              <w:t xml:space="preserve">f want to see more detail about object, </w:t>
            </w:r>
            <w:r w:rsidR="001A5E89">
              <w:t>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r w:rsidRPr="00BF616B">
              <w:rPr>
                <w:b w:val="0"/>
              </w:rPr>
              <w:t>View detail:</w:t>
            </w:r>
          </w:p>
          <w:p w:rsidR="00DD3708" w:rsidRPr="004C6E18" w:rsidRDefault="00DD3708" w:rsidP="009F0296">
            <w:pPr>
              <w:pStyle w:val="ListParagraph"/>
              <w:numPr>
                <w:ilvl w:val="0"/>
                <w:numId w:val="44"/>
              </w:numPr>
            </w:pPr>
            <w:r>
              <w:t>Customer:</w:t>
            </w:r>
          </w:p>
          <w:p w:rsidR="00DD3708" w:rsidRDefault="00DD3708" w:rsidP="009F0296">
            <w:pPr>
              <w:pStyle w:val="ListParagraph"/>
              <w:numPr>
                <w:ilvl w:val="0"/>
                <w:numId w:val="45"/>
              </w:numPr>
            </w:pPr>
            <w:r>
              <w:t>Customer login to The Erudite Guider.</w:t>
            </w:r>
          </w:p>
          <w:p w:rsidR="00DD3708" w:rsidRDefault="00DD3708" w:rsidP="009F0296">
            <w:pPr>
              <w:pStyle w:val="ListParagraph"/>
              <w:numPr>
                <w:ilvl w:val="0"/>
                <w:numId w:val="45"/>
              </w:numPr>
            </w:pPr>
            <w:r>
              <w:t>Click on “</w:t>
            </w:r>
            <w:r w:rsidRPr="00967D5F">
              <w:rPr>
                <w:lang w:val="vi-VN"/>
              </w:rPr>
              <w:t>Quản lý hiện vật</w:t>
            </w:r>
            <w:r>
              <w:t>” section on left navigation bar.</w:t>
            </w:r>
          </w:p>
          <w:p w:rsidR="00DD3708" w:rsidRDefault="00DD3708" w:rsidP="009F0296">
            <w:pPr>
              <w:pStyle w:val="ListParagraph"/>
              <w:numPr>
                <w:ilvl w:val="0"/>
                <w:numId w:val="45"/>
              </w:numPr>
            </w:pPr>
            <w:r>
              <w:t>List of object will be displayed.</w:t>
            </w:r>
          </w:p>
          <w:p w:rsidR="00DD3708" w:rsidRDefault="00DD3708" w:rsidP="009F0296">
            <w:pPr>
              <w:pStyle w:val="ListParagraph"/>
              <w:numPr>
                <w:ilvl w:val="0"/>
                <w:numId w:val="45"/>
              </w:numPr>
            </w:pPr>
            <w:r w:rsidRPr="00DD3708">
              <w:t>Click on object’s name to see detail information.</w:t>
            </w:r>
          </w:p>
          <w:p w:rsidR="00DD3708" w:rsidRDefault="00DD3708" w:rsidP="009F0296">
            <w:pPr>
              <w:pStyle w:val="ListParagraph"/>
              <w:numPr>
                <w:ilvl w:val="0"/>
                <w:numId w:val="44"/>
              </w:numPr>
            </w:pPr>
            <w:r>
              <w:t>Admin:</w:t>
            </w:r>
          </w:p>
          <w:p w:rsidR="00DD3708" w:rsidRPr="004C6E18" w:rsidRDefault="00DD3708" w:rsidP="009F0296">
            <w:pPr>
              <w:pStyle w:val="ListParagraph"/>
              <w:numPr>
                <w:ilvl w:val="0"/>
                <w:numId w:val="46"/>
              </w:numPr>
            </w:pPr>
            <w:r>
              <w:t>Admin login to The Erudite Guider.</w:t>
            </w:r>
          </w:p>
          <w:p w:rsidR="00DD3708" w:rsidRDefault="00DD3708" w:rsidP="009F0296">
            <w:pPr>
              <w:pStyle w:val="ListParagraph"/>
              <w:numPr>
                <w:ilvl w:val="0"/>
                <w:numId w:val="46"/>
              </w:numPr>
            </w:pPr>
            <w:r>
              <w:t>Click on “</w:t>
            </w:r>
            <w:r w:rsidRPr="002E585C">
              <w:rPr>
                <w:lang w:val="vi-VN"/>
              </w:rPr>
              <w:t>Quản lý bảo tàng</w:t>
            </w:r>
            <w:r>
              <w:t>” section on left navigation bar.</w:t>
            </w:r>
          </w:p>
          <w:p w:rsidR="00066BA7" w:rsidRDefault="00DD3708" w:rsidP="009F0296">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9F0296">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0F7001"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F404C9" w:rsidRDefault="00F404C9" w:rsidP="009F0296">
      <w:pPr>
        <w:pStyle w:val="Heading4"/>
      </w:pPr>
      <w:r>
        <w:lastRenderedPageBreak/>
        <w:t>Change object’s information</w:t>
      </w:r>
      <w:bookmarkEnd w:id="55"/>
    </w:p>
    <w:p w:rsidR="00F404C9" w:rsidRPr="00F404C9" w:rsidRDefault="00F404C9"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9F0296">
            <w:r>
              <w:t>Use Case ID:</w:t>
            </w:r>
          </w:p>
        </w:tc>
        <w:tc>
          <w:tcPr>
            <w:tcW w:w="6835" w:type="dxa"/>
            <w:gridSpan w:val="3"/>
            <w:shd w:val="clear" w:color="auto" w:fill="FBD4B4" w:themeFill="accent6" w:themeFillTint="66"/>
          </w:tcPr>
          <w:p w:rsidR="00F404C9" w:rsidRPr="00D868D7" w:rsidRDefault="00F404C9" w:rsidP="009F0296">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9F0296">
            <w:r w:rsidRPr="00D868D7">
              <w:t>Created By:</w:t>
            </w:r>
          </w:p>
        </w:tc>
        <w:tc>
          <w:tcPr>
            <w:tcW w:w="2124" w:type="dxa"/>
          </w:tcPr>
          <w:p w:rsidR="00F404C9" w:rsidRPr="00E9167E" w:rsidRDefault="00F404C9" w:rsidP="009F0296">
            <w:pPr>
              <w:rPr>
                <w:rFonts w:ascii="Times New Roman" w:hAnsi="Times New Roman" w:cs="Times New Roman"/>
              </w:rPr>
            </w:pPr>
            <w:r w:rsidRPr="00D650E5">
              <w:rPr>
                <w:lang w:val="vi-VN"/>
              </w:rPr>
              <w:t>QuyetNH</w:t>
            </w:r>
          </w:p>
        </w:tc>
        <w:tc>
          <w:tcPr>
            <w:tcW w:w="2347" w:type="dxa"/>
          </w:tcPr>
          <w:p w:rsidR="00F404C9" w:rsidRPr="00D868D7" w:rsidRDefault="00F404C9" w:rsidP="009F0296">
            <w:r w:rsidRPr="00D868D7">
              <w:t>Date Created:</w:t>
            </w:r>
          </w:p>
        </w:tc>
        <w:tc>
          <w:tcPr>
            <w:tcW w:w="2364" w:type="dxa"/>
          </w:tcPr>
          <w:p w:rsidR="00F404C9" w:rsidRPr="00D868D7" w:rsidRDefault="00F404C9" w:rsidP="009F0296">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9F0296">
            <w:r w:rsidRPr="00D868D7">
              <w:t>Primary Actor:</w:t>
            </w:r>
          </w:p>
        </w:tc>
        <w:tc>
          <w:tcPr>
            <w:tcW w:w="2124" w:type="dxa"/>
          </w:tcPr>
          <w:p w:rsidR="00F404C9" w:rsidRPr="00D868D7" w:rsidRDefault="00F178FD" w:rsidP="009F0296">
            <w:r>
              <w:t>Customer</w:t>
            </w:r>
          </w:p>
        </w:tc>
        <w:tc>
          <w:tcPr>
            <w:tcW w:w="2347" w:type="dxa"/>
          </w:tcPr>
          <w:p w:rsidR="00F404C9" w:rsidRPr="00D868D7" w:rsidRDefault="00F404C9" w:rsidP="009F0296">
            <w:r w:rsidRPr="00D868D7">
              <w:t>Secondary Actor:</w:t>
            </w:r>
          </w:p>
        </w:tc>
        <w:tc>
          <w:tcPr>
            <w:tcW w:w="2364" w:type="dxa"/>
          </w:tcPr>
          <w:p w:rsidR="00F404C9" w:rsidRPr="00D868D7" w:rsidRDefault="00F178FD"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Trigger:</w:t>
            </w:r>
          </w:p>
        </w:tc>
        <w:tc>
          <w:tcPr>
            <w:tcW w:w="6835" w:type="dxa"/>
            <w:gridSpan w:val="3"/>
          </w:tcPr>
          <w:p w:rsidR="00F404C9" w:rsidRPr="00D868D7" w:rsidRDefault="00E13429" w:rsidP="009F0296">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Description</w:t>
            </w:r>
          </w:p>
        </w:tc>
        <w:tc>
          <w:tcPr>
            <w:tcW w:w="6835" w:type="dxa"/>
            <w:gridSpan w:val="3"/>
          </w:tcPr>
          <w:p w:rsidR="00F404C9" w:rsidRPr="00D868D7" w:rsidRDefault="00F404C9"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9F0296">
            <w:r w:rsidRPr="00D868D7">
              <w:t>Preconditions:</w:t>
            </w:r>
          </w:p>
        </w:tc>
        <w:tc>
          <w:tcPr>
            <w:tcW w:w="6835" w:type="dxa"/>
            <w:gridSpan w:val="3"/>
          </w:tcPr>
          <w:p w:rsidR="00F404C9" w:rsidRPr="00D868D7" w:rsidRDefault="00E13429" w:rsidP="009F0296">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9F0296">
            <w:r w:rsidRPr="00D868D7">
              <w:t>Post conditions:</w:t>
            </w:r>
          </w:p>
        </w:tc>
        <w:tc>
          <w:tcPr>
            <w:tcW w:w="6835" w:type="dxa"/>
            <w:gridSpan w:val="3"/>
          </w:tcPr>
          <w:p w:rsidR="00F404C9" w:rsidRPr="00D868D7" w:rsidRDefault="00C762C4" w:rsidP="009F0296">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9F0296">
            <w:r w:rsidRPr="00D868D7">
              <w:t>Normal Flow:</w:t>
            </w:r>
          </w:p>
        </w:tc>
        <w:tc>
          <w:tcPr>
            <w:tcW w:w="6835" w:type="dxa"/>
            <w:gridSpan w:val="3"/>
          </w:tcPr>
          <w:p w:rsidR="00F404C9" w:rsidRPr="00BF616B" w:rsidRDefault="00AE1901" w:rsidP="00BF616B">
            <w:pPr>
              <w:pStyle w:val="Heading4"/>
              <w:numPr>
                <w:ilvl w:val="0"/>
                <w:numId w:val="0"/>
              </w:numPr>
              <w:ind w:left="864" w:hanging="864"/>
              <w:outlineLvl w:val="3"/>
              <w:rPr>
                <w:b w:val="0"/>
              </w:rPr>
            </w:pPr>
            <w:bookmarkStart w:id="57" w:name="_Toc466178678"/>
            <w:r w:rsidRPr="00BF616B">
              <w:rPr>
                <w:b w:val="0"/>
              </w:rPr>
              <w:t>Change</w:t>
            </w:r>
            <w:r w:rsidR="00F404C9" w:rsidRPr="00BF616B">
              <w:rPr>
                <w:b w:val="0"/>
              </w:rPr>
              <w:t xml:space="preserve"> object’s information:</w:t>
            </w:r>
            <w:bookmarkEnd w:id="57"/>
          </w:p>
          <w:p w:rsidR="00F404C9" w:rsidRDefault="00F404C9" w:rsidP="009F0296">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9F0296">
            <w:pPr>
              <w:pStyle w:val="ListParagraph"/>
              <w:numPr>
                <w:ilvl w:val="0"/>
                <w:numId w:val="18"/>
              </w:numPr>
            </w:pPr>
            <w:r>
              <w:t>List of object available in system will be displayed.</w:t>
            </w:r>
          </w:p>
          <w:p w:rsidR="00F404C9" w:rsidRDefault="00F404C9" w:rsidP="009F0296">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9F0296">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Alternative Flows:</w:t>
            </w:r>
          </w:p>
        </w:tc>
        <w:tc>
          <w:tcPr>
            <w:tcW w:w="6835" w:type="dxa"/>
            <w:gridSpan w:val="3"/>
          </w:tcPr>
          <w:p w:rsidR="00F404C9" w:rsidRPr="00D868D7" w:rsidRDefault="00AE1901" w:rsidP="009F0296">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9F0296">
            <w:r w:rsidRPr="00D868D7">
              <w:t>Exceptions:</w:t>
            </w:r>
          </w:p>
        </w:tc>
        <w:tc>
          <w:tcPr>
            <w:tcW w:w="6835" w:type="dxa"/>
            <w:gridSpan w:val="3"/>
          </w:tcPr>
          <w:p w:rsidR="00F404C9" w:rsidRPr="00D868D7" w:rsidRDefault="00F404C9"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Priority:</w:t>
            </w:r>
          </w:p>
        </w:tc>
        <w:tc>
          <w:tcPr>
            <w:tcW w:w="6835" w:type="dxa"/>
            <w:gridSpan w:val="3"/>
          </w:tcPr>
          <w:p w:rsidR="00F404C9" w:rsidRPr="00D868D7" w:rsidRDefault="00F404C9" w:rsidP="009F0296">
            <w:r w:rsidRPr="00D868D7">
              <w:t>High</w:t>
            </w:r>
          </w:p>
        </w:tc>
      </w:tr>
      <w:tr w:rsidR="00F404C9" w:rsidRPr="00D868D7" w:rsidTr="00F404C9">
        <w:tc>
          <w:tcPr>
            <w:tcW w:w="2066" w:type="dxa"/>
            <w:shd w:val="clear" w:color="auto" w:fill="FBD4B4" w:themeFill="accent6" w:themeFillTint="66"/>
          </w:tcPr>
          <w:p w:rsidR="00F404C9" w:rsidRPr="00D868D7" w:rsidRDefault="00F404C9" w:rsidP="009F0296">
            <w:r w:rsidRPr="00D868D7">
              <w:t>Frequency of Use:</w:t>
            </w:r>
          </w:p>
        </w:tc>
        <w:tc>
          <w:tcPr>
            <w:tcW w:w="6835" w:type="dxa"/>
            <w:gridSpan w:val="3"/>
          </w:tcPr>
          <w:p w:rsidR="00F404C9" w:rsidRPr="00D868D7" w:rsidRDefault="00F404C9" w:rsidP="009F0296">
            <w:r>
              <w:t>Medium</w:t>
            </w:r>
          </w:p>
        </w:tc>
      </w:tr>
      <w:tr w:rsidR="00F404C9" w:rsidRPr="00D868D7" w:rsidTr="00F404C9">
        <w:tc>
          <w:tcPr>
            <w:tcW w:w="2066" w:type="dxa"/>
            <w:shd w:val="clear" w:color="auto" w:fill="FBD4B4" w:themeFill="accent6" w:themeFillTint="66"/>
          </w:tcPr>
          <w:p w:rsidR="00F404C9" w:rsidRPr="00D868D7" w:rsidRDefault="00F404C9" w:rsidP="009F0296">
            <w:r w:rsidRPr="00D868D7">
              <w:t>Business Rules:</w:t>
            </w:r>
          </w:p>
        </w:tc>
        <w:tc>
          <w:tcPr>
            <w:tcW w:w="6835" w:type="dxa"/>
            <w:gridSpan w:val="3"/>
          </w:tcPr>
          <w:p w:rsidR="00F404C9" w:rsidRPr="00D868D7" w:rsidRDefault="001B14BE" w:rsidP="009F0296">
            <w:r>
              <w:t>B27, B28, B29, B30, B31, B32, B33, B34, B35, B36, B37, B38, B39</w:t>
            </w:r>
            <w:r w:rsidR="00B33238">
              <w:t>, B40, B41, B42</w:t>
            </w:r>
            <w:r w:rsidR="007D5381">
              <w:t>, B43</w:t>
            </w:r>
            <w:r w:rsidR="00E13429">
              <w:t>, B44</w:t>
            </w:r>
            <w:r w:rsidR="00F178FD">
              <w:t>, B45</w:t>
            </w:r>
          </w:p>
        </w:tc>
      </w:tr>
      <w:tr w:rsidR="00F404C9" w:rsidRPr="00D868D7" w:rsidTr="00F404C9">
        <w:tc>
          <w:tcPr>
            <w:tcW w:w="2066" w:type="dxa"/>
            <w:shd w:val="clear" w:color="auto" w:fill="FBD4B4" w:themeFill="accent6" w:themeFillTint="66"/>
          </w:tcPr>
          <w:p w:rsidR="00F404C9" w:rsidRPr="00D868D7" w:rsidRDefault="00F404C9" w:rsidP="009F0296">
            <w:r w:rsidRPr="00D868D7">
              <w:t>Other Information:</w:t>
            </w:r>
          </w:p>
        </w:tc>
        <w:tc>
          <w:tcPr>
            <w:tcW w:w="6835" w:type="dxa"/>
            <w:gridSpan w:val="3"/>
          </w:tcPr>
          <w:p w:rsidR="00F404C9" w:rsidRPr="00D868D7" w:rsidRDefault="00F404C9" w:rsidP="009F0296">
            <w:r w:rsidRPr="00D868D7">
              <w:t>N/A</w:t>
            </w:r>
          </w:p>
        </w:tc>
      </w:tr>
      <w:tr w:rsidR="00F404C9" w:rsidRPr="00D868D7" w:rsidTr="00F404C9">
        <w:tc>
          <w:tcPr>
            <w:tcW w:w="2066" w:type="dxa"/>
            <w:shd w:val="clear" w:color="auto" w:fill="FBD4B4" w:themeFill="accent6" w:themeFillTint="66"/>
          </w:tcPr>
          <w:p w:rsidR="00F404C9" w:rsidRPr="00D868D7" w:rsidRDefault="00F404C9" w:rsidP="009F0296">
            <w:r w:rsidRPr="00D868D7">
              <w:t>Assumptions</w:t>
            </w:r>
          </w:p>
        </w:tc>
        <w:tc>
          <w:tcPr>
            <w:tcW w:w="6835" w:type="dxa"/>
            <w:gridSpan w:val="3"/>
          </w:tcPr>
          <w:p w:rsidR="00F404C9" w:rsidRPr="00D868D7" w:rsidRDefault="00F404C9" w:rsidP="009F0296">
            <w:r w:rsidRPr="00D868D7">
              <w:t>N/A</w:t>
            </w:r>
          </w:p>
        </w:tc>
      </w:tr>
    </w:tbl>
    <w:p w:rsidR="00F404C9" w:rsidRPr="00DA4412" w:rsidRDefault="00F404C9" w:rsidP="009F0296"/>
    <w:p w:rsidR="00C03EEA" w:rsidRPr="00D868D7" w:rsidRDefault="001250C2" w:rsidP="009F0296">
      <w:pPr>
        <w:pStyle w:val="Heading3"/>
      </w:pPr>
      <w:bookmarkStart w:id="58" w:name="_Toc466178679"/>
      <w:r w:rsidRPr="001250C2">
        <w:lastRenderedPageBreak/>
        <w:t>Search object by name</w:t>
      </w:r>
      <w:bookmarkEnd w:id="58"/>
    </w:p>
    <w:p w:rsidR="00323B2F" w:rsidRPr="00D868D7" w:rsidRDefault="0046092C" w:rsidP="009F0296">
      <w:r w:rsidRPr="0046092C">
        <w:rPr>
          <w:noProof/>
          <w:lang w:val="vi-VN" w:eastAsia="vi-VN"/>
        </w:rPr>
        <w:drawing>
          <wp:inline distT="0" distB="0" distL="0" distR="0" wp14:anchorId="2456DC2F" wp14:editId="3349C29A">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9F0296">
      <w:pPr>
        <w:pStyle w:val="Heading4"/>
      </w:pPr>
      <w:bookmarkStart w:id="59" w:name="_Toc466178680"/>
      <w:r w:rsidRPr="001250C2">
        <w:t>Search object by name</w:t>
      </w:r>
      <w:bookmarkEnd w:id="59"/>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9F0296">
            <w:r w:rsidRPr="00D868D7">
              <w:t>Created By:</w:t>
            </w:r>
          </w:p>
        </w:tc>
        <w:tc>
          <w:tcPr>
            <w:tcW w:w="2124" w:type="dxa"/>
          </w:tcPr>
          <w:p w:rsidR="001250C2" w:rsidRPr="007045DA" w:rsidRDefault="001250C2" w:rsidP="009F0296">
            <w:pPr>
              <w:rPr>
                <w:lang w:val="vi-VN"/>
              </w:rPr>
            </w:pPr>
            <w:r w:rsidRPr="007045DA">
              <w:rPr>
                <w:lang w:val="vi-VN"/>
              </w:rPr>
              <w:t>QuyetNH</w:t>
            </w:r>
          </w:p>
        </w:tc>
        <w:tc>
          <w:tcPr>
            <w:tcW w:w="2347" w:type="dxa"/>
          </w:tcPr>
          <w:p w:rsidR="001250C2" w:rsidRPr="00E84F29" w:rsidRDefault="001250C2" w:rsidP="009F0296">
            <w:r w:rsidRPr="00E84F29">
              <w:t>Date Created:</w:t>
            </w:r>
          </w:p>
        </w:tc>
        <w:tc>
          <w:tcPr>
            <w:tcW w:w="2364" w:type="dxa"/>
          </w:tcPr>
          <w:p w:rsidR="001250C2" w:rsidRPr="00E84F29" w:rsidRDefault="001250C2" w:rsidP="009F0296">
            <w:r w:rsidRPr="00E84F29">
              <w:t>19/09/2016</w:t>
            </w:r>
          </w:p>
        </w:tc>
      </w:tr>
      <w:tr w:rsidR="001250C2" w:rsidRPr="00D868D7" w:rsidTr="00DD7E0B">
        <w:tc>
          <w:tcPr>
            <w:tcW w:w="2066" w:type="dxa"/>
            <w:shd w:val="clear" w:color="auto" w:fill="FBD4B4" w:themeFill="accent6" w:themeFillTint="66"/>
          </w:tcPr>
          <w:p w:rsidR="001250C2" w:rsidRPr="00D868D7" w:rsidRDefault="001250C2" w:rsidP="009F0296">
            <w:r w:rsidRPr="00D868D7">
              <w:t>Primary Actor:</w:t>
            </w:r>
          </w:p>
        </w:tc>
        <w:tc>
          <w:tcPr>
            <w:tcW w:w="2124" w:type="dxa"/>
          </w:tcPr>
          <w:p w:rsidR="001250C2" w:rsidRPr="00E84F29" w:rsidRDefault="00F178FD" w:rsidP="009F0296">
            <w:r>
              <w:t>Customer</w:t>
            </w:r>
            <w:r w:rsidRPr="00E84F29">
              <w:br/>
              <w:t>Admin</w:t>
            </w:r>
          </w:p>
        </w:tc>
        <w:tc>
          <w:tcPr>
            <w:tcW w:w="2347" w:type="dxa"/>
          </w:tcPr>
          <w:p w:rsidR="001250C2" w:rsidRPr="00E84F29" w:rsidRDefault="001250C2" w:rsidP="009F0296">
            <w:r w:rsidRPr="00E84F29">
              <w:t>Secondary Actor:</w:t>
            </w:r>
          </w:p>
        </w:tc>
        <w:tc>
          <w:tcPr>
            <w:tcW w:w="2364" w:type="dxa"/>
          </w:tcPr>
          <w:p w:rsidR="001250C2" w:rsidRPr="00E84F29" w:rsidRDefault="00F178FD"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F178FD" w:rsidP="009F0296">
            <w:r>
              <w:t>U</w:t>
            </w:r>
            <w:r w:rsidR="00C03EEA" w:rsidRPr="00D868D7">
              <w:t xml:space="preserve">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Pr="00D868D7" w:rsidRDefault="001250C2" w:rsidP="009F0296">
            <w:r>
              <w:t xml:space="preserve">To manage the list of object more easily, we create search function for </w:t>
            </w:r>
            <w:r w:rsidR="001A5E89">
              <w:t>user</w:t>
            </w:r>
            <w:r>
              <w:t xml:space="preserve">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1A5E89" w:rsidP="009F0296">
            <w:r>
              <w:t>User</w:t>
            </w:r>
            <w:r w:rsidR="00E84F29" w:rsidRPr="00D868D7">
              <w:t xml:space="preserve"> needs to </w:t>
            </w:r>
            <w:r w:rsidR="00E84F29">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84F29" w:rsidP="009F0296">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Default="00E84F29" w:rsidP="009F0296">
            <w:r w:rsidRPr="001250C2">
              <w:t>Search object by name</w:t>
            </w:r>
            <w:r>
              <w:t>:</w:t>
            </w:r>
          </w:p>
          <w:p w:rsidR="00E84F29" w:rsidRDefault="00E84F29" w:rsidP="009F0296">
            <w:pPr>
              <w:pStyle w:val="ListParagraph"/>
              <w:numPr>
                <w:ilvl w:val="0"/>
                <w:numId w:val="17"/>
              </w:numPr>
            </w:pPr>
            <w:r>
              <w:t>Actor go</w:t>
            </w:r>
            <w:r w:rsidR="00D56F41">
              <w:t>es</w:t>
            </w:r>
            <w:r>
              <w:t xml:space="preserve"> to Objects management screen.</w:t>
            </w:r>
          </w:p>
          <w:p w:rsidR="00E84F29" w:rsidRDefault="00D56F41" w:rsidP="009F0296">
            <w:pPr>
              <w:pStyle w:val="ListParagraph"/>
              <w:numPr>
                <w:ilvl w:val="0"/>
                <w:numId w:val="17"/>
              </w:numPr>
            </w:pPr>
            <w:r>
              <w:t>Actor enter object’s name that want search.</w:t>
            </w:r>
          </w:p>
          <w:p w:rsidR="00D56F41" w:rsidRPr="00E84F29" w:rsidRDefault="00D56F41" w:rsidP="009F0296">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E84F29"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D56F41" w:rsidP="009F0296">
            <w:r>
              <w:t>Medium</w:t>
            </w:r>
          </w:p>
        </w:tc>
      </w:tr>
      <w:tr w:rsidR="00C03EEA" w:rsidRPr="00D868D7" w:rsidTr="00DD7E0B">
        <w:tc>
          <w:tcPr>
            <w:tcW w:w="2066" w:type="dxa"/>
            <w:shd w:val="clear" w:color="auto" w:fill="FBD4B4" w:themeFill="accent6" w:themeFillTint="66"/>
          </w:tcPr>
          <w:p w:rsidR="00C03EEA" w:rsidRPr="00D868D7" w:rsidRDefault="00C03EEA" w:rsidP="009F0296">
            <w:r w:rsidRPr="00D868D7">
              <w:lastRenderedPageBreak/>
              <w:t>Frequency of Use:</w:t>
            </w:r>
          </w:p>
        </w:tc>
        <w:tc>
          <w:tcPr>
            <w:tcW w:w="6835" w:type="dxa"/>
            <w:gridSpan w:val="3"/>
          </w:tcPr>
          <w:p w:rsidR="00C03EEA" w:rsidRPr="00D868D7" w:rsidRDefault="0020071D" w:rsidP="009F0296">
            <w:r>
              <w:t>High</w:t>
            </w:r>
          </w:p>
        </w:tc>
      </w:tr>
      <w:tr w:rsidR="00C03EEA" w:rsidRPr="00D868D7" w:rsidTr="00DD7E0B">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B</w:t>
            </w:r>
            <w:r w:rsidR="009A2506">
              <w:t>4</w:t>
            </w:r>
            <w:r w:rsidR="00F178FD">
              <w:t>7</w:t>
            </w:r>
          </w:p>
        </w:tc>
      </w:tr>
      <w:tr w:rsidR="00C03EEA" w:rsidRPr="00D868D7" w:rsidTr="00DD7E0B">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DD7E0B" w:rsidRDefault="00DD7E0B" w:rsidP="009F0296"/>
    <w:p w:rsidR="00C03EEA" w:rsidRPr="00D868D7" w:rsidRDefault="00C40A00" w:rsidP="009F0296">
      <w:pPr>
        <w:pStyle w:val="Heading3"/>
      </w:pPr>
      <w:r w:rsidRPr="00C40A00">
        <w:t>Request management</w:t>
      </w:r>
    </w:p>
    <w:p w:rsidR="00C03EEA" w:rsidRPr="00D868D7" w:rsidRDefault="0046092C" w:rsidP="009F0296">
      <w:r w:rsidRPr="0046092C">
        <w:rPr>
          <w:noProof/>
          <w:lang w:val="vi-VN" w:eastAsia="vi-VN"/>
        </w:rPr>
        <w:drawing>
          <wp:inline distT="0" distB="0" distL="0" distR="0" wp14:anchorId="7227CA34" wp14:editId="7B851C9B">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9F0296">
      <w:pPr>
        <w:pStyle w:val="Heading4"/>
      </w:pPr>
      <w:bookmarkStart w:id="60" w:name="_Toc463549183"/>
      <w:bookmarkStart w:id="61" w:name="_Toc466178682"/>
      <w:r w:rsidRPr="00AE1901">
        <w:t>Send request</w:t>
      </w:r>
    </w:p>
    <w:p w:rsidR="00C03EEA" w:rsidRPr="00162CD7" w:rsidRDefault="00AE1901" w:rsidP="009F0296">
      <w:pPr>
        <w:pStyle w:val="Heading5"/>
      </w:pPr>
      <w:r>
        <w:t>Request to change</w:t>
      </w:r>
      <w:bookmarkEnd w:id="60"/>
      <w:bookmarkEnd w:id="61"/>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9F0296">
            <w:r>
              <w:t>Use Case ID:</w:t>
            </w:r>
          </w:p>
        </w:tc>
        <w:tc>
          <w:tcPr>
            <w:tcW w:w="6835" w:type="dxa"/>
            <w:gridSpan w:val="3"/>
            <w:shd w:val="clear" w:color="auto" w:fill="FBD4B4" w:themeFill="accent6" w:themeFillTint="66"/>
          </w:tcPr>
          <w:p w:rsidR="00BD1247" w:rsidRPr="00D868D7" w:rsidRDefault="00BD1247" w:rsidP="009F0296">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9F0296">
            <w:r w:rsidRPr="00D868D7">
              <w:t>Created By:</w:t>
            </w:r>
          </w:p>
        </w:tc>
        <w:tc>
          <w:tcPr>
            <w:tcW w:w="2124" w:type="dxa"/>
          </w:tcPr>
          <w:p w:rsidR="00BD1247" w:rsidRPr="00E9167E" w:rsidRDefault="00BD1247" w:rsidP="009F0296">
            <w:pPr>
              <w:rPr>
                <w:rFonts w:ascii="Times New Roman" w:hAnsi="Times New Roman" w:cs="Times New Roman"/>
              </w:rPr>
            </w:pPr>
            <w:r w:rsidRPr="00D650E5">
              <w:rPr>
                <w:lang w:val="vi-VN"/>
              </w:rPr>
              <w:t>QuyetNH</w:t>
            </w:r>
          </w:p>
        </w:tc>
        <w:tc>
          <w:tcPr>
            <w:tcW w:w="2347" w:type="dxa"/>
          </w:tcPr>
          <w:p w:rsidR="00BD1247" w:rsidRPr="00D868D7" w:rsidRDefault="00BD1247" w:rsidP="009F0296">
            <w:r w:rsidRPr="00D868D7">
              <w:t>Date Created:</w:t>
            </w:r>
          </w:p>
        </w:tc>
        <w:tc>
          <w:tcPr>
            <w:tcW w:w="2364" w:type="dxa"/>
          </w:tcPr>
          <w:p w:rsidR="00BD1247" w:rsidRPr="00D868D7" w:rsidRDefault="00BD1247" w:rsidP="009F0296">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9F0296">
            <w:r w:rsidRPr="00D868D7">
              <w:t>Primary Actor:</w:t>
            </w:r>
          </w:p>
        </w:tc>
        <w:tc>
          <w:tcPr>
            <w:tcW w:w="2124" w:type="dxa"/>
          </w:tcPr>
          <w:p w:rsidR="00BD1247" w:rsidRPr="00D868D7" w:rsidRDefault="00F178FD" w:rsidP="009F0296">
            <w:r>
              <w:t>Customer</w:t>
            </w:r>
          </w:p>
        </w:tc>
        <w:tc>
          <w:tcPr>
            <w:tcW w:w="2347" w:type="dxa"/>
          </w:tcPr>
          <w:p w:rsidR="00BD1247" w:rsidRPr="00D868D7" w:rsidRDefault="00BD1247" w:rsidP="009F0296">
            <w:r w:rsidRPr="00D868D7">
              <w:t>Secondary Actor:</w:t>
            </w:r>
          </w:p>
        </w:tc>
        <w:tc>
          <w:tcPr>
            <w:tcW w:w="2364" w:type="dxa"/>
          </w:tcPr>
          <w:p w:rsidR="001C7718" w:rsidRPr="00D868D7" w:rsidRDefault="00F178FD" w:rsidP="009F0296">
            <w:r>
              <w:t>N/A</w:t>
            </w:r>
          </w:p>
        </w:tc>
      </w:tr>
      <w:tr w:rsidR="00BD1247" w:rsidRPr="00D868D7" w:rsidTr="00BF7979">
        <w:tc>
          <w:tcPr>
            <w:tcW w:w="2066" w:type="dxa"/>
            <w:shd w:val="clear" w:color="auto" w:fill="FBD4B4" w:themeFill="accent6" w:themeFillTint="66"/>
          </w:tcPr>
          <w:p w:rsidR="00BD1247" w:rsidRPr="00D868D7" w:rsidRDefault="00BD1247" w:rsidP="009F0296">
            <w:r w:rsidRPr="00D868D7">
              <w:t>Trigger:</w:t>
            </w:r>
          </w:p>
        </w:tc>
        <w:tc>
          <w:tcPr>
            <w:tcW w:w="6835" w:type="dxa"/>
            <w:gridSpan w:val="3"/>
          </w:tcPr>
          <w:p w:rsidR="00BD1247" w:rsidRPr="00D868D7" w:rsidRDefault="00061553" w:rsidP="009F0296">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9F0296">
            <w:r w:rsidRPr="00D868D7">
              <w:t>Description</w:t>
            </w:r>
          </w:p>
        </w:tc>
        <w:tc>
          <w:tcPr>
            <w:tcW w:w="6835" w:type="dxa"/>
            <w:gridSpan w:val="3"/>
          </w:tcPr>
          <w:p w:rsidR="00BD1247" w:rsidRPr="00D868D7" w:rsidRDefault="00BF7979" w:rsidP="009F0296">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9F0296">
            <w:r w:rsidRPr="00D868D7">
              <w:lastRenderedPageBreak/>
              <w:t>Preconditions:</w:t>
            </w:r>
          </w:p>
        </w:tc>
        <w:tc>
          <w:tcPr>
            <w:tcW w:w="6835" w:type="dxa"/>
            <w:gridSpan w:val="3"/>
          </w:tcPr>
          <w:p w:rsidR="00BD1247" w:rsidRPr="00D868D7" w:rsidRDefault="00624A49" w:rsidP="009F0296">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9F0296">
            <w:r w:rsidRPr="00D868D7">
              <w:t>Post conditions:</w:t>
            </w:r>
          </w:p>
        </w:tc>
        <w:tc>
          <w:tcPr>
            <w:tcW w:w="6835" w:type="dxa"/>
            <w:gridSpan w:val="3"/>
          </w:tcPr>
          <w:p w:rsidR="00BD1247" w:rsidRPr="00D868D7" w:rsidRDefault="00D308B6" w:rsidP="009F0296">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9F0296">
            <w:r w:rsidRPr="00D868D7">
              <w:t>Normal Flow:</w:t>
            </w:r>
          </w:p>
        </w:tc>
        <w:tc>
          <w:tcPr>
            <w:tcW w:w="6835" w:type="dxa"/>
            <w:gridSpan w:val="3"/>
          </w:tcPr>
          <w:p w:rsidR="00BD1247" w:rsidRDefault="00624A49" w:rsidP="009F0296">
            <w:r>
              <w:t>Request to change</w:t>
            </w:r>
            <w:r w:rsidRPr="006C662F">
              <w:t xml:space="preserve"> </w:t>
            </w:r>
            <w:r w:rsidR="00BD1247" w:rsidRPr="006C662F">
              <w:t>object</w:t>
            </w:r>
            <w:r w:rsidR="00006400">
              <w:t>’ information</w:t>
            </w:r>
            <w:r w:rsidR="00BD1247">
              <w:t>:</w:t>
            </w:r>
          </w:p>
          <w:p w:rsidR="00BD1247" w:rsidRDefault="00BD1247" w:rsidP="009F0296">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9F0296">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9F0296">
            <w:pPr>
              <w:pStyle w:val="ListParagraph"/>
              <w:numPr>
                <w:ilvl w:val="0"/>
                <w:numId w:val="19"/>
              </w:numPr>
            </w:pPr>
            <w:r>
              <w:t>Select “</w:t>
            </w:r>
            <w:r w:rsidRPr="00061553">
              <w:rPr>
                <w:lang w:val="vi-VN"/>
              </w:rPr>
              <w:t>Yêu cầu sửa</w:t>
            </w:r>
            <w:r>
              <w:t>” option.</w:t>
            </w:r>
          </w:p>
          <w:p w:rsidR="00BD1247" w:rsidRDefault="00006400" w:rsidP="009F0296">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9F0296">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9F0296">
            <w:r w:rsidRPr="00D868D7">
              <w:t>Alternative Flows:</w:t>
            </w:r>
          </w:p>
        </w:tc>
        <w:tc>
          <w:tcPr>
            <w:tcW w:w="6835" w:type="dxa"/>
            <w:gridSpan w:val="3"/>
          </w:tcPr>
          <w:p w:rsidR="00BD1247" w:rsidRPr="00D868D7" w:rsidRDefault="00DD254C" w:rsidP="009F0296">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9F0296">
            <w:r w:rsidRPr="00D868D7">
              <w:t>Exceptions:</w:t>
            </w:r>
          </w:p>
        </w:tc>
        <w:tc>
          <w:tcPr>
            <w:tcW w:w="6835" w:type="dxa"/>
            <w:gridSpan w:val="3"/>
          </w:tcPr>
          <w:p w:rsidR="00BD1247" w:rsidRPr="00D868D7" w:rsidRDefault="00DD254C"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Priority:</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Frequency of Use:</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Business Rules:</w:t>
            </w:r>
          </w:p>
        </w:tc>
        <w:tc>
          <w:tcPr>
            <w:tcW w:w="6835" w:type="dxa"/>
            <w:gridSpan w:val="3"/>
          </w:tcPr>
          <w:p w:rsidR="00BD1247" w:rsidRPr="00D868D7" w:rsidRDefault="00BD1247" w:rsidP="009F0296">
            <w:r w:rsidRPr="00D868D7">
              <w:t>B</w:t>
            </w:r>
            <w:r w:rsidR="009A2506">
              <w:t>4</w:t>
            </w:r>
            <w:r w:rsidR="00F178FD">
              <w:t>8</w:t>
            </w:r>
            <w:r w:rsidR="000F5ED1">
              <w:t>, B49</w:t>
            </w:r>
          </w:p>
        </w:tc>
      </w:tr>
      <w:tr w:rsidR="00BD1247" w:rsidRPr="00D868D7" w:rsidTr="00BF7979">
        <w:tc>
          <w:tcPr>
            <w:tcW w:w="2066" w:type="dxa"/>
            <w:shd w:val="clear" w:color="auto" w:fill="FBD4B4" w:themeFill="accent6" w:themeFillTint="66"/>
          </w:tcPr>
          <w:p w:rsidR="00BD1247" w:rsidRPr="00D868D7" w:rsidRDefault="00BD1247" w:rsidP="009F0296">
            <w:r w:rsidRPr="00D868D7">
              <w:t>Other Information:</w:t>
            </w:r>
          </w:p>
        </w:tc>
        <w:tc>
          <w:tcPr>
            <w:tcW w:w="6835" w:type="dxa"/>
            <w:gridSpan w:val="3"/>
          </w:tcPr>
          <w:p w:rsidR="00BD1247" w:rsidRPr="00D868D7" w:rsidRDefault="00BD1247"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Assumptions</w:t>
            </w:r>
          </w:p>
        </w:tc>
        <w:tc>
          <w:tcPr>
            <w:tcW w:w="6835" w:type="dxa"/>
            <w:gridSpan w:val="3"/>
          </w:tcPr>
          <w:p w:rsidR="00BD1247" w:rsidRPr="00D868D7" w:rsidRDefault="00BD1247" w:rsidP="009F0296">
            <w:r w:rsidRPr="00D868D7">
              <w:t>N/A</w:t>
            </w:r>
          </w:p>
        </w:tc>
      </w:tr>
    </w:tbl>
    <w:p w:rsidR="00D904BD" w:rsidRDefault="00D904BD" w:rsidP="009F0296"/>
    <w:p w:rsidR="00D904BD" w:rsidRDefault="00AE1901" w:rsidP="009F0296">
      <w:pPr>
        <w:pStyle w:val="Heading5"/>
      </w:pPr>
      <w:bookmarkStart w:id="62" w:name="_Toc466178683"/>
      <w:r w:rsidRPr="00AE1901">
        <w:t>Request to delete</w:t>
      </w:r>
      <w:bookmarkEnd w:id="62"/>
    </w:p>
    <w:p w:rsidR="00D904BD" w:rsidRPr="00D904BD" w:rsidRDefault="00D904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9F0296">
            <w:r>
              <w:t>Use Case ID:</w:t>
            </w:r>
          </w:p>
        </w:tc>
        <w:tc>
          <w:tcPr>
            <w:tcW w:w="6835" w:type="dxa"/>
            <w:gridSpan w:val="3"/>
            <w:shd w:val="clear" w:color="auto" w:fill="FBD4B4" w:themeFill="accent6" w:themeFillTint="66"/>
          </w:tcPr>
          <w:p w:rsidR="00006400" w:rsidRPr="00D868D7" w:rsidRDefault="00006400" w:rsidP="009F0296">
            <w:r>
              <w:t>UC-07-02</w:t>
            </w:r>
          </w:p>
        </w:tc>
      </w:tr>
      <w:tr w:rsidR="00006400" w:rsidRPr="00D868D7" w:rsidTr="00567D9D">
        <w:tc>
          <w:tcPr>
            <w:tcW w:w="2066" w:type="dxa"/>
            <w:shd w:val="clear" w:color="auto" w:fill="FBD4B4" w:themeFill="accent6" w:themeFillTint="66"/>
          </w:tcPr>
          <w:p w:rsidR="00006400" w:rsidRPr="00D868D7" w:rsidRDefault="00006400" w:rsidP="009F0296">
            <w:r w:rsidRPr="00D868D7">
              <w:t>Created By:</w:t>
            </w:r>
          </w:p>
        </w:tc>
        <w:tc>
          <w:tcPr>
            <w:tcW w:w="2124" w:type="dxa"/>
          </w:tcPr>
          <w:p w:rsidR="00006400" w:rsidRPr="00E9167E" w:rsidRDefault="00006400" w:rsidP="009F0296">
            <w:pPr>
              <w:rPr>
                <w:rFonts w:ascii="Times New Roman" w:hAnsi="Times New Roman" w:cs="Times New Roman"/>
              </w:rPr>
            </w:pPr>
            <w:r w:rsidRPr="00D650E5">
              <w:rPr>
                <w:lang w:val="vi-VN"/>
              </w:rPr>
              <w:t>QuyetNH</w:t>
            </w:r>
          </w:p>
        </w:tc>
        <w:tc>
          <w:tcPr>
            <w:tcW w:w="2347" w:type="dxa"/>
          </w:tcPr>
          <w:p w:rsidR="00006400" w:rsidRPr="00D868D7" w:rsidRDefault="00006400" w:rsidP="009F0296">
            <w:r w:rsidRPr="00D868D7">
              <w:t>Date Created:</w:t>
            </w:r>
          </w:p>
        </w:tc>
        <w:tc>
          <w:tcPr>
            <w:tcW w:w="2364" w:type="dxa"/>
          </w:tcPr>
          <w:p w:rsidR="00006400" w:rsidRPr="00D868D7" w:rsidRDefault="00006400" w:rsidP="009F0296">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9F0296">
            <w:r w:rsidRPr="00D868D7">
              <w:t>Primary Actor:</w:t>
            </w:r>
          </w:p>
        </w:tc>
        <w:tc>
          <w:tcPr>
            <w:tcW w:w="2124" w:type="dxa"/>
          </w:tcPr>
          <w:p w:rsidR="00006400" w:rsidRPr="00D868D7" w:rsidRDefault="00F178FD" w:rsidP="009F0296">
            <w:r>
              <w:t>Customer</w:t>
            </w:r>
          </w:p>
        </w:tc>
        <w:tc>
          <w:tcPr>
            <w:tcW w:w="2347" w:type="dxa"/>
          </w:tcPr>
          <w:p w:rsidR="00006400" w:rsidRPr="00D868D7" w:rsidRDefault="00006400" w:rsidP="009F0296">
            <w:r w:rsidRPr="00D868D7">
              <w:t>Secondary Actor:</w:t>
            </w:r>
          </w:p>
        </w:tc>
        <w:tc>
          <w:tcPr>
            <w:tcW w:w="2364" w:type="dxa"/>
          </w:tcPr>
          <w:p w:rsidR="001C7718" w:rsidRPr="00D868D7" w:rsidRDefault="00F178FD" w:rsidP="009F0296">
            <w:r>
              <w:t>N/A</w:t>
            </w:r>
          </w:p>
        </w:tc>
      </w:tr>
      <w:tr w:rsidR="00006400" w:rsidRPr="00D868D7" w:rsidTr="00567D9D">
        <w:tc>
          <w:tcPr>
            <w:tcW w:w="2066" w:type="dxa"/>
            <w:shd w:val="clear" w:color="auto" w:fill="FBD4B4" w:themeFill="accent6" w:themeFillTint="66"/>
          </w:tcPr>
          <w:p w:rsidR="00006400" w:rsidRPr="00D868D7" w:rsidRDefault="00006400" w:rsidP="009F0296">
            <w:r w:rsidRPr="00D868D7">
              <w:t>Trigger:</w:t>
            </w:r>
          </w:p>
        </w:tc>
        <w:tc>
          <w:tcPr>
            <w:tcW w:w="6835" w:type="dxa"/>
            <w:gridSpan w:val="3"/>
          </w:tcPr>
          <w:p w:rsidR="00006400" w:rsidRPr="00D868D7" w:rsidRDefault="00006400" w:rsidP="009F0296">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9F0296">
            <w:r w:rsidRPr="00D868D7">
              <w:t>Description</w:t>
            </w:r>
          </w:p>
        </w:tc>
        <w:tc>
          <w:tcPr>
            <w:tcW w:w="6835" w:type="dxa"/>
            <w:gridSpan w:val="3"/>
          </w:tcPr>
          <w:p w:rsidR="00006400" w:rsidRPr="00D868D7" w:rsidRDefault="00006400" w:rsidP="009F0296">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9F0296">
            <w:r w:rsidRPr="00D868D7">
              <w:t>Preconditions:</w:t>
            </w:r>
          </w:p>
        </w:tc>
        <w:tc>
          <w:tcPr>
            <w:tcW w:w="6835" w:type="dxa"/>
            <w:gridSpan w:val="3"/>
          </w:tcPr>
          <w:p w:rsidR="00006400" w:rsidRPr="00D868D7" w:rsidRDefault="00006400" w:rsidP="009F0296">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9F0296">
            <w:r w:rsidRPr="00D868D7">
              <w:t>Post conditions:</w:t>
            </w:r>
          </w:p>
        </w:tc>
        <w:tc>
          <w:tcPr>
            <w:tcW w:w="6835" w:type="dxa"/>
            <w:gridSpan w:val="3"/>
          </w:tcPr>
          <w:p w:rsidR="00006400" w:rsidRPr="00D868D7" w:rsidRDefault="00D308B6" w:rsidP="009F0296">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9F0296">
            <w:r w:rsidRPr="00D868D7">
              <w:t>Normal Flow:</w:t>
            </w:r>
          </w:p>
        </w:tc>
        <w:tc>
          <w:tcPr>
            <w:tcW w:w="6835" w:type="dxa"/>
            <w:gridSpan w:val="3"/>
          </w:tcPr>
          <w:p w:rsidR="00006400" w:rsidRDefault="00006400" w:rsidP="009F0296">
            <w:r>
              <w:t xml:space="preserve">Request to </w:t>
            </w:r>
            <w:r w:rsidR="00D308B6">
              <w:t>delete</w:t>
            </w:r>
            <w:r w:rsidRPr="006C662F">
              <w:t xml:space="preserve"> object</w:t>
            </w:r>
            <w:r>
              <w:t>:</w:t>
            </w:r>
          </w:p>
          <w:p w:rsidR="00006400" w:rsidRDefault="00006400" w:rsidP="009F0296">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9F0296">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9F0296">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9F0296">
            <w:pPr>
              <w:pStyle w:val="ListParagraph"/>
              <w:numPr>
                <w:ilvl w:val="0"/>
                <w:numId w:val="20"/>
              </w:numPr>
            </w:pPr>
            <w:r>
              <w:t>Enter reason in “</w:t>
            </w:r>
            <w:r w:rsidRPr="00006400">
              <w:rPr>
                <w:lang w:val="vi-VN"/>
              </w:rPr>
              <w:t>Lý do gửi yêu cầu</w:t>
            </w:r>
            <w:r>
              <w:t>” text field.</w:t>
            </w:r>
          </w:p>
          <w:p w:rsidR="00006400" w:rsidRPr="00967D5F" w:rsidRDefault="00006400" w:rsidP="009F0296">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9F0296">
            <w:r w:rsidRPr="00D868D7">
              <w:lastRenderedPageBreak/>
              <w:t>Alternative Flows:</w:t>
            </w:r>
          </w:p>
        </w:tc>
        <w:tc>
          <w:tcPr>
            <w:tcW w:w="6835" w:type="dxa"/>
            <w:gridSpan w:val="3"/>
          </w:tcPr>
          <w:p w:rsidR="00006400" w:rsidRPr="00D868D7" w:rsidRDefault="00D308B6" w:rsidP="009F0296">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9F0296">
            <w:r w:rsidRPr="00D868D7">
              <w:t>Exceptions:</w:t>
            </w:r>
          </w:p>
        </w:tc>
        <w:tc>
          <w:tcPr>
            <w:tcW w:w="6835" w:type="dxa"/>
            <w:gridSpan w:val="3"/>
          </w:tcPr>
          <w:p w:rsidR="00006400" w:rsidRPr="00D868D7" w:rsidRDefault="00D308B6"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Priority:</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Frequency of Use:</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Business Rules:</w:t>
            </w:r>
          </w:p>
        </w:tc>
        <w:tc>
          <w:tcPr>
            <w:tcW w:w="6835" w:type="dxa"/>
            <w:gridSpan w:val="3"/>
          </w:tcPr>
          <w:p w:rsidR="00006400" w:rsidRPr="00D868D7" w:rsidRDefault="00006400" w:rsidP="009F0296">
            <w:r w:rsidRPr="00D868D7">
              <w:t>B</w:t>
            </w:r>
            <w:r w:rsidR="009A2506">
              <w:t>4</w:t>
            </w:r>
            <w:r w:rsidR="00F178FD">
              <w:t>8</w:t>
            </w:r>
            <w:r w:rsidR="000F5ED1">
              <w:t>, B49</w:t>
            </w:r>
          </w:p>
        </w:tc>
      </w:tr>
      <w:tr w:rsidR="00006400" w:rsidRPr="00D868D7" w:rsidTr="00567D9D">
        <w:tc>
          <w:tcPr>
            <w:tcW w:w="2066" w:type="dxa"/>
            <w:shd w:val="clear" w:color="auto" w:fill="FBD4B4" w:themeFill="accent6" w:themeFillTint="66"/>
          </w:tcPr>
          <w:p w:rsidR="00006400" w:rsidRPr="00D868D7" w:rsidRDefault="00006400" w:rsidP="009F0296">
            <w:r w:rsidRPr="00D868D7">
              <w:t>Other Information:</w:t>
            </w:r>
          </w:p>
        </w:tc>
        <w:tc>
          <w:tcPr>
            <w:tcW w:w="6835" w:type="dxa"/>
            <w:gridSpan w:val="3"/>
          </w:tcPr>
          <w:p w:rsidR="00006400" w:rsidRPr="00D868D7" w:rsidRDefault="00006400"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Assumptions</w:t>
            </w:r>
          </w:p>
        </w:tc>
        <w:tc>
          <w:tcPr>
            <w:tcW w:w="6835" w:type="dxa"/>
            <w:gridSpan w:val="3"/>
          </w:tcPr>
          <w:p w:rsidR="00006400" w:rsidRPr="00D868D7" w:rsidRDefault="00006400" w:rsidP="009F0296">
            <w:r w:rsidRPr="00D868D7">
              <w:t>N/A</w:t>
            </w:r>
          </w:p>
        </w:tc>
      </w:tr>
    </w:tbl>
    <w:p w:rsidR="006E0C18" w:rsidRDefault="006E0C18" w:rsidP="009F0296"/>
    <w:p w:rsidR="00ED2887" w:rsidRDefault="00ED2887" w:rsidP="009F0296">
      <w:pPr>
        <w:pStyle w:val="Heading4"/>
      </w:pPr>
      <w:bookmarkStart w:id="63" w:name="_Toc466178684"/>
      <w:bookmarkStart w:id="64" w:name="_Toc463549186"/>
      <w:r>
        <w:t>View request</w:t>
      </w:r>
      <w:bookmarkEnd w:id="63"/>
    </w:p>
    <w:p w:rsidR="00ED2887" w:rsidRDefault="00ED288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9F0296">
            <w:r>
              <w:t>Use Case ID:</w:t>
            </w:r>
          </w:p>
        </w:tc>
        <w:tc>
          <w:tcPr>
            <w:tcW w:w="6835" w:type="dxa"/>
            <w:gridSpan w:val="3"/>
            <w:shd w:val="clear" w:color="auto" w:fill="FBD4B4" w:themeFill="accent6" w:themeFillTint="66"/>
          </w:tcPr>
          <w:p w:rsidR="00B8455A" w:rsidRPr="00D868D7" w:rsidRDefault="00C40A00" w:rsidP="009F0296">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9F0296">
            <w:r w:rsidRPr="00D868D7">
              <w:t>Created By:</w:t>
            </w:r>
          </w:p>
        </w:tc>
        <w:tc>
          <w:tcPr>
            <w:tcW w:w="2124" w:type="dxa"/>
          </w:tcPr>
          <w:p w:rsidR="00B8455A" w:rsidRPr="00E9167E" w:rsidRDefault="00B8455A" w:rsidP="009F0296">
            <w:pPr>
              <w:rPr>
                <w:rFonts w:ascii="Times New Roman" w:hAnsi="Times New Roman" w:cs="Times New Roman"/>
              </w:rPr>
            </w:pPr>
            <w:r w:rsidRPr="00D650E5">
              <w:rPr>
                <w:lang w:val="vi-VN"/>
              </w:rPr>
              <w:t>QuyetNH</w:t>
            </w:r>
          </w:p>
        </w:tc>
        <w:tc>
          <w:tcPr>
            <w:tcW w:w="2347" w:type="dxa"/>
          </w:tcPr>
          <w:p w:rsidR="00B8455A" w:rsidRPr="00D868D7" w:rsidRDefault="00B8455A" w:rsidP="009F0296">
            <w:r w:rsidRPr="00D868D7">
              <w:t>Date Created:</w:t>
            </w:r>
          </w:p>
        </w:tc>
        <w:tc>
          <w:tcPr>
            <w:tcW w:w="2364" w:type="dxa"/>
          </w:tcPr>
          <w:p w:rsidR="00B8455A" w:rsidRPr="00D868D7" w:rsidRDefault="00B8455A" w:rsidP="009F0296">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9F0296">
            <w:r w:rsidRPr="00D868D7">
              <w:t>Primary Actor:</w:t>
            </w:r>
          </w:p>
        </w:tc>
        <w:tc>
          <w:tcPr>
            <w:tcW w:w="2124" w:type="dxa"/>
          </w:tcPr>
          <w:p w:rsidR="00F178FD" w:rsidRDefault="00F178FD" w:rsidP="00F178FD">
            <w:r>
              <w:t>Customer</w:t>
            </w:r>
          </w:p>
          <w:p w:rsidR="00B8455A" w:rsidRPr="00D868D7" w:rsidRDefault="00F178FD" w:rsidP="00F178FD">
            <w:r>
              <w:t>Admin</w:t>
            </w:r>
          </w:p>
        </w:tc>
        <w:tc>
          <w:tcPr>
            <w:tcW w:w="2347" w:type="dxa"/>
          </w:tcPr>
          <w:p w:rsidR="00B8455A" w:rsidRPr="00D868D7" w:rsidRDefault="00B8455A" w:rsidP="009F0296">
            <w:r w:rsidRPr="00D868D7">
              <w:t>Secondary Actor:</w:t>
            </w:r>
          </w:p>
        </w:tc>
        <w:tc>
          <w:tcPr>
            <w:tcW w:w="2364" w:type="dxa"/>
          </w:tcPr>
          <w:p w:rsidR="00A838F8" w:rsidRPr="00D868D7" w:rsidRDefault="00F178FD"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Trigger:</w:t>
            </w:r>
          </w:p>
        </w:tc>
        <w:tc>
          <w:tcPr>
            <w:tcW w:w="6835" w:type="dxa"/>
            <w:gridSpan w:val="3"/>
          </w:tcPr>
          <w:p w:rsidR="00B8455A" w:rsidRPr="00D868D7" w:rsidRDefault="00C868CA" w:rsidP="009F0296">
            <w:r>
              <w:t>User</w:t>
            </w:r>
            <w:r w:rsidR="002E1247" w:rsidRPr="00D868D7">
              <w:t xml:space="preserve"> needs to access to </w:t>
            </w:r>
            <w:r w:rsidR="007B6D48">
              <w:rPr>
                <w:i/>
              </w:rPr>
              <w:t>The Erudite Guider</w:t>
            </w:r>
            <w:r w:rsidR="002E1247">
              <w:t xml:space="preserve"> and then go to “</w:t>
            </w:r>
            <w:r w:rsidR="002E1247" w:rsidRPr="002E1247">
              <w:rPr>
                <w:lang w:val="vi-VN"/>
              </w:rPr>
              <w:t>Yêu cầu xử lý</w:t>
            </w:r>
            <w:r w:rsidR="002E1247">
              <w:t>”</w:t>
            </w:r>
            <w:r>
              <w:t xml:space="preserve"> section.</w:t>
            </w:r>
          </w:p>
        </w:tc>
      </w:tr>
      <w:tr w:rsidR="00B8455A" w:rsidRPr="00D868D7" w:rsidTr="002E1247">
        <w:tc>
          <w:tcPr>
            <w:tcW w:w="2066" w:type="dxa"/>
            <w:shd w:val="clear" w:color="auto" w:fill="FBD4B4" w:themeFill="accent6" w:themeFillTint="66"/>
          </w:tcPr>
          <w:p w:rsidR="00B8455A" w:rsidRPr="00D868D7" w:rsidRDefault="00B8455A" w:rsidP="009F0296">
            <w:r w:rsidRPr="00D868D7">
              <w:t>Description</w:t>
            </w:r>
          </w:p>
        </w:tc>
        <w:tc>
          <w:tcPr>
            <w:tcW w:w="6835" w:type="dxa"/>
            <w:gridSpan w:val="3"/>
          </w:tcPr>
          <w:p w:rsidR="00B8455A" w:rsidRPr="00D868D7" w:rsidRDefault="002E1247" w:rsidP="009F0296">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9F0296">
            <w:r w:rsidRPr="00D868D7">
              <w:t>Preconditions:</w:t>
            </w:r>
          </w:p>
        </w:tc>
        <w:tc>
          <w:tcPr>
            <w:tcW w:w="6835" w:type="dxa"/>
            <w:gridSpan w:val="3"/>
          </w:tcPr>
          <w:p w:rsidR="00B8455A" w:rsidRPr="00D868D7" w:rsidRDefault="00C868CA" w:rsidP="009F0296">
            <w:r>
              <w:t>Have</w:t>
            </w:r>
            <w:r w:rsidR="00EE25CA">
              <w:t xml:space="preserve"> at least one valid request.</w:t>
            </w:r>
          </w:p>
        </w:tc>
      </w:tr>
      <w:tr w:rsidR="00B8455A" w:rsidRPr="00D868D7" w:rsidTr="002E1247">
        <w:tc>
          <w:tcPr>
            <w:tcW w:w="2066" w:type="dxa"/>
            <w:shd w:val="clear" w:color="auto" w:fill="FBD4B4" w:themeFill="accent6" w:themeFillTint="66"/>
          </w:tcPr>
          <w:p w:rsidR="00B8455A" w:rsidRPr="00D868D7" w:rsidRDefault="00B8455A" w:rsidP="009F0296">
            <w:r w:rsidRPr="00D868D7">
              <w:t>Post conditions:</w:t>
            </w:r>
          </w:p>
        </w:tc>
        <w:tc>
          <w:tcPr>
            <w:tcW w:w="6835" w:type="dxa"/>
            <w:gridSpan w:val="3"/>
          </w:tcPr>
          <w:p w:rsidR="00B8455A" w:rsidRPr="00D868D7" w:rsidRDefault="002F6280" w:rsidP="009F0296">
            <w:r>
              <w:t>List of request is displayed.</w:t>
            </w:r>
          </w:p>
        </w:tc>
      </w:tr>
      <w:tr w:rsidR="00B8455A" w:rsidRPr="00D868D7" w:rsidTr="002E1247">
        <w:tc>
          <w:tcPr>
            <w:tcW w:w="2066" w:type="dxa"/>
            <w:shd w:val="clear" w:color="auto" w:fill="FBD4B4" w:themeFill="accent6" w:themeFillTint="66"/>
          </w:tcPr>
          <w:p w:rsidR="00B8455A" w:rsidRPr="00D868D7" w:rsidRDefault="00B8455A" w:rsidP="009F0296">
            <w:r w:rsidRPr="00D868D7">
              <w:t>Normal Flow:</w:t>
            </w:r>
          </w:p>
        </w:tc>
        <w:tc>
          <w:tcPr>
            <w:tcW w:w="6835" w:type="dxa"/>
            <w:gridSpan w:val="3"/>
          </w:tcPr>
          <w:p w:rsidR="00B8455A" w:rsidRDefault="00066BA7" w:rsidP="009F0296">
            <w:r>
              <w:t>View request</w:t>
            </w:r>
            <w:r w:rsidR="00B8455A">
              <w:t>:</w:t>
            </w:r>
          </w:p>
          <w:p w:rsidR="00C868CA" w:rsidRDefault="00C868CA" w:rsidP="00C868CA">
            <w:pPr>
              <w:pStyle w:val="ListParagraph"/>
              <w:numPr>
                <w:ilvl w:val="0"/>
                <w:numId w:val="55"/>
              </w:numPr>
            </w:pPr>
            <w:r>
              <w:t>Customer:</w:t>
            </w:r>
          </w:p>
          <w:p w:rsidR="002F6280" w:rsidRDefault="00B8455A" w:rsidP="000F5ED1">
            <w:pPr>
              <w:pStyle w:val="ListParagraph"/>
              <w:numPr>
                <w:ilvl w:val="0"/>
                <w:numId w:val="22"/>
              </w:numPr>
              <w:tabs>
                <w:tab w:val="clear" w:pos="1540"/>
                <w:tab w:val="left" w:pos="1478"/>
              </w:tabs>
              <w:ind w:hanging="441"/>
            </w:pPr>
            <w:r>
              <w:t xml:space="preserve">Customer login to </w:t>
            </w:r>
            <w:r w:rsidR="007B6D48">
              <w:rPr>
                <w:i/>
              </w:rPr>
              <w:t>The Erudite Guider</w:t>
            </w:r>
          </w:p>
          <w:p w:rsidR="002F6280" w:rsidRDefault="002F6280" w:rsidP="000F5ED1">
            <w:pPr>
              <w:pStyle w:val="ListParagraph"/>
              <w:numPr>
                <w:ilvl w:val="0"/>
                <w:numId w:val="22"/>
              </w:numPr>
              <w:tabs>
                <w:tab w:val="clear" w:pos="1540"/>
                <w:tab w:val="left" w:pos="1478"/>
              </w:tabs>
              <w:ind w:hanging="441"/>
            </w:pPr>
            <w:r>
              <w:lastRenderedPageBreak/>
              <w:t>Click on</w:t>
            </w:r>
            <w:r w:rsidR="00B8455A">
              <w:t xml:space="preserve"> “</w:t>
            </w:r>
            <w:r w:rsidRPr="002E1247">
              <w:rPr>
                <w:lang w:val="vi-VN"/>
              </w:rPr>
              <w:t>Yêu cầu xử lý</w:t>
            </w:r>
            <w:r w:rsidR="00EE25CA">
              <w:t>” section on left n</w:t>
            </w:r>
            <w:r w:rsidR="00B8455A">
              <w:t>avigation bar.</w:t>
            </w:r>
          </w:p>
          <w:p w:rsidR="00C868CA" w:rsidRDefault="00C868CA" w:rsidP="00C868CA">
            <w:pPr>
              <w:pStyle w:val="ListParagraph"/>
              <w:numPr>
                <w:ilvl w:val="0"/>
                <w:numId w:val="55"/>
              </w:numPr>
            </w:pPr>
            <w:r>
              <w:t>Admin</w:t>
            </w:r>
          </w:p>
          <w:p w:rsidR="00C868CA" w:rsidRPr="00C868CA" w:rsidRDefault="00C868CA" w:rsidP="00C868CA">
            <w:pPr>
              <w:pStyle w:val="ListParagraph"/>
              <w:numPr>
                <w:ilvl w:val="0"/>
                <w:numId w:val="56"/>
              </w:numPr>
            </w:pPr>
            <w:r>
              <w:t xml:space="preserve">Admin login to </w:t>
            </w:r>
            <w:r>
              <w:rPr>
                <w:i/>
              </w:rPr>
              <w:t>The Erudite Guider.</w:t>
            </w:r>
          </w:p>
          <w:p w:rsidR="00C868CA" w:rsidRDefault="00C868CA" w:rsidP="00C868CA">
            <w:pPr>
              <w:pStyle w:val="ListParagraph"/>
              <w:numPr>
                <w:ilvl w:val="0"/>
                <w:numId w:val="56"/>
              </w:numPr>
            </w:pPr>
            <w:r>
              <w:t>Click on “</w:t>
            </w:r>
            <w:r w:rsidRPr="00C868CA">
              <w:rPr>
                <w:lang w:val="vi-VN"/>
              </w:rPr>
              <w:t>Quản lý bảo tàng</w:t>
            </w:r>
            <w:r>
              <w:t>” on left navigation bar.</w:t>
            </w:r>
          </w:p>
          <w:p w:rsidR="00C868CA" w:rsidRPr="002F6280" w:rsidRDefault="00C868CA" w:rsidP="00C868CA">
            <w:pPr>
              <w:pStyle w:val="ListParagraph"/>
              <w:numPr>
                <w:ilvl w:val="0"/>
                <w:numId w:val="56"/>
              </w:numPr>
            </w:pPr>
            <w:r>
              <w:t>Click on “</w:t>
            </w:r>
            <w:r w:rsidRPr="00C868CA">
              <w:rPr>
                <w:lang w:val="vi-VN"/>
              </w:rPr>
              <w:t>Yêu cầu chờ xử lý</w:t>
            </w:r>
            <w:r>
              <w:t>” for corresponding museum.</w:t>
            </w:r>
          </w:p>
        </w:tc>
      </w:tr>
      <w:tr w:rsidR="00B8455A" w:rsidRPr="00D868D7" w:rsidTr="002E1247">
        <w:tc>
          <w:tcPr>
            <w:tcW w:w="2066" w:type="dxa"/>
            <w:shd w:val="clear" w:color="auto" w:fill="FBD4B4" w:themeFill="accent6" w:themeFillTint="66"/>
          </w:tcPr>
          <w:p w:rsidR="00B8455A" w:rsidRPr="00D868D7" w:rsidRDefault="00B8455A" w:rsidP="009F0296">
            <w:r w:rsidRPr="00D868D7">
              <w:lastRenderedPageBreak/>
              <w:t>Alternative Flows:</w:t>
            </w:r>
          </w:p>
        </w:tc>
        <w:tc>
          <w:tcPr>
            <w:tcW w:w="6835" w:type="dxa"/>
            <w:gridSpan w:val="3"/>
          </w:tcPr>
          <w:p w:rsidR="00B8455A" w:rsidRPr="00D868D7" w:rsidRDefault="002F6280"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Exceptions:</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Priority:</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Frequency of Use:</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Business Rules:</w:t>
            </w:r>
          </w:p>
        </w:tc>
        <w:tc>
          <w:tcPr>
            <w:tcW w:w="6835" w:type="dxa"/>
            <w:gridSpan w:val="3"/>
          </w:tcPr>
          <w:p w:rsidR="00B8455A" w:rsidRPr="00D868D7" w:rsidRDefault="00E5452A" w:rsidP="009F0296">
            <w:r>
              <w:t>B</w:t>
            </w:r>
            <w:r w:rsidR="000F5ED1">
              <w:t>50</w:t>
            </w:r>
          </w:p>
        </w:tc>
      </w:tr>
      <w:tr w:rsidR="00B8455A" w:rsidRPr="00D868D7" w:rsidTr="002E1247">
        <w:tc>
          <w:tcPr>
            <w:tcW w:w="2066" w:type="dxa"/>
            <w:shd w:val="clear" w:color="auto" w:fill="FBD4B4" w:themeFill="accent6" w:themeFillTint="66"/>
          </w:tcPr>
          <w:p w:rsidR="00B8455A" w:rsidRPr="00D868D7" w:rsidRDefault="00B8455A" w:rsidP="009F0296">
            <w:r w:rsidRPr="00D868D7">
              <w:t>Other Information:</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Assumptions</w:t>
            </w:r>
          </w:p>
        </w:tc>
        <w:tc>
          <w:tcPr>
            <w:tcW w:w="6835" w:type="dxa"/>
            <w:gridSpan w:val="3"/>
          </w:tcPr>
          <w:p w:rsidR="00B8455A" w:rsidRPr="00D868D7" w:rsidRDefault="00B8455A" w:rsidP="009F0296">
            <w:r w:rsidRPr="00D868D7">
              <w:t>N/A</w:t>
            </w:r>
          </w:p>
        </w:tc>
      </w:tr>
    </w:tbl>
    <w:p w:rsidR="00B8455A" w:rsidRPr="00ED2887" w:rsidRDefault="00B8455A" w:rsidP="009F0296"/>
    <w:p w:rsidR="00E620F8" w:rsidRDefault="00E620F8" w:rsidP="009F0296">
      <w:pPr>
        <w:pStyle w:val="Heading3"/>
      </w:pPr>
      <w:bookmarkStart w:id="65" w:name="_Toc466178685"/>
      <w:r>
        <w:t xml:space="preserve"> Museum profile management</w:t>
      </w:r>
    </w:p>
    <w:p w:rsidR="00DC3F42" w:rsidRPr="00DC3F42" w:rsidRDefault="0046092C" w:rsidP="009F0296">
      <w:r w:rsidRPr="0046092C">
        <w:rPr>
          <w:noProof/>
          <w:lang w:val="vi-VN" w:eastAsia="vi-VN"/>
        </w:rPr>
        <w:drawing>
          <wp:inline distT="0" distB="0" distL="0" distR="0" wp14:anchorId="5FAB5309" wp14:editId="4A9D6FEA">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9F0296">
      <w:pPr>
        <w:pStyle w:val="Heading4"/>
      </w:pPr>
      <w:r>
        <w:t xml:space="preserve"> </w:t>
      </w:r>
      <w:r w:rsidR="00FE38AE" w:rsidRPr="00FE38AE">
        <w:t>View museum profile</w:t>
      </w:r>
      <w:bookmarkEnd w:id="65"/>
    </w:p>
    <w:p w:rsidR="006E0C18" w:rsidRDefault="006E0C18"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9F0296">
            <w:r>
              <w:t>Use Case ID:</w:t>
            </w:r>
          </w:p>
        </w:tc>
        <w:tc>
          <w:tcPr>
            <w:tcW w:w="6835" w:type="dxa"/>
            <w:gridSpan w:val="3"/>
            <w:shd w:val="clear" w:color="auto" w:fill="FBD4B4" w:themeFill="accent6" w:themeFillTint="66"/>
          </w:tcPr>
          <w:p w:rsidR="00FE38AE" w:rsidRPr="00D868D7" w:rsidRDefault="00E620F8" w:rsidP="009F0296">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9F0296">
            <w:r w:rsidRPr="00D868D7">
              <w:t>Created By:</w:t>
            </w:r>
          </w:p>
        </w:tc>
        <w:tc>
          <w:tcPr>
            <w:tcW w:w="2124" w:type="dxa"/>
          </w:tcPr>
          <w:p w:rsidR="00FE38AE" w:rsidRPr="00E9167E" w:rsidRDefault="00FE38AE" w:rsidP="009F0296">
            <w:pPr>
              <w:rPr>
                <w:rFonts w:ascii="Times New Roman" w:hAnsi="Times New Roman" w:cs="Times New Roman"/>
              </w:rPr>
            </w:pPr>
            <w:r w:rsidRPr="00D650E5">
              <w:rPr>
                <w:lang w:val="vi-VN"/>
              </w:rPr>
              <w:t>QuyetNH</w:t>
            </w:r>
          </w:p>
        </w:tc>
        <w:tc>
          <w:tcPr>
            <w:tcW w:w="2347" w:type="dxa"/>
          </w:tcPr>
          <w:p w:rsidR="00FE38AE" w:rsidRPr="00D868D7" w:rsidRDefault="00FE38AE" w:rsidP="009F0296">
            <w:r w:rsidRPr="00D868D7">
              <w:t>Date Created:</w:t>
            </w:r>
          </w:p>
        </w:tc>
        <w:tc>
          <w:tcPr>
            <w:tcW w:w="2364" w:type="dxa"/>
          </w:tcPr>
          <w:p w:rsidR="00FE38AE" w:rsidRPr="00D868D7" w:rsidRDefault="00FE38AE" w:rsidP="009F0296">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9F0296">
            <w:r w:rsidRPr="00D868D7">
              <w:t>Primary Actor:</w:t>
            </w:r>
          </w:p>
        </w:tc>
        <w:tc>
          <w:tcPr>
            <w:tcW w:w="2124" w:type="dxa"/>
          </w:tcPr>
          <w:p w:rsidR="000F5ED1" w:rsidRDefault="000F5ED1" w:rsidP="000F5ED1">
            <w:r>
              <w:t>Customer</w:t>
            </w:r>
          </w:p>
          <w:p w:rsidR="00FE38AE" w:rsidRPr="00D868D7" w:rsidRDefault="000F5ED1" w:rsidP="000F5ED1">
            <w:r>
              <w:t>Admin</w:t>
            </w:r>
          </w:p>
        </w:tc>
        <w:tc>
          <w:tcPr>
            <w:tcW w:w="2347" w:type="dxa"/>
          </w:tcPr>
          <w:p w:rsidR="00FE38AE" w:rsidRPr="00D868D7" w:rsidRDefault="00FE38AE" w:rsidP="009F0296">
            <w:r w:rsidRPr="00D868D7">
              <w:t>Secondary Actor:</w:t>
            </w:r>
          </w:p>
        </w:tc>
        <w:tc>
          <w:tcPr>
            <w:tcW w:w="2364" w:type="dxa"/>
          </w:tcPr>
          <w:p w:rsidR="00581F7D" w:rsidRPr="00D868D7" w:rsidRDefault="000F5ED1"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Trigger:</w:t>
            </w:r>
          </w:p>
        </w:tc>
        <w:tc>
          <w:tcPr>
            <w:tcW w:w="6835" w:type="dxa"/>
            <w:gridSpan w:val="3"/>
          </w:tcPr>
          <w:p w:rsidR="00FE38AE" w:rsidRDefault="00EE25CA" w:rsidP="009F0296">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3C1274">
            <w:r>
              <w:t xml:space="preserve">Admin </w:t>
            </w:r>
            <w:r w:rsidR="00C81F90">
              <w:t xml:space="preserve">clicks </w:t>
            </w:r>
            <w:r w:rsidR="003C1274">
              <w:t>“</w:t>
            </w:r>
            <w:r w:rsidR="003C1274" w:rsidRPr="003C1274">
              <w:rPr>
                <w:lang w:val="vi-VN"/>
              </w:rPr>
              <w:t>Xem chi tiết</w:t>
            </w:r>
            <w:r w:rsidR="003C1274">
              <w:t>” button in “</w:t>
            </w:r>
            <w:r w:rsidR="003C1274" w:rsidRPr="003C1274">
              <w:rPr>
                <w:lang w:val="vi-VN"/>
              </w:rPr>
              <w:t>Quản lý tài khoản</w:t>
            </w:r>
            <w:r w:rsidR="003C1274">
              <w:t>” section</w:t>
            </w:r>
            <w:r>
              <w:t>.</w:t>
            </w:r>
          </w:p>
        </w:tc>
      </w:tr>
      <w:tr w:rsidR="00FE38AE" w:rsidRPr="00D868D7" w:rsidTr="00567D9D">
        <w:tc>
          <w:tcPr>
            <w:tcW w:w="2066" w:type="dxa"/>
            <w:shd w:val="clear" w:color="auto" w:fill="FBD4B4" w:themeFill="accent6" w:themeFillTint="66"/>
          </w:tcPr>
          <w:p w:rsidR="00FE38AE" w:rsidRPr="00D868D7" w:rsidRDefault="00FE38AE" w:rsidP="009F0296">
            <w:r w:rsidRPr="00D868D7">
              <w:lastRenderedPageBreak/>
              <w:t>Description</w:t>
            </w:r>
          </w:p>
        </w:tc>
        <w:tc>
          <w:tcPr>
            <w:tcW w:w="6835" w:type="dxa"/>
            <w:gridSpan w:val="3"/>
          </w:tcPr>
          <w:p w:rsidR="00FE38AE" w:rsidRPr="00D868D7" w:rsidRDefault="00FE38AE" w:rsidP="009F0296">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9F0296">
            <w:r w:rsidRPr="00D868D7">
              <w:t>Preconditions:</w:t>
            </w:r>
          </w:p>
        </w:tc>
        <w:tc>
          <w:tcPr>
            <w:tcW w:w="6835" w:type="dxa"/>
            <w:gridSpan w:val="3"/>
          </w:tcPr>
          <w:p w:rsidR="00FE38AE" w:rsidRPr="00D868D7" w:rsidRDefault="003C1274" w:rsidP="009F0296">
            <w:r>
              <w:t>U</w:t>
            </w:r>
            <w:r w:rsidR="00FE38AE" w:rsidRPr="00D868D7">
              <w:t>ser</w:t>
            </w:r>
            <w:r w:rsidR="00FE38AE">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9F0296">
            <w:r w:rsidRPr="00D868D7">
              <w:t>Post conditions:</w:t>
            </w:r>
          </w:p>
        </w:tc>
        <w:tc>
          <w:tcPr>
            <w:tcW w:w="6835" w:type="dxa"/>
            <w:gridSpan w:val="3"/>
          </w:tcPr>
          <w:p w:rsidR="00FE38AE" w:rsidRPr="00D868D7" w:rsidRDefault="001A6077" w:rsidP="009F0296">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Normal Flow:</w:t>
            </w:r>
          </w:p>
        </w:tc>
        <w:tc>
          <w:tcPr>
            <w:tcW w:w="6835" w:type="dxa"/>
            <w:gridSpan w:val="3"/>
          </w:tcPr>
          <w:p w:rsidR="00FE38AE" w:rsidRPr="00BF616B" w:rsidRDefault="00FE38AE" w:rsidP="00BF616B">
            <w:pPr>
              <w:pStyle w:val="Heading4"/>
              <w:numPr>
                <w:ilvl w:val="0"/>
                <w:numId w:val="0"/>
              </w:numPr>
              <w:ind w:left="864" w:hanging="864"/>
              <w:outlineLvl w:val="3"/>
              <w:rPr>
                <w:b w:val="0"/>
              </w:rPr>
            </w:pPr>
            <w:bookmarkStart w:id="66" w:name="_Toc466178686"/>
            <w:r w:rsidRPr="00BF616B">
              <w:rPr>
                <w:b w:val="0"/>
              </w:rPr>
              <w:t>View museum profile</w:t>
            </w:r>
            <w:r w:rsidR="00C81F90" w:rsidRPr="00BF616B">
              <w:rPr>
                <w:b w:val="0"/>
              </w:rPr>
              <w:t xml:space="preserve"> for customer</w:t>
            </w:r>
            <w:r w:rsidR="003A0C6A" w:rsidRPr="00BF616B">
              <w:rPr>
                <w:b w:val="0"/>
              </w:rPr>
              <w:t>:</w:t>
            </w:r>
            <w:bookmarkEnd w:id="66"/>
          </w:p>
          <w:p w:rsidR="00FE38AE" w:rsidRDefault="00C81F90" w:rsidP="009F0296">
            <w:pPr>
              <w:pStyle w:val="ListParagraph"/>
              <w:numPr>
                <w:ilvl w:val="0"/>
                <w:numId w:val="40"/>
              </w:numPr>
            </w:pPr>
            <w:r>
              <w:t>Customer</w:t>
            </w:r>
            <w:r w:rsidR="00E5452A" w:rsidRPr="0074664F">
              <w:t xml:space="preserve"> </w:t>
            </w:r>
            <w:r w:rsidR="00FE38AE" w:rsidRPr="0074664F">
              <w:t>login</w:t>
            </w:r>
            <w:r w:rsidR="003C1274">
              <w:t>s</w:t>
            </w:r>
            <w:r w:rsidR="00FE38AE" w:rsidRPr="0074664F">
              <w:t xml:space="preserve">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9F0296">
            <w:pPr>
              <w:pStyle w:val="ListParagraph"/>
              <w:numPr>
                <w:ilvl w:val="0"/>
                <w:numId w:val="40"/>
              </w:numPr>
            </w:pPr>
            <w:r>
              <w:t>All of museum’s information will be displayed.</w:t>
            </w:r>
          </w:p>
          <w:p w:rsidR="00C81F90" w:rsidRPr="00BF616B" w:rsidRDefault="00C81F90" w:rsidP="00BF616B">
            <w:pPr>
              <w:pStyle w:val="Heading4"/>
              <w:numPr>
                <w:ilvl w:val="0"/>
                <w:numId w:val="0"/>
              </w:numPr>
              <w:ind w:left="864" w:hanging="864"/>
              <w:outlineLvl w:val="3"/>
              <w:rPr>
                <w:b w:val="0"/>
              </w:rPr>
            </w:pPr>
            <w:r w:rsidRPr="00BF616B">
              <w:rPr>
                <w:b w:val="0"/>
              </w:rPr>
              <w:t>View museum profile for admin:</w:t>
            </w:r>
          </w:p>
          <w:p w:rsidR="00C81F90" w:rsidRDefault="00C81F90" w:rsidP="009F0296">
            <w:pPr>
              <w:pStyle w:val="ListParagraph"/>
              <w:numPr>
                <w:ilvl w:val="0"/>
                <w:numId w:val="41"/>
              </w:numPr>
            </w:pPr>
            <w:r>
              <w:t>Admin</w:t>
            </w:r>
            <w:r w:rsidRPr="0074664F">
              <w:t xml:space="preserve"> login</w:t>
            </w:r>
            <w:r w:rsidR="003C1274">
              <w:t>s</w:t>
            </w:r>
            <w:r w:rsidRPr="0074664F">
              <w:t xml:space="preserve">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9F0296">
            <w:pPr>
              <w:pStyle w:val="ListParagraph"/>
              <w:numPr>
                <w:ilvl w:val="0"/>
                <w:numId w:val="41"/>
              </w:numPr>
            </w:pPr>
            <w:r>
              <w:t xml:space="preserve">Admin </w:t>
            </w:r>
            <w:r w:rsidR="003C1274">
              <w:t>clicks “</w:t>
            </w:r>
            <w:r w:rsidR="003C1274" w:rsidRPr="003C1274">
              <w:rPr>
                <w:lang w:val="vi-VN"/>
              </w:rPr>
              <w:t>Xem chi tiết</w:t>
            </w:r>
            <w:r w:rsidR="003C1274">
              <w:t>” button.</w:t>
            </w:r>
          </w:p>
          <w:p w:rsidR="00C81F90" w:rsidRPr="0074664F" w:rsidRDefault="00C81F90" w:rsidP="009F0296">
            <w:pPr>
              <w:pStyle w:val="ListParagraph"/>
              <w:numPr>
                <w:ilvl w:val="0"/>
                <w:numId w:val="41"/>
              </w:numPr>
            </w:pPr>
            <w:r>
              <w:t xml:space="preserve">All of </w:t>
            </w:r>
            <w:r w:rsidR="003C1274">
              <w:t xml:space="preserve">selected </w:t>
            </w:r>
            <w:r>
              <w:t>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Alternative Flows:</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Exceptions:</w:t>
            </w:r>
          </w:p>
        </w:tc>
        <w:tc>
          <w:tcPr>
            <w:tcW w:w="6835" w:type="dxa"/>
            <w:gridSpan w:val="3"/>
          </w:tcPr>
          <w:p w:rsidR="00FE38AE" w:rsidRPr="00D868D7" w:rsidRDefault="00FE38AE"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Priority:</w:t>
            </w:r>
          </w:p>
        </w:tc>
        <w:tc>
          <w:tcPr>
            <w:tcW w:w="6835" w:type="dxa"/>
            <w:gridSpan w:val="3"/>
          </w:tcPr>
          <w:p w:rsidR="00FE38AE" w:rsidRPr="00D868D7" w:rsidRDefault="0020071D"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Frequency of Use:</w:t>
            </w:r>
          </w:p>
        </w:tc>
        <w:tc>
          <w:tcPr>
            <w:tcW w:w="6835" w:type="dxa"/>
            <w:gridSpan w:val="3"/>
          </w:tcPr>
          <w:p w:rsidR="00FE38AE" w:rsidRPr="00D868D7" w:rsidRDefault="00FE38AE"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Business Rules:</w:t>
            </w:r>
          </w:p>
        </w:tc>
        <w:tc>
          <w:tcPr>
            <w:tcW w:w="6835" w:type="dxa"/>
            <w:gridSpan w:val="3"/>
          </w:tcPr>
          <w:p w:rsidR="00FE38AE" w:rsidRPr="00D868D7" w:rsidRDefault="009A2506"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Other Information:</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Assumptions</w:t>
            </w:r>
          </w:p>
        </w:tc>
        <w:tc>
          <w:tcPr>
            <w:tcW w:w="6835" w:type="dxa"/>
            <w:gridSpan w:val="3"/>
          </w:tcPr>
          <w:p w:rsidR="00FE38AE" w:rsidRPr="00D868D7" w:rsidRDefault="00FE38AE" w:rsidP="009F0296">
            <w:r w:rsidRPr="00D868D7">
              <w:t>N/A</w:t>
            </w:r>
          </w:p>
        </w:tc>
      </w:tr>
    </w:tbl>
    <w:p w:rsidR="00D904BD" w:rsidRPr="0042079B" w:rsidRDefault="00D904BD" w:rsidP="009F0296"/>
    <w:p w:rsidR="004E7AAB" w:rsidRPr="004E7AAB" w:rsidRDefault="00C1276D" w:rsidP="009F0296">
      <w:pPr>
        <w:pStyle w:val="Heading4"/>
      </w:pPr>
      <w:r>
        <w:t xml:space="preserve"> </w:t>
      </w:r>
      <w:bookmarkStart w:id="67" w:name="_Toc466178687"/>
      <w:r w:rsidRPr="00C1276D">
        <w:t>Edit museum profile</w:t>
      </w:r>
      <w:bookmarkEnd w:id="64"/>
      <w:bookmarkEnd w:id="67"/>
    </w:p>
    <w:p w:rsidR="00323B2F" w:rsidRPr="00D868D7" w:rsidRDefault="00323B2F"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9F0296">
            <w:r>
              <w:t>Use Case ID:</w:t>
            </w:r>
          </w:p>
        </w:tc>
        <w:tc>
          <w:tcPr>
            <w:tcW w:w="6835" w:type="dxa"/>
            <w:gridSpan w:val="3"/>
            <w:shd w:val="clear" w:color="auto" w:fill="FBD4B4" w:themeFill="accent6" w:themeFillTint="66"/>
          </w:tcPr>
          <w:p w:rsidR="00C1276D" w:rsidRPr="00D868D7" w:rsidRDefault="00ED2887" w:rsidP="009F0296">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9F0296">
            <w:r w:rsidRPr="00D868D7">
              <w:t>Created By:</w:t>
            </w:r>
          </w:p>
        </w:tc>
        <w:tc>
          <w:tcPr>
            <w:tcW w:w="2124" w:type="dxa"/>
          </w:tcPr>
          <w:p w:rsidR="00C1276D" w:rsidRPr="00E9167E" w:rsidRDefault="00C1276D" w:rsidP="009F0296">
            <w:pPr>
              <w:rPr>
                <w:rFonts w:ascii="Times New Roman" w:hAnsi="Times New Roman" w:cs="Times New Roman"/>
              </w:rPr>
            </w:pPr>
            <w:r w:rsidRPr="00D650E5">
              <w:rPr>
                <w:lang w:val="vi-VN"/>
              </w:rPr>
              <w:t>QuyetNH</w:t>
            </w:r>
          </w:p>
        </w:tc>
        <w:tc>
          <w:tcPr>
            <w:tcW w:w="2347" w:type="dxa"/>
          </w:tcPr>
          <w:p w:rsidR="00C1276D" w:rsidRPr="00D868D7" w:rsidRDefault="00C1276D" w:rsidP="009F0296">
            <w:r w:rsidRPr="00D868D7">
              <w:t>Date Created:</w:t>
            </w:r>
          </w:p>
        </w:tc>
        <w:tc>
          <w:tcPr>
            <w:tcW w:w="2364" w:type="dxa"/>
          </w:tcPr>
          <w:p w:rsidR="00C1276D" w:rsidRPr="00D868D7" w:rsidRDefault="00C1276D" w:rsidP="009F0296">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9F0296">
            <w:r w:rsidRPr="00D868D7">
              <w:t>Primary Actor:</w:t>
            </w:r>
          </w:p>
        </w:tc>
        <w:tc>
          <w:tcPr>
            <w:tcW w:w="2124" w:type="dxa"/>
          </w:tcPr>
          <w:p w:rsidR="00C1276D" w:rsidRPr="00D868D7" w:rsidRDefault="003C1274" w:rsidP="009F0296">
            <w:r>
              <w:t>Customer</w:t>
            </w:r>
          </w:p>
        </w:tc>
        <w:tc>
          <w:tcPr>
            <w:tcW w:w="2347" w:type="dxa"/>
          </w:tcPr>
          <w:p w:rsidR="00C1276D" w:rsidRPr="00D868D7" w:rsidRDefault="00C1276D" w:rsidP="009F0296">
            <w:r w:rsidRPr="00D868D7">
              <w:t>Secondary Actor:</w:t>
            </w:r>
          </w:p>
        </w:tc>
        <w:tc>
          <w:tcPr>
            <w:tcW w:w="2364" w:type="dxa"/>
          </w:tcPr>
          <w:p w:rsidR="00C1276D" w:rsidRPr="00D868D7" w:rsidRDefault="003C1274"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Trigger:</w:t>
            </w:r>
          </w:p>
        </w:tc>
        <w:tc>
          <w:tcPr>
            <w:tcW w:w="6835" w:type="dxa"/>
            <w:gridSpan w:val="3"/>
          </w:tcPr>
          <w:p w:rsidR="00C1276D" w:rsidRPr="00D868D7" w:rsidRDefault="003C1274" w:rsidP="003C1274">
            <w:r>
              <w:t>Customer</w:t>
            </w:r>
            <w:r w:rsidR="00C1276D" w:rsidRPr="00D868D7">
              <w:t xml:space="preserve"> </w:t>
            </w:r>
            <w:r w:rsidR="00C1276D">
              <w:t>go</w:t>
            </w:r>
            <w:r>
              <w:t>es</w:t>
            </w:r>
            <w:r w:rsidR="00C1276D">
              <w:t xml:space="preserve"> to “</w:t>
            </w:r>
            <w:r w:rsidR="00C1276D" w:rsidRPr="00FE38AE">
              <w:rPr>
                <w:lang w:val="vi-VN"/>
              </w:rPr>
              <w:t>Thông tin bảo tàng</w:t>
            </w:r>
            <w:r w:rsidR="00C1276D">
              <w:t>”</w:t>
            </w:r>
            <w:r>
              <w:t>.</w:t>
            </w:r>
          </w:p>
        </w:tc>
      </w:tr>
      <w:tr w:rsidR="00C1276D" w:rsidRPr="00D868D7" w:rsidTr="00567D9D">
        <w:tc>
          <w:tcPr>
            <w:tcW w:w="2066" w:type="dxa"/>
            <w:shd w:val="clear" w:color="auto" w:fill="FBD4B4" w:themeFill="accent6" w:themeFillTint="66"/>
          </w:tcPr>
          <w:p w:rsidR="00C1276D" w:rsidRPr="00D868D7" w:rsidRDefault="00C1276D" w:rsidP="009F0296">
            <w:r w:rsidRPr="00D868D7">
              <w:t>Description</w:t>
            </w:r>
          </w:p>
        </w:tc>
        <w:tc>
          <w:tcPr>
            <w:tcW w:w="6835" w:type="dxa"/>
            <w:gridSpan w:val="3"/>
          </w:tcPr>
          <w:p w:rsidR="00C1276D" w:rsidRPr="00D868D7" w:rsidRDefault="00C1276D" w:rsidP="009F0296">
            <w:r>
              <w:t xml:space="preserve">Museum’s information is an important part of our system because it helps us identify our customer. You are a museum and using our services. Therefore, your museum’s information needs to be managed </w:t>
            </w:r>
            <w:r w:rsidRPr="001A6077">
              <w:lastRenderedPageBreak/>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lastRenderedPageBreak/>
              <w:t>Preconditions:</w:t>
            </w:r>
          </w:p>
        </w:tc>
        <w:tc>
          <w:tcPr>
            <w:tcW w:w="6835" w:type="dxa"/>
            <w:gridSpan w:val="3"/>
          </w:tcPr>
          <w:p w:rsidR="00C1276D" w:rsidRPr="00D868D7" w:rsidRDefault="001A5E89" w:rsidP="009F0296">
            <w:r>
              <w:t>User</w:t>
            </w:r>
            <w:r w:rsidR="00C1276D">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9F0296">
            <w:r w:rsidRPr="00D868D7">
              <w:t>Post conditions:</w:t>
            </w:r>
          </w:p>
        </w:tc>
        <w:tc>
          <w:tcPr>
            <w:tcW w:w="6835" w:type="dxa"/>
            <w:gridSpan w:val="3"/>
          </w:tcPr>
          <w:p w:rsidR="00C1276D" w:rsidRPr="00D868D7" w:rsidRDefault="007556F9" w:rsidP="009F0296">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9F0296">
            <w:r w:rsidRPr="00D868D7">
              <w:t>Normal Flow:</w:t>
            </w:r>
          </w:p>
        </w:tc>
        <w:tc>
          <w:tcPr>
            <w:tcW w:w="6835" w:type="dxa"/>
            <w:gridSpan w:val="3"/>
          </w:tcPr>
          <w:p w:rsidR="003A0C6A" w:rsidRPr="003A0C6A" w:rsidRDefault="003A0C6A" w:rsidP="009F0296">
            <w:r w:rsidRPr="003A0C6A">
              <w:t>Edit museum profile:</w:t>
            </w:r>
          </w:p>
          <w:p w:rsidR="00C1276D" w:rsidRDefault="00C1276D" w:rsidP="009F0296">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9F0296">
            <w:pPr>
              <w:pStyle w:val="ListParagraph"/>
              <w:numPr>
                <w:ilvl w:val="0"/>
                <w:numId w:val="21"/>
              </w:numPr>
            </w:pPr>
            <w:r>
              <w:t>All of museum’s information will be displayed.</w:t>
            </w:r>
          </w:p>
          <w:p w:rsidR="007556F9" w:rsidRDefault="007556F9" w:rsidP="009F0296">
            <w:pPr>
              <w:pStyle w:val="ListParagraph"/>
              <w:numPr>
                <w:ilvl w:val="0"/>
                <w:numId w:val="21"/>
              </w:numPr>
            </w:pPr>
            <w:r>
              <w:t>Enter corresponding information that you want to change.</w:t>
            </w:r>
          </w:p>
          <w:p w:rsidR="007556F9" w:rsidRDefault="007556F9" w:rsidP="009F0296">
            <w:pPr>
              <w:pStyle w:val="ListParagraph"/>
              <w:numPr>
                <w:ilvl w:val="0"/>
                <w:numId w:val="21"/>
              </w:numPr>
            </w:pPr>
            <w:r>
              <w:t>Click “</w:t>
            </w:r>
            <w:r w:rsidRPr="007556F9">
              <w:rPr>
                <w:lang w:val="vi-VN"/>
              </w:rPr>
              <w:t>Lưu”</w:t>
            </w:r>
            <w:r>
              <w:t xml:space="preserve"> button.</w:t>
            </w:r>
          </w:p>
          <w:p w:rsidR="002104FD" w:rsidRPr="0074664F" w:rsidRDefault="002104FD" w:rsidP="009F0296">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Alternative Flows:</w:t>
            </w:r>
          </w:p>
        </w:tc>
        <w:tc>
          <w:tcPr>
            <w:tcW w:w="6835" w:type="dxa"/>
            <w:gridSpan w:val="3"/>
          </w:tcPr>
          <w:p w:rsidR="00C1276D" w:rsidRPr="00D868D7" w:rsidRDefault="007556F9" w:rsidP="009F0296">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Exceptions:</w:t>
            </w:r>
          </w:p>
        </w:tc>
        <w:tc>
          <w:tcPr>
            <w:tcW w:w="6835" w:type="dxa"/>
            <w:gridSpan w:val="3"/>
          </w:tcPr>
          <w:p w:rsidR="00C1276D" w:rsidRPr="00D868D7" w:rsidRDefault="00C1276D"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Priority:</w:t>
            </w:r>
          </w:p>
        </w:tc>
        <w:tc>
          <w:tcPr>
            <w:tcW w:w="6835" w:type="dxa"/>
            <w:gridSpan w:val="3"/>
          </w:tcPr>
          <w:p w:rsidR="00C1276D" w:rsidRPr="00D868D7" w:rsidRDefault="00C1276D" w:rsidP="009F0296">
            <w:r w:rsidRPr="00D868D7">
              <w:t>High</w:t>
            </w:r>
          </w:p>
        </w:tc>
      </w:tr>
      <w:tr w:rsidR="00C1276D" w:rsidRPr="00D868D7" w:rsidTr="00567D9D">
        <w:tc>
          <w:tcPr>
            <w:tcW w:w="2066" w:type="dxa"/>
            <w:shd w:val="clear" w:color="auto" w:fill="FBD4B4" w:themeFill="accent6" w:themeFillTint="66"/>
          </w:tcPr>
          <w:p w:rsidR="00C1276D" w:rsidRPr="00D868D7" w:rsidRDefault="00C1276D" w:rsidP="009F0296">
            <w:r w:rsidRPr="00D868D7">
              <w:t>Frequency of Use:</w:t>
            </w:r>
          </w:p>
        </w:tc>
        <w:tc>
          <w:tcPr>
            <w:tcW w:w="6835" w:type="dxa"/>
            <w:gridSpan w:val="3"/>
          </w:tcPr>
          <w:p w:rsidR="00C1276D" w:rsidRPr="00D868D7" w:rsidRDefault="00C1276D" w:rsidP="009F0296">
            <w:r>
              <w:t>Medium</w:t>
            </w:r>
          </w:p>
        </w:tc>
      </w:tr>
      <w:tr w:rsidR="00C1276D" w:rsidRPr="00D868D7" w:rsidTr="00567D9D">
        <w:tc>
          <w:tcPr>
            <w:tcW w:w="2066" w:type="dxa"/>
            <w:shd w:val="clear" w:color="auto" w:fill="FBD4B4" w:themeFill="accent6" w:themeFillTint="66"/>
          </w:tcPr>
          <w:p w:rsidR="00C1276D" w:rsidRPr="00D868D7" w:rsidRDefault="00C1276D" w:rsidP="009F0296">
            <w:r w:rsidRPr="00D868D7">
              <w:t>Business Rules:</w:t>
            </w:r>
          </w:p>
        </w:tc>
        <w:tc>
          <w:tcPr>
            <w:tcW w:w="6835" w:type="dxa"/>
            <w:gridSpan w:val="3"/>
          </w:tcPr>
          <w:p w:rsidR="00C1276D" w:rsidRPr="009A2506" w:rsidRDefault="00C1276D" w:rsidP="009F0296">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9F0296">
            <w:r w:rsidRPr="00D868D7">
              <w:t>Other Information:</w:t>
            </w:r>
          </w:p>
        </w:tc>
        <w:tc>
          <w:tcPr>
            <w:tcW w:w="6835" w:type="dxa"/>
            <w:gridSpan w:val="3"/>
          </w:tcPr>
          <w:p w:rsidR="00C1276D" w:rsidRPr="00D868D7" w:rsidRDefault="00C1276D" w:rsidP="009F0296">
            <w:r w:rsidRPr="00D868D7">
              <w:t>N/A</w:t>
            </w:r>
          </w:p>
        </w:tc>
      </w:tr>
      <w:tr w:rsidR="00C1276D" w:rsidRPr="00D868D7" w:rsidTr="00567D9D">
        <w:tc>
          <w:tcPr>
            <w:tcW w:w="2066" w:type="dxa"/>
            <w:shd w:val="clear" w:color="auto" w:fill="FBD4B4" w:themeFill="accent6" w:themeFillTint="66"/>
          </w:tcPr>
          <w:p w:rsidR="00C1276D" w:rsidRPr="00D868D7" w:rsidRDefault="00C1276D" w:rsidP="009F0296">
            <w:r w:rsidRPr="00D868D7">
              <w:t>Assumptions</w:t>
            </w:r>
          </w:p>
        </w:tc>
        <w:tc>
          <w:tcPr>
            <w:tcW w:w="6835" w:type="dxa"/>
            <w:gridSpan w:val="3"/>
          </w:tcPr>
          <w:p w:rsidR="00C1276D" w:rsidRPr="00D868D7" w:rsidRDefault="00C1276D" w:rsidP="009F0296">
            <w:r w:rsidRPr="00D868D7">
              <w:t>N/A</w:t>
            </w:r>
          </w:p>
        </w:tc>
      </w:tr>
    </w:tbl>
    <w:p w:rsidR="004E7AAB" w:rsidRDefault="004E7AAB" w:rsidP="009F0296"/>
    <w:p w:rsidR="004E7AAB" w:rsidRPr="00D868D7" w:rsidRDefault="004E7AAB" w:rsidP="009F0296"/>
    <w:p w:rsidR="005F7735" w:rsidRDefault="005F7735" w:rsidP="009F0296">
      <w:pPr>
        <w:pStyle w:val="Heading3"/>
      </w:pPr>
      <w:bookmarkStart w:id="68" w:name="_Toc466178692"/>
      <w:bookmarkStart w:id="69" w:name="_Toc463045667"/>
      <w:bookmarkStart w:id="70" w:name="_Toc463549212"/>
      <w:r>
        <w:lastRenderedPageBreak/>
        <w:t xml:space="preserve"> User profile management</w:t>
      </w:r>
    </w:p>
    <w:p w:rsidR="005F7735" w:rsidRPr="005F7735" w:rsidRDefault="0017789F" w:rsidP="009F0296">
      <w:r w:rsidRPr="0017789F">
        <w:rPr>
          <w:noProof/>
          <w:lang w:val="vi-VN" w:eastAsia="vi-VN"/>
        </w:rPr>
        <w:drawing>
          <wp:inline distT="0" distB="0" distL="0" distR="0" wp14:anchorId="6B1744BF" wp14:editId="76B54114">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9F0296">
      <w:pPr>
        <w:pStyle w:val="Heading4"/>
      </w:pPr>
      <w:r>
        <w:t>View user profile</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UC-09-01</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Pr="00CB3C60" w:rsidRDefault="001A5E89" w:rsidP="009F0296">
            <w:r>
              <w:t>User</w:t>
            </w:r>
            <w:r w:rsidR="00F2647C">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0C0AFB">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C000CA" w:rsidP="009F0296">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465B2A" w:rsidRDefault="005F7735" w:rsidP="009F0296">
            <w:r w:rsidRPr="00465B2A">
              <w:t>View user profile:</w:t>
            </w:r>
          </w:p>
          <w:p w:rsidR="005F34EC" w:rsidRPr="00D868D7" w:rsidRDefault="005F34EC" w:rsidP="009F0296">
            <w:pPr>
              <w:pStyle w:val="ListParagraph"/>
              <w:numPr>
                <w:ilvl w:val="0"/>
                <w:numId w:val="25"/>
              </w:numPr>
            </w:pPr>
            <w:r>
              <w:t>Actor clicks on email display on navigation bar.</w:t>
            </w:r>
          </w:p>
          <w:p w:rsidR="005F7735" w:rsidRDefault="005F34EC" w:rsidP="009F0296">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9F0296">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5F7735" w:rsidRDefault="005F7735" w:rsidP="009F0296">
      <w:pPr>
        <w:pStyle w:val="Heading4"/>
      </w:pPr>
      <w:r w:rsidRPr="00CD709E">
        <w:t>Change password</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UC-09-02</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1A5E89" w:rsidRDefault="001A5E89" w:rsidP="001A5E89">
            <w:r>
              <w:t>Customer</w:t>
            </w:r>
          </w:p>
          <w:p w:rsidR="005F7735" w:rsidRPr="00D868D7" w:rsidRDefault="001A5E89" w:rsidP="001A5E89">
            <w:r>
              <w:t>Admin</w:t>
            </w:r>
          </w:p>
        </w:tc>
        <w:tc>
          <w:tcPr>
            <w:tcW w:w="2347" w:type="dxa"/>
          </w:tcPr>
          <w:p w:rsidR="005F7735" w:rsidRPr="00D868D7" w:rsidRDefault="005F7735" w:rsidP="009F0296">
            <w:r w:rsidRPr="00D868D7">
              <w:t>Secondary Actor:</w:t>
            </w:r>
          </w:p>
        </w:tc>
        <w:tc>
          <w:tcPr>
            <w:tcW w:w="2364" w:type="dxa"/>
          </w:tcPr>
          <w:p w:rsidR="005F7735" w:rsidRPr="00D868D7" w:rsidRDefault="001A5E89"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1A5E89" w:rsidP="009F0296">
            <w:r>
              <w:t>User</w:t>
            </w:r>
            <w:r w:rsidR="005F7735" w:rsidRPr="00A00F97">
              <w:t xml:space="preserve"> 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Default="005F7735" w:rsidP="009F0296">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9F0296">
            <w:r>
              <w:t xml:space="preserve">Login email is the official email of museum, therefore, if you want to change this field, please re-check at “Edit museum profile” UC. </w:t>
            </w:r>
          </w:p>
          <w:p w:rsidR="005F7735" w:rsidRDefault="005F7735" w:rsidP="009F0296">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9F0296">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1A5E89" w:rsidP="009F0296">
            <w:r>
              <w:t>User</w:t>
            </w:r>
            <w:r w:rsidR="00F2647C" w:rsidRPr="00A00F97">
              <w:t xml:space="preserve">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0C0AFB" w:rsidP="009F0296">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BF616B" w:rsidRDefault="005F7735" w:rsidP="00BF616B">
            <w:pPr>
              <w:pStyle w:val="Heading4"/>
              <w:numPr>
                <w:ilvl w:val="0"/>
                <w:numId w:val="0"/>
              </w:numPr>
              <w:ind w:left="864" w:hanging="864"/>
              <w:outlineLvl w:val="3"/>
              <w:rPr>
                <w:b w:val="0"/>
              </w:rPr>
            </w:pPr>
            <w:r w:rsidRPr="00BF616B">
              <w:rPr>
                <w:b w:val="0"/>
              </w:rPr>
              <w:t>Change password:</w:t>
            </w:r>
          </w:p>
          <w:p w:rsidR="00C000CA" w:rsidRPr="00D868D7" w:rsidRDefault="00C000CA" w:rsidP="009F0296">
            <w:pPr>
              <w:pStyle w:val="ListParagraph"/>
              <w:numPr>
                <w:ilvl w:val="0"/>
                <w:numId w:val="26"/>
              </w:numPr>
            </w:pPr>
            <w:r>
              <w:t>Actor clicks on email display on navigation bar.</w:t>
            </w:r>
          </w:p>
          <w:p w:rsidR="00C000CA" w:rsidRDefault="00C000CA" w:rsidP="009F0296">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9F0296">
            <w:pPr>
              <w:pStyle w:val="ListParagraph"/>
              <w:numPr>
                <w:ilvl w:val="0"/>
                <w:numId w:val="26"/>
              </w:numPr>
            </w:pPr>
            <w:r>
              <w:t>User profile will be displayed.</w:t>
            </w:r>
          </w:p>
          <w:p w:rsidR="005F7735" w:rsidRDefault="005F7735" w:rsidP="009F0296">
            <w:pPr>
              <w:pStyle w:val="ListParagraph"/>
              <w:numPr>
                <w:ilvl w:val="0"/>
                <w:numId w:val="26"/>
              </w:numPr>
            </w:pPr>
            <w:r>
              <w:t>Click “</w:t>
            </w:r>
            <w:r w:rsidRPr="000D5385">
              <w:rPr>
                <w:lang w:val="vi-VN"/>
              </w:rPr>
              <w:t>Sửa</w:t>
            </w:r>
            <w:r>
              <w:t>” button.</w:t>
            </w:r>
          </w:p>
          <w:p w:rsidR="00C000CA" w:rsidRDefault="00C000CA" w:rsidP="009F0296">
            <w:pPr>
              <w:pStyle w:val="ListParagraph"/>
              <w:numPr>
                <w:ilvl w:val="0"/>
                <w:numId w:val="26"/>
              </w:numPr>
            </w:pPr>
            <w:r>
              <w:t>Enter old password.</w:t>
            </w:r>
          </w:p>
          <w:p w:rsidR="005F7735" w:rsidRDefault="005F7735" w:rsidP="009F0296">
            <w:pPr>
              <w:pStyle w:val="ListParagraph"/>
              <w:numPr>
                <w:ilvl w:val="0"/>
                <w:numId w:val="26"/>
              </w:numPr>
            </w:pPr>
            <w:r>
              <w:t>Enter new password.</w:t>
            </w:r>
          </w:p>
          <w:p w:rsidR="00C000CA" w:rsidRDefault="00C000CA" w:rsidP="009F0296">
            <w:pPr>
              <w:pStyle w:val="ListParagraph"/>
              <w:numPr>
                <w:ilvl w:val="0"/>
                <w:numId w:val="26"/>
              </w:numPr>
            </w:pPr>
            <w:r>
              <w:t>Enter retype password.</w:t>
            </w:r>
          </w:p>
          <w:p w:rsidR="005F7735" w:rsidRPr="00133B7C" w:rsidRDefault="005F7735" w:rsidP="009F0296">
            <w:pPr>
              <w:pStyle w:val="ListParagraph"/>
              <w:numPr>
                <w:ilvl w:val="0"/>
                <w:numId w:val="26"/>
              </w:numPr>
            </w:pPr>
            <w:r>
              <w:t>Click “</w:t>
            </w:r>
            <w:r w:rsidRPr="000D5385">
              <w:rPr>
                <w:lang w:val="vi-VN"/>
              </w:rPr>
              <w:t>Lưu</w:t>
            </w:r>
            <w:r w:rsidR="00F474CE">
              <w:t xml:space="preserve"> </w:t>
            </w:r>
            <w:r w:rsidR="00F474CE" w:rsidRPr="00F474CE">
              <w:rPr>
                <w:lang w:val="vi-VN"/>
              </w:rPr>
              <w:t>thay đổi</w:t>
            </w:r>
            <w:r>
              <w:t>” button.</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Default="005F7735" w:rsidP="009F0296">
            <w:r>
              <w:t>Customer want to cancel changing profile:</w:t>
            </w:r>
          </w:p>
          <w:p w:rsidR="005F7735" w:rsidRDefault="00C000CA" w:rsidP="009F0296">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9F0296">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 xml:space="preserve">Medium </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Low</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F474CE" w:rsidP="00F474CE">
            <w:r>
              <w:t>B67, B68, B69, B70</w:t>
            </w:r>
            <w:r w:rsidR="00F2647C" w:rsidRPr="00D868D7">
              <w:t xml:space="preserve">, </w:t>
            </w:r>
            <w:r w:rsidR="00F2647C">
              <w:t>B7</w:t>
            </w:r>
            <w:r>
              <w:t>1, B72</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020585" w:rsidRDefault="0047673A" w:rsidP="009F0296">
      <w:pPr>
        <w:pStyle w:val="Heading3"/>
      </w:pPr>
      <w:r>
        <w:t xml:space="preserve"> </w:t>
      </w:r>
      <w:r w:rsidR="00020585">
        <w:t>Guest’s request management</w:t>
      </w:r>
    </w:p>
    <w:p w:rsidR="00020585" w:rsidRPr="00020585" w:rsidRDefault="00586E06" w:rsidP="009F0296">
      <w:r w:rsidRPr="00586E06">
        <w:rPr>
          <w:noProof/>
          <w:lang w:val="vi-VN" w:eastAsia="vi-VN"/>
        </w:rPr>
        <w:drawing>
          <wp:inline distT="0" distB="0" distL="0" distR="0" wp14:anchorId="228E9979" wp14:editId="53A27E83">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9F0296">
      <w:pPr>
        <w:pStyle w:val="Heading4"/>
      </w:pPr>
      <w:r>
        <w:t>View</w:t>
      </w:r>
    </w:p>
    <w:p w:rsidR="006C5E13"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6C5E13" w:rsidP="009F0296">
            <w:r>
              <w:t>UC-10-01</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C000CA" w:rsidP="009F0296">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6C5E13"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6C5E13" w:rsidRPr="00D868D7" w:rsidRDefault="009954AE" w:rsidP="009F0296">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View list of Guest’s request:</w:t>
            </w:r>
          </w:p>
          <w:p w:rsidR="006C5E13" w:rsidRDefault="006C5E13" w:rsidP="009F0296">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9F0296">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9D161E"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6C5E13" w:rsidRPr="006C5E13" w:rsidRDefault="006C5E13" w:rsidP="009F0296"/>
    <w:p w:rsidR="009954AE" w:rsidRDefault="009954AE" w:rsidP="009F0296">
      <w:pPr>
        <w:pStyle w:val="Heading4"/>
      </w:pPr>
      <w:r>
        <w:t>Accept</w:t>
      </w:r>
    </w:p>
    <w:p w:rsidR="009954AE" w:rsidRPr="00A46D82" w:rsidRDefault="009954A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9F0296">
            <w:r>
              <w:t>Use Case ID:</w:t>
            </w:r>
          </w:p>
        </w:tc>
        <w:tc>
          <w:tcPr>
            <w:tcW w:w="6835" w:type="dxa"/>
            <w:gridSpan w:val="3"/>
            <w:shd w:val="clear" w:color="auto" w:fill="FBD4B4" w:themeFill="accent6" w:themeFillTint="66"/>
          </w:tcPr>
          <w:p w:rsidR="009954AE" w:rsidRPr="00D868D7" w:rsidRDefault="009954AE" w:rsidP="009F0296">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9F0296">
            <w:r w:rsidRPr="00D868D7">
              <w:t>Created By:</w:t>
            </w:r>
          </w:p>
        </w:tc>
        <w:tc>
          <w:tcPr>
            <w:tcW w:w="2124" w:type="dxa"/>
          </w:tcPr>
          <w:p w:rsidR="009954AE" w:rsidRPr="00E9167E" w:rsidRDefault="009954AE" w:rsidP="009F0296">
            <w:pPr>
              <w:rPr>
                <w:rFonts w:ascii="Times New Roman" w:hAnsi="Times New Roman" w:cs="Times New Roman"/>
              </w:rPr>
            </w:pPr>
            <w:r w:rsidRPr="00D650E5">
              <w:rPr>
                <w:lang w:val="vi-VN"/>
              </w:rPr>
              <w:t>QuyetNH</w:t>
            </w:r>
          </w:p>
        </w:tc>
        <w:tc>
          <w:tcPr>
            <w:tcW w:w="2347" w:type="dxa"/>
          </w:tcPr>
          <w:p w:rsidR="009954AE" w:rsidRPr="00D868D7" w:rsidRDefault="009954AE" w:rsidP="009F0296">
            <w:r w:rsidRPr="00D868D7">
              <w:t>Date Created:</w:t>
            </w:r>
          </w:p>
        </w:tc>
        <w:tc>
          <w:tcPr>
            <w:tcW w:w="2364" w:type="dxa"/>
          </w:tcPr>
          <w:p w:rsidR="009954AE" w:rsidRPr="00D868D7" w:rsidRDefault="009954AE" w:rsidP="009F0296">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9F0296">
            <w:r w:rsidRPr="00D868D7">
              <w:t>Primary Actor:</w:t>
            </w:r>
          </w:p>
        </w:tc>
        <w:tc>
          <w:tcPr>
            <w:tcW w:w="2124" w:type="dxa"/>
          </w:tcPr>
          <w:p w:rsidR="009954AE" w:rsidRPr="00D868D7" w:rsidRDefault="009954AE" w:rsidP="009F0296">
            <w:r>
              <w:t>Admin</w:t>
            </w:r>
          </w:p>
        </w:tc>
        <w:tc>
          <w:tcPr>
            <w:tcW w:w="2347" w:type="dxa"/>
          </w:tcPr>
          <w:p w:rsidR="009954AE" w:rsidRPr="00D868D7" w:rsidRDefault="009954AE" w:rsidP="009F0296">
            <w:r w:rsidRPr="00D868D7">
              <w:t>Secondary Actor:</w:t>
            </w:r>
          </w:p>
        </w:tc>
        <w:tc>
          <w:tcPr>
            <w:tcW w:w="2364" w:type="dxa"/>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Trigger:</w:t>
            </w:r>
          </w:p>
        </w:tc>
        <w:tc>
          <w:tcPr>
            <w:tcW w:w="6835" w:type="dxa"/>
            <w:gridSpan w:val="3"/>
          </w:tcPr>
          <w:p w:rsidR="009954AE" w:rsidRPr="00D868D7" w:rsidRDefault="009954AE" w:rsidP="009F0296">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9F0296">
            <w:r w:rsidRPr="00D868D7">
              <w:t>Description</w:t>
            </w:r>
          </w:p>
        </w:tc>
        <w:tc>
          <w:tcPr>
            <w:tcW w:w="6835" w:type="dxa"/>
            <w:gridSpan w:val="3"/>
          </w:tcPr>
          <w:p w:rsidR="009954AE" w:rsidRPr="00CB3C60" w:rsidRDefault="009954AE"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9F0296">
            <w:r w:rsidRPr="00D868D7">
              <w:t>Preconditions:</w:t>
            </w:r>
          </w:p>
        </w:tc>
        <w:tc>
          <w:tcPr>
            <w:tcW w:w="6835" w:type="dxa"/>
            <w:gridSpan w:val="3"/>
          </w:tcPr>
          <w:p w:rsidR="009954AE" w:rsidRPr="00D868D7" w:rsidRDefault="009954AE" w:rsidP="009F0296">
            <w:r>
              <w:t>Valid guest’ request.</w:t>
            </w:r>
          </w:p>
        </w:tc>
      </w:tr>
      <w:tr w:rsidR="009954AE" w:rsidRPr="00D868D7" w:rsidTr="00FA64B1">
        <w:tc>
          <w:tcPr>
            <w:tcW w:w="2066" w:type="dxa"/>
            <w:shd w:val="clear" w:color="auto" w:fill="FBD4B4" w:themeFill="accent6" w:themeFillTint="66"/>
          </w:tcPr>
          <w:p w:rsidR="009954AE" w:rsidRPr="00D868D7" w:rsidRDefault="009954AE" w:rsidP="009F0296">
            <w:r w:rsidRPr="00D868D7">
              <w:t>Post conditions:</w:t>
            </w:r>
          </w:p>
        </w:tc>
        <w:tc>
          <w:tcPr>
            <w:tcW w:w="6835" w:type="dxa"/>
            <w:gridSpan w:val="3"/>
          </w:tcPr>
          <w:p w:rsidR="009954AE" w:rsidRPr="00D868D7" w:rsidRDefault="009954AE" w:rsidP="009F0296">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9F0296">
            <w:r w:rsidRPr="00D868D7">
              <w:t>Normal Flow:</w:t>
            </w:r>
          </w:p>
        </w:tc>
        <w:tc>
          <w:tcPr>
            <w:tcW w:w="6835" w:type="dxa"/>
            <w:gridSpan w:val="3"/>
          </w:tcPr>
          <w:p w:rsidR="009954AE" w:rsidRPr="00BF616B" w:rsidRDefault="009954AE" w:rsidP="00BF616B">
            <w:pPr>
              <w:pStyle w:val="Heading4"/>
              <w:numPr>
                <w:ilvl w:val="0"/>
                <w:numId w:val="0"/>
              </w:numPr>
              <w:ind w:left="864" w:hanging="864"/>
              <w:outlineLvl w:val="3"/>
              <w:rPr>
                <w:b w:val="0"/>
              </w:rPr>
            </w:pPr>
            <w:r w:rsidRPr="00BF616B">
              <w:rPr>
                <w:b w:val="0"/>
              </w:rPr>
              <w:t>Accept:</w:t>
            </w:r>
          </w:p>
          <w:p w:rsidR="009954AE" w:rsidRDefault="009954AE" w:rsidP="009F0296">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9F0296">
            <w:pPr>
              <w:pStyle w:val="ListParagraph"/>
              <w:numPr>
                <w:ilvl w:val="0"/>
                <w:numId w:val="23"/>
              </w:numPr>
            </w:pPr>
            <w:r>
              <w:t>Click “</w:t>
            </w:r>
            <w:r w:rsidRPr="002E486B">
              <w:rPr>
                <w:lang w:val="vi-VN"/>
              </w:rPr>
              <w:t>Yêu cầu từ khách</w:t>
            </w:r>
            <w:r>
              <w:t>” on navigation bar.</w:t>
            </w:r>
          </w:p>
          <w:p w:rsidR="009954AE" w:rsidRDefault="009954AE" w:rsidP="009F0296">
            <w:pPr>
              <w:pStyle w:val="ListParagraph"/>
              <w:numPr>
                <w:ilvl w:val="0"/>
                <w:numId w:val="23"/>
              </w:numPr>
            </w:pPr>
            <w:r>
              <w:t>Admin verify guest’s request.</w:t>
            </w:r>
          </w:p>
          <w:p w:rsidR="009954AE" w:rsidRPr="00133B7C" w:rsidRDefault="009954AE" w:rsidP="009F0296">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9F0296">
            <w:r w:rsidRPr="00D868D7">
              <w:lastRenderedPageBreak/>
              <w:t>Alternative Flows: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Exceptions: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Priority:</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Frequency of Use:</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Business Rules:</w:t>
            </w:r>
          </w:p>
        </w:tc>
        <w:tc>
          <w:tcPr>
            <w:tcW w:w="6835" w:type="dxa"/>
            <w:gridSpan w:val="3"/>
          </w:tcPr>
          <w:p w:rsidR="009954AE" w:rsidRPr="00D868D7" w:rsidRDefault="009D161E" w:rsidP="009F0296">
            <w:r>
              <w:t xml:space="preserve">B50, </w:t>
            </w:r>
            <w:r w:rsidR="00DE35E4">
              <w:t>B51</w:t>
            </w:r>
            <w:r w:rsidR="00BE4A02">
              <w:t>, B</w:t>
            </w:r>
            <w:r w:rsidR="00DE35E4">
              <w:t>52</w:t>
            </w:r>
          </w:p>
        </w:tc>
      </w:tr>
      <w:tr w:rsidR="009954AE" w:rsidRPr="00D868D7" w:rsidTr="00FA64B1">
        <w:tc>
          <w:tcPr>
            <w:tcW w:w="2066" w:type="dxa"/>
            <w:shd w:val="clear" w:color="auto" w:fill="FBD4B4" w:themeFill="accent6" w:themeFillTint="66"/>
          </w:tcPr>
          <w:p w:rsidR="009954AE" w:rsidRPr="00D868D7" w:rsidRDefault="009954AE" w:rsidP="009F0296">
            <w:r w:rsidRPr="00D868D7">
              <w:t>Other Information:</w:t>
            </w:r>
          </w:p>
        </w:tc>
        <w:tc>
          <w:tcPr>
            <w:tcW w:w="6835" w:type="dxa"/>
            <w:gridSpan w:val="3"/>
          </w:tcPr>
          <w:p w:rsidR="009954AE" w:rsidRPr="00D868D7" w:rsidRDefault="009954AE" w:rsidP="009F0296">
            <w:r w:rsidRPr="00D868D7">
              <w:t>N/A</w:t>
            </w:r>
          </w:p>
        </w:tc>
      </w:tr>
      <w:tr w:rsidR="009954AE" w:rsidRPr="00D868D7" w:rsidTr="00FA64B1">
        <w:tc>
          <w:tcPr>
            <w:tcW w:w="2066" w:type="dxa"/>
            <w:shd w:val="clear" w:color="auto" w:fill="FBD4B4" w:themeFill="accent6" w:themeFillTint="66"/>
          </w:tcPr>
          <w:p w:rsidR="009954AE" w:rsidRPr="00D868D7" w:rsidRDefault="009954AE" w:rsidP="009F0296">
            <w:r w:rsidRPr="00D868D7">
              <w:t>Assumptions</w:t>
            </w:r>
          </w:p>
        </w:tc>
        <w:tc>
          <w:tcPr>
            <w:tcW w:w="6835" w:type="dxa"/>
            <w:gridSpan w:val="3"/>
          </w:tcPr>
          <w:p w:rsidR="009954AE" w:rsidRPr="00D868D7" w:rsidRDefault="009954AE" w:rsidP="009F0296">
            <w:r w:rsidRPr="00D868D7">
              <w:t>N/A</w:t>
            </w:r>
          </w:p>
        </w:tc>
      </w:tr>
    </w:tbl>
    <w:p w:rsidR="009954AE" w:rsidRPr="00020585" w:rsidRDefault="009954AE" w:rsidP="009F0296"/>
    <w:p w:rsidR="006C5E13" w:rsidRDefault="006C5E13" w:rsidP="009F0296">
      <w:pPr>
        <w:pStyle w:val="Heading4"/>
      </w:pPr>
      <w:r>
        <w:t>Reject</w:t>
      </w:r>
    </w:p>
    <w:p w:rsidR="006C5E13" w:rsidRPr="00883955"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9954AE" w:rsidP="009F0296">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6C5E13" w:rsidP="009F0296">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9954AE"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15194D" w:rsidRPr="00D868D7" w:rsidRDefault="0015194D" w:rsidP="009F0296">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Reject:</w:t>
            </w:r>
          </w:p>
          <w:p w:rsidR="006C5E13" w:rsidRDefault="006C5E13" w:rsidP="009F0296">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9F0296">
            <w:pPr>
              <w:pStyle w:val="ListParagraph"/>
              <w:numPr>
                <w:ilvl w:val="0"/>
                <w:numId w:val="39"/>
              </w:numPr>
            </w:pPr>
            <w:r>
              <w:t>Click “</w:t>
            </w:r>
            <w:r w:rsidRPr="002E486B">
              <w:rPr>
                <w:lang w:val="vi-VN"/>
              </w:rPr>
              <w:t>Yêu cầu từ khách</w:t>
            </w:r>
            <w:r>
              <w:t>” on navigation bar.</w:t>
            </w:r>
          </w:p>
          <w:p w:rsidR="006C5E13" w:rsidRDefault="006C5E13" w:rsidP="009F0296">
            <w:pPr>
              <w:pStyle w:val="ListParagraph"/>
              <w:numPr>
                <w:ilvl w:val="0"/>
                <w:numId w:val="39"/>
              </w:numPr>
            </w:pPr>
            <w:r>
              <w:t>Admin verify guest’s request.</w:t>
            </w:r>
          </w:p>
          <w:p w:rsidR="006C5E13" w:rsidRPr="00133B7C" w:rsidRDefault="006C5E13" w:rsidP="009F0296">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Business Rules:</w:t>
            </w:r>
          </w:p>
        </w:tc>
        <w:tc>
          <w:tcPr>
            <w:tcW w:w="6835" w:type="dxa"/>
            <w:gridSpan w:val="3"/>
          </w:tcPr>
          <w:p w:rsidR="006C5E13" w:rsidRPr="00D868D7" w:rsidRDefault="009D161E" w:rsidP="009F0296">
            <w:r>
              <w:t>B50</w:t>
            </w:r>
            <w:r w:rsidR="00C000CA">
              <w:t>, B</w:t>
            </w:r>
            <w:r>
              <w:t>51, B5</w:t>
            </w:r>
            <w:r w:rsidR="00BE4A02">
              <w:t>2</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586E06" w:rsidRDefault="00586E06" w:rsidP="009F0296">
      <w:pPr>
        <w:pStyle w:val="Heading3"/>
      </w:pPr>
      <w:r>
        <w:t xml:space="preserve"> Customer’s request </w:t>
      </w:r>
      <w:r w:rsidR="004A28AE">
        <w:t>management</w:t>
      </w:r>
    </w:p>
    <w:p w:rsidR="00586E06" w:rsidRPr="00586E06" w:rsidRDefault="00532880" w:rsidP="009F0296">
      <w:r w:rsidRPr="00532880">
        <w:rPr>
          <w:noProof/>
          <w:lang w:val="vi-VN" w:eastAsia="vi-VN"/>
        </w:rPr>
        <w:drawing>
          <wp:inline distT="0" distB="0" distL="0" distR="0" wp14:anchorId="1BDC5357" wp14:editId="6E75EBB9">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9F0296">
      <w:pPr>
        <w:pStyle w:val="Heading4"/>
      </w:pPr>
      <w:r w:rsidRPr="00AE1901">
        <w:t>Request to change</w:t>
      </w:r>
    </w:p>
    <w:p w:rsidR="00586E06" w:rsidRDefault="00586E06" w:rsidP="009F0296">
      <w:pPr>
        <w:pStyle w:val="Heading5"/>
      </w:pPr>
      <w:r>
        <w:t>View</w:t>
      </w:r>
    </w:p>
    <w:p w:rsidR="007D3203" w:rsidRDefault="007D320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UC-11-01</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w:t>
            </w:r>
            <w:r>
              <w:lastRenderedPageBreak/>
              <w:t xml:space="preserve">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532880" w:rsidP="009F0296">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t>View list of</w:t>
            </w:r>
            <w:r w:rsidRPr="00725F77">
              <w:t xml:space="preserve"> change object</w:t>
            </w:r>
            <w:r>
              <w:t>’s</w:t>
            </w:r>
            <w:r w:rsidRPr="00725F77">
              <w:t xml:space="preserve"> status request</w:t>
            </w:r>
            <w:r w:rsidRPr="00465B2A">
              <w:t>:</w:t>
            </w:r>
          </w:p>
          <w:p w:rsidR="00532880" w:rsidRDefault="00532880" w:rsidP="009F0296">
            <w:pPr>
              <w:pStyle w:val="ListParagraph"/>
              <w:numPr>
                <w:ilvl w:val="0"/>
                <w:numId w:val="28"/>
              </w:numPr>
            </w:pPr>
            <w:r>
              <w:t>Administrator access in to The Erudite Guider system</w:t>
            </w:r>
            <w:r w:rsidRPr="0074664F">
              <w:t>.</w:t>
            </w:r>
          </w:p>
          <w:p w:rsidR="00532880" w:rsidRDefault="00532880" w:rsidP="009F0296">
            <w:pPr>
              <w:pStyle w:val="ListParagraph"/>
              <w:numPr>
                <w:ilvl w:val="0"/>
                <w:numId w:val="28"/>
              </w:numPr>
            </w:pPr>
            <w:r>
              <w:t>Click “</w:t>
            </w:r>
            <w:r w:rsidRPr="003531F4">
              <w:rPr>
                <w:lang w:val="vi-VN"/>
              </w:rPr>
              <w:t>Quản lý bảo tàng</w:t>
            </w:r>
            <w:r>
              <w:t>”.</w:t>
            </w:r>
          </w:p>
          <w:p w:rsidR="00532880" w:rsidRDefault="00532880" w:rsidP="009F0296">
            <w:pPr>
              <w:pStyle w:val="ListParagraph"/>
              <w:numPr>
                <w:ilvl w:val="0"/>
                <w:numId w:val="28"/>
              </w:numPr>
            </w:pPr>
            <w:r>
              <w:t>Click “</w:t>
            </w:r>
            <w:r w:rsidRPr="003531F4">
              <w:rPr>
                <w:lang w:val="vi-VN"/>
              </w:rPr>
              <w:t>Danh sách yêu cầu</w:t>
            </w:r>
            <w:r>
              <w:t>” button.</w:t>
            </w:r>
          </w:p>
          <w:p w:rsidR="00532880" w:rsidRPr="004C2CA8" w:rsidRDefault="00E55B12" w:rsidP="009F0296">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D868D7" w:rsidRDefault="000C0AFB" w:rsidP="009F0296">
            <w:r>
              <w:t>B</w:t>
            </w:r>
            <w:r w:rsidR="009D161E">
              <w:t>50</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7D3203" w:rsidRDefault="00532880" w:rsidP="009F0296"/>
    <w:p w:rsidR="00586E06" w:rsidRDefault="00586E06" w:rsidP="009F0296">
      <w:pPr>
        <w:pStyle w:val="Heading5"/>
      </w:pPr>
      <w:r>
        <w:t>Accept</w:t>
      </w:r>
    </w:p>
    <w:p w:rsidR="00532880" w:rsidRP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UC-11-02</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15194D" w:rsidRPr="00D868D7" w:rsidRDefault="00532880" w:rsidP="009F0296">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725F77">
              <w:t>Accept change</w:t>
            </w:r>
            <w:r>
              <w:t xml:space="preserve"> </w:t>
            </w:r>
            <w:r w:rsidRPr="00725F77">
              <w:t>object</w:t>
            </w:r>
            <w:r>
              <w:t>’s</w:t>
            </w:r>
            <w:r w:rsidRPr="00725F77">
              <w:t xml:space="preserve"> status request</w:t>
            </w:r>
            <w:r w:rsidRPr="00465B2A">
              <w:t>:</w:t>
            </w:r>
          </w:p>
          <w:p w:rsidR="00532880" w:rsidRDefault="00532880" w:rsidP="009F0296">
            <w:pPr>
              <w:pStyle w:val="ListParagraph"/>
              <w:numPr>
                <w:ilvl w:val="0"/>
                <w:numId w:val="29"/>
              </w:numPr>
            </w:pPr>
            <w:r>
              <w:t>Administrator access in to The Erudite Guider system</w:t>
            </w:r>
            <w:r w:rsidRPr="0074664F">
              <w:t>.</w:t>
            </w:r>
          </w:p>
          <w:p w:rsidR="00532880" w:rsidRDefault="00532880" w:rsidP="009F0296">
            <w:pPr>
              <w:pStyle w:val="ListParagraph"/>
              <w:numPr>
                <w:ilvl w:val="0"/>
                <w:numId w:val="29"/>
              </w:numPr>
            </w:pPr>
            <w:r>
              <w:lastRenderedPageBreak/>
              <w:t>Click “</w:t>
            </w:r>
            <w:r w:rsidRPr="003531F4">
              <w:rPr>
                <w:lang w:val="vi-VN"/>
              </w:rPr>
              <w:t>Quản lý bảo tàng</w:t>
            </w:r>
            <w:r>
              <w:t>”.</w:t>
            </w:r>
          </w:p>
          <w:p w:rsidR="00532880" w:rsidRDefault="00532880" w:rsidP="009F0296">
            <w:pPr>
              <w:pStyle w:val="ListParagraph"/>
              <w:numPr>
                <w:ilvl w:val="0"/>
                <w:numId w:val="29"/>
              </w:numPr>
            </w:pPr>
            <w:r>
              <w:t>Click “</w:t>
            </w:r>
            <w:r w:rsidRPr="003531F4">
              <w:rPr>
                <w:lang w:val="vi-VN"/>
              </w:rPr>
              <w:t>Danh sách yêu cầu</w:t>
            </w:r>
            <w:r>
              <w:t>” button to display list of requests.</w:t>
            </w:r>
          </w:p>
          <w:p w:rsidR="00532880" w:rsidRDefault="00532880" w:rsidP="009F0296">
            <w:pPr>
              <w:pStyle w:val="ListParagraph"/>
              <w:numPr>
                <w:ilvl w:val="0"/>
                <w:numId w:val="29"/>
              </w:numPr>
            </w:pPr>
            <w:r>
              <w:t>Administrator verify request.</w:t>
            </w:r>
          </w:p>
          <w:p w:rsidR="00532880" w:rsidRDefault="00532880" w:rsidP="009F0296">
            <w:pPr>
              <w:pStyle w:val="ListParagraph"/>
              <w:numPr>
                <w:ilvl w:val="0"/>
                <w:numId w:val="29"/>
              </w:numPr>
            </w:pPr>
            <w:r>
              <w:t>Click “</w:t>
            </w:r>
            <w:r w:rsidRPr="004C2CA8">
              <w:rPr>
                <w:lang w:val="vi-VN"/>
              </w:rPr>
              <w:t>Xử lý yêu cầu</w:t>
            </w:r>
            <w:r>
              <w:t>”</w:t>
            </w:r>
            <w:r w:rsidRPr="00125244">
              <w:t xml:space="preserve"> button of each request.</w:t>
            </w:r>
          </w:p>
          <w:p w:rsidR="00B15D36" w:rsidRDefault="00B15D36" w:rsidP="009F0296">
            <w:pPr>
              <w:pStyle w:val="ListParagraph"/>
              <w:numPr>
                <w:ilvl w:val="0"/>
                <w:numId w:val="29"/>
              </w:numPr>
            </w:pPr>
            <w:r>
              <w:t xml:space="preserve">Enter reason </w:t>
            </w:r>
            <w:r w:rsidR="009565A0">
              <w:t>accept in “</w:t>
            </w:r>
            <w:r w:rsidR="009565A0" w:rsidRPr="009565A0">
              <w:rPr>
                <w:lang w:val="vi-VN"/>
              </w:rPr>
              <w:t>Lý do</w:t>
            </w:r>
            <w:r w:rsidR="009565A0">
              <w:t>” text field (optional).</w:t>
            </w:r>
          </w:p>
          <w:p w:rsidR="00532880" w:rsidRPr="004C2CA8" w:rsidRDefault="00532880" w:rsidP="009F0296">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190707"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0C0AFB" w:rsidP="009D161E">
            <w:pPr>
              <w:rPr>
                <w:b/>
              </w:rPr>
            </w:pPr>
            <w:r>
              <w:t>B5</w:t>
            </w:r>
            <w:r w:rsidR="009D161E">
              <w:t>0, B51, B53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5"/>
      </w:pPr>
      <w:r>
        <w:t>Reject</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UC-11-03</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FD0846" w:rsidP="00FD19E1">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4856C4">
              <w:t>Reject change</w:t>
            </w:r>
            <w:r>
              <w:t xml:space="preserve"> </w:t>
            </w:r>
            <w:r w:rsidRPr="004856C4">
              <w:t>object</w:t>
            </w:r>
            <w:r>
              <w:t>’s</w:t>
            </w:r>
            <w:r w:rsidRPr="004856C4">
              <w:t xml:space="preserve"> status request</w:t>
            </w:r>
            <w:r w:rsidRPr="00465B2A">
              <w:t>:</w:t>
            </w:r>
          </w:p>
          <w:p w:rsidR="00532880" w:rsidRDefault="00532880" w:rsidP="009F0296">
            <w:pPr>
              <w:pStyle w:val="ListParagraph"/>
              <w:numPr>
                <w:ilvl w:val="0"/>
                <w:numId w:val="30"/>
              </w:numPr>
            </w:pPr>
            <w:r>
              <w:t>Administrator access in to The Erudite Guider system</w:t>
            </w:r>
            <w:r w:rsidRPr="0074664F">
              <w:t>.</w:t>
            </w:r>
          </w:p>
          <w:p w:rsidR="00532880" w:rsidRDefault="00532880" w:rsidP="009F0296">
            <w:pPr>
              <w:pStyle w:val="ListParagraph"/>
              <w:numPr>
                <w:ilvl w:val="0"/>
                <w:numId w:val="30"/>
              </w:numPr>
            </w:pPr>
            <w:r>
              <w:t>Click “</w:t>
            </w:r>
            <w:r w:rsidRPr="003531F4">
              <w:rPr>
                <w:lang w:val="vi-VN"/>
              </w:rPr>
              <w:t>Quản lý bảo tàng</w:t>
            </w:r>
            <w:r>
              <w:t>”.</w:t>
            </w:r>
          </w:p>
          <w:p w:rsidR="00532880" w:rsidRDefault="00532880" w:rsidP="009F0296">
            <w:pPr>
              <w:pStyle w:val="ListParagraph"/>
              <w:numPr>
                <w:ilvl w:val="0"/>
                <w:numId w:val="30"/>
              </w:numPr>
            </w:pPr>
            <w:r>
              <w:t>Click “</w:t>
            </w:r>
            <w:r w:rsidRPr="003531F4">
              <w:rPr>
                <w:lang w:val="vi-VN"/>
              </w:rPr>
              <w:t>Danh sách yêu cầu</w:t>
            </w:r>
            <w:r>
              <w:t>” button to display list of requests.</w:t>
            </w:r>
          </w:p>
          <w:p w:rsidR="00532880" w:rsidRDefault="00532880" w:rsidP="009F0296">
            <w:pPr>
              <w:pStyle w:val="ListParagraph"/>
              <w:numPr>
                <w:ilvl w:val="0"/>
                <w:numId w:val="30"/>
              </w:numPr>
            </w:pPr>
            <w:r>
              <w:t>Administrator verify request.</w:t>
            </w:r>
          </w:p>
          <w:p w:rsidR="00532880" w:rsidRDefault="00532880" w:rsidP="009F0296">
            <w:pPr>
              <w:pStyle w:val="ListParagraph"/>
              <w:numPr>
                <w:ilvl w:val="0"/>
                <w:numId w:val="30"/>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0"/>
              </w:numPr>
            </w:pPr>
            <w:r>
              <w:t>Enter reason accept in “</w:t>
            </w:r>
            <w:r w:rsidRPr="009565A0">
              <w:rPr>
                <w:lang w:val="vi-VN"/>
              </w:rPr>
              <w:t>Lý do</w:t>
            </w:r>
            <w:r>
              <w:t>” text field (mandatory).</w:t>
            </w:r>
          </w:p>
          <w:p w:rsidR="00532880" w:rsidRPr="004C2CA8" w:rsidRDefault="00532880" w:rsidP="009F0296">
            <w:pPr>
              <w:pStyle w:val="ListParagraph"/>
              <w:numPr>
                <w:ilvl w:val="0"/>
                <w:numId w:val="30"/>
              </w:numPr>
            </w:pPr>
            <w:r>
              <w:lastRenderedPageBreak/>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E01DF1" w:rsidP="009F0296">
            <w:r>
              <w:t>A</w:t>
            </w:r>
            <w:r w:rsidR="009565A0">
              <w:t>f</w:t>
            </w:r>
            <w:r>
              <w:t>t</w:t>
            </w:r>
            <w:r w:rsidR="009565A0">
              <w:t>er</w:t>
            </w:r>
            <w:r>
              <w:t xml:space="preserve">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9D161E" w:rsidP="009F0296">
            <w:pPr>
              <w:rPr>
                <w:b/>
              </w:rPr>
            </w:pPr>
            <w:r>
              <w:t>B50, B51, B53</w:t>
            </w:r>
            <w:r w:rsidR="00E60C57">
              <w:t>, B73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4"/>
      </w:pPr>
      <w:r w:rsidRPr="00AE1901">
        <w:t>Request to delete</w:t>
      </w:r>
    </w:p>
    <w:p w:rsidR="00586E06" w:rsidRDefault="00586E06" w:rsidP="009F0296">
      <w:pPr>
        <w:pStyle w:val="Heading5"/>
      </w:pPr>
      <w:r>
        <w:t>View</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UC-11-04</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A64B1" w:rsidP="009F0296">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9F0296">
            <w:pPr>
              <w:pStyle w:val="ListParagraph"/>
              <w:numPr>
                <w:ilvl w:val="0"/>
                <w:numId w:val="31"/>
              </w:numPr>
            </w:pPr>
            <w:r>
              <w:t>Administrator access in to The Erudite Guider system</w:t>
            </w:r>
            <w:r w:rsidRPr="0074664F">
              <w:t>.</w:t>
            </w:r>
          </w:p>
          <w:p w:rsidR="00FA64B1" w:rsidRDefault="00FA64B1" w:rsidP="009F0296">
            <w:pPr>
              <w:pStyle w:val="ListParagraph"/>
              <w:numPr>
                <w:ilvl w:val="0"/>
                <w:numId w:val="31"/>
              </w:numPr>
            </w:pPr>
            <w:r>
              <w:t>Click “</w:t>
            </w:r>
            <w:r w:rsidRPr="003531F4">
              <w:rPr>
                <w:lang w:val="vi-VN"/>
              </w:rPr>
              <w:t>Quản lý bảo tàng</w:t>
            </w:r>
            <w:r>
              <w:t>”.</w:t>
            </w:r>
          </w:p>
          <w:p w:rsidR="00FA64B1" w:rsidRDefault="00FA64B1" w:rsidP="009F0296">
            <w:pPr>
              <w:pStyle w:val="ListParagraph"/>
              <w:numPr>
                <w:ilvl w:val="0"/>
                <w:numId w:val="31"/>
              </w:numPr>
            </w:pPr>
            <w:r>
              <w:t>Click “</w:t>
            </w:r>
            <w:r w:rsidRPr="003531F4">
              <w:rPr>
                <w:lang w:val="vi-VN"/>
              </w:rPr>
              <w:t>Danh sách yêu cầu</w:t>
            </w:r>
            <w:r>
              <w:t>” button.</w:t>
            </w:r>
          </w:p>
          <w:p w:rsidR="00FA64B1" w:rsidRPr="004C2CA8" w:rsidRDefault="00FA64B1" w:rsidP="009F0296">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BF35C3" w:rsidP="009F0296">
            <w:r>
              <w:t>B</w:t>
            </w:r>
            <w:r w:rsidR="009D161E">
              <w:t>50</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532880" w:rsidRPr="00532880" w:rsidRDefault="00532880" w:rsidP="009F0296"/>
    <w:p w:rsidR="00586E06" w:rsidRDefault="00586E06" w:rsidP="009F0296">
      <w:pPr>
        <w:pStyle w:val="Heading5"/>
      </w:pPr>
      <w:r>
        <w:t>Accept</w:t>
      </w:r>
    </w:p>
    <w:p w:rsidR="00FA64B1" w:rsidRPr="00FA64B1" w:rsidRDefault="00FA64B1"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UC-11-05</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D0846" w:rsidP="009F0296">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rsidRPr="00A94094">
              <w:t>Accept object deleting request</w:t>
            </w:r>
            <w:r w:rsidRPr="00465B2A">
              <w:t>:</w:t>
            </w:r>
          </w:p>
          <w:p w:rsidR="00FA64B1" w:rsidRDefault="00FA64B1" w:rsidP="009F0296">
            <w:pPr>
              <w:pStyle w:val="ListParagraph"/>
              <w:numPr>
                <w:ilvl w:val="0"/>
                <w:numId w:val="32"/>
              </w:numPr>
            </w:pPr>
            <w:r>
              <w:t>Administrator access in to The Erudite Guider system</w:t>
            </w:r>
            <w:r w:rsidRPr="0074664F">
              <w:t>.</w:t>
            </w:r>
          </w:p>
          <w:p w:rsidR="00FA64B1" w:rsidRDefault="00FA64B1" w:rsidP="009F0296">
            <w:pPr>
              <w:pStyle w:val="ListParagraph"/>
              <w:numPr>
                <w:ilvl w:val="0"/>
                <w:numId w:val="32"/>
              </w:numPr>
            </w:pPr>
            <w:r>
              <w:t>Click “</w:t>
            </w:r>
            <w:r w:rsidRPr="003531F4">
              <w:rPr>
                <w:lang w:val="vi-VN"/>
              </w:rPr>
              <w:t>Quản lý bảo tàng</w:t>
            </w:r>
            <w:r>
              <w:t>”.</w:t>
            </w:r>
          </w:p>
          <w:p w:rsidR="00FA64B1" w:rsidRDefault="00FA64B1" w:rsidP="009F0296">
            <w:pPr>
              <w:pStyle w:val="ListParagraph"/>
              <w:numPr>
                <w:ilvl w:val="0"/>
                <w:numId w:val="32"/>
              </w:numPr>
            </w:pPr>
            <w:r>
              <w:t>Click “</w:t>
            </w:r>
            <w:r w:rsidRPr="003531F4">
              <w:rPr>
                <w:lang w:val="vi-VN"/>
              </w:rPr>
              <w:t>Danh sách yêu cầu</w:t>
            </w:r>
            <w:r>
              <w:t>” button to display list of requests.</w:t>
            </w:r>
          </w:p>
          <w:p w:rsidR="00FA64B1" w:rsidRDefault="00FA64B1" w:rsidP="009F0296">
            <w:pPr>
              <w:pStyle w:val="ListParagraph"/>
              <w:numPr>
                <w:ilvl w:val="0"/>
                <w:numId w:val="32"/>
              </w:numPr>
            </w:pPr>
            <w:r>
              <w:t>Administrator verify request.</w:t>
            </w:r>
          </w:p>
          <w:p w:rsidR="00FA64B1" w:rsidRDefault="00FA64B1" w:rsidP="009F0296">
            <w:pPr>
              <w:pStyle w:val="ListParagraph"/>
              <w:numPr>
                <w:ilvl w:val="0"/>
                <w:numId w:val="32"/>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2"/>
              </w:numPr>
            </w:pPr>
            <w:r>
              <w:t>Enter reason accept in “</w:t>
            </w:r>
            <w:r w:rsidRPr="009565A0">
              <w:rPr>
                <w:lang w:val="vi-VN"/>
              </w:rPr>
              <w:t>Lý do</w:t>
            </w:r>
            <w:r>
              <w:t>” text field (optional).</w:t>
            </w:r>
          </w:p>
          <w:p w:rsidR="00FA64B1" w:rsidRPr="004C2CA8" w:rsidRDefault="00FA64B1" w:rsidP="009F0296">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190707" w:rsidP="009F0296">
            <w:r>
              <w:t>A</w:t>
            </w:r>
            <w:r w:rsidR="009565A0">
              <w:t>f</w:t>
            </w:r>
            <w:r>
              <w:t>t</w:t>
            </w:r>
            <w:r w:rsidR="009565A0">
              <w:t>er</w:t>
            </w:r>
            <w:r>
              <w:t xml:space="preserve">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9D161E" w:rsidP="009D161E">
            <w:r>
              <w:t>B50, B51, B53</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FA64B1" w:rsidRPr="00FA64B1" w:rsidRDefault="00FA64B1" w:rsidP="009F0296"/>
    <w:p w:rsidR="00586E06" w:rsidRDefault="00586E06" w:rsidP="009F0296">
      <w:pPr>
        <w:pStyle w:val="Heading5"/>
      </w:pPr>
      <w:r>
        <w:t>Reject</w:t>
      </w:r>
    </w:p>
    <w:p w:rsidR="00FD0846" w:rsidRDefault="00FD084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9F0296">
            <w:r>
              <w:t>Use Case ID:</w:t>
            </w:r>
          </w:p>
        </w:tc>
        <w:tc>
          <w:tcPr>
            <w:tcW w:w="6835" w:type="dxa"/>
            <w:gridSpan w:val="3"/>
            <w:shd w:val="clear" w:color="auto" w:fill="FBD4B4" w:themeFill="accent6" w:themeFillTint="66"/>
          </w:tcPr>
          <w:p w:rsidR="00FD0846" w:rsidRPr="00D868D7" w:rsidRDefault="00FD0846" w:rsidP="009F0296">
            <w:r>
              <w:t>UC-11-06</w:t>
            </w:r>
          </w:p>
        </w:tc>
      </w:tr>
      <w:tr w:rsidR="00FD0846" w:rsidRPr="00D868D7" w:rsidTr="00DD5C44">
        <w:tc>
          <w:tcPr>
            <w:tcW w:w="2066" w:type="dxa"/>
            <w:shd w:val="clear" w:color="auto" w:fill="FBD4B4" w:themeFill="accent6" w:themeFillTint="66"/>
          </w:tcPr>
          <w:p w:rsidR="00FD0846" w:rsidRPr="00D868D7" w:rsidRDefault="00FD0846" w:rsidP="009F0296">
            <w:r w:rsidRPr="00D868D7">
              <w:t>Created By:</w:t>
            </w:r>
          </w:p>
        </w:tc>
        <w:tc>
          <w:tcPr>
            <w:tcW w:w="2124" w:type="dxa"/>
          </w:tcPr>
          <w:p w:rsidR="00FD0846" w:rsidRPr="00E9167E" w:rsidRDefault="00FD0846" w:rsidP="009F0296">
            <w:pPr>
              <w:rPr>
                <w:rFonts w:ascii="Times New Roman" w:hAnsi="Times New Roman" w:cs="Times New Roman"/>
              </w:rPr>
            </w:pPr>
            <w:r w:rsidRPr="00D650E5">
              <w:rPr>
                <w:lang w:val="vi-VN"/>
              </w:rPr>
              <w:t>QuyetNH</w:t>
            </w:r>
          </w:p>
        </w:tc>
        <w:tc>
          <w:tcPr>
            <w:tcW w:w="2347" w:type="dxa"/>
          </w:tcPr>
          <w:p w:rsidR="00FD0846" w:rsidRPr="00D868D7" w:rsidRDefault="00FD0846" w:rsidP="009F0296">
            <w:r w:rsidRPr="00D868D7">
              <w:t>Date Created:</w:t>
            </w:r>
          </w:p>
        </w:tc>
        <w:tc>
          <w:tcPr>
            <w:tcW w:w="2364" w:type="dxa"/>
          </w:tcPr>
          <w:p w:rsidR="00FD0846" w:rsidRPr="00D868D7" w:rsidRDefault="00FD0846" w:rsidP="009F0296">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9F0296">
            <w:r w:rsidRPr="00D868D7">
              <w:t>Primary Actor:</w:t>
            </w:r>
          </w:p>
        </w:tc>
        <w:tc>
          <w:tcPr>
            <w:tcW w:w="2124" w:type="dxa"/>
          </w:tcPr>
          <w:p w:rsidR="00FD0846" w:rsidRPr="00D868D7" w:rsidRDefault="00FD0846" w:rsidP="009F0296">
            <w:r>
              <w:t>Administrator</w:t>
            </w:r>
          </w:p>
        </w:tc>
        <w:tc>
          <w:tcPr>
            <w:tcW w:w="2347" w:type="dxa"/>
          </w:tcPr>
          <w:p w:rsidR="00FD0846" w:rsidRPr="00D868D7" w:rsidRDefault="00FD0846" w:rsidP="009F0296">
            <w:r w:rsidRPr="00D868D7">
              <w:t>Secondary Actor:</w:t>
            </w:r>
          </w:p>
        </w:tc>
        <w:tc>
          <w:tcPr>
            <w:tcW w:w="2364" w:type="dxa"/>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Trigger:</w:t>
            </w:r>
          </w:p>
        </w:tc>
        <w:tc>
          <w:tcPr>
            <w:tcW w:w="6835" w:type="dxa"/>
            <w:gridSpan w:val="3"/>
          </w:tcPr>
          <w:p w:rsidR="00FD0846" w:rsidRPr="00D868D7" w:rsidRDefault="00FD0846" w:rsidP="009F0296">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Description</w:t>
            </w:r>
          </w:p>
        </w:tc>
        <w:tc>
          <w:tcPr>
            <w:tcW w:w="6835" w:type="dxa"/>
            <w:gridSpan w:val="3"/>
          </w:tcPr>
          <w:p w:rsidR="00FD0846" w:rsidRPr="00CB3C60" w:rsidRDefault="00FD0846" w:rsidP="009F0296">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9F0296">
            <w:r w:rsidRPr="00D868D7">
              <w:t>Preconditions:</w:t>
            </w:r>
          </w:p>
        </w:tc>
        <w:tc>
          <w:tcPr>
            <w:tcW w:w="6835" w:type="dxa"/>
            <w:gridSpan w:val="3"/>
          </w:tcPr>
          <w:p w:rsidR="00FD0846" w:rsidRPr="00D868D7" w:rsidRDefault="00FD0846" w:rsidP="009F0296">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Post conditions:</w:t>
            </w:r>
          </w:p>
        </w:tc>
        <w:tc>
          <w:tcPr>
            <w:tcW w:w="6835" w:type="dxa"/>
            <w:gridSpan w:val="3"/>
          </w:tcPr>
          <w:p w:rsidR="00FD0846" w:rsidRPr="00D868D7" w:rsidRDefault="00FD0846" w:rsidP="009F0296">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9F0296">
            <w:r w:rsidRPr="00D868D7">
              <w:t>Normal Flow:</w:t>
            </w:r>
          </w:p>
        </w:tc>
        <w:tc>
          <w:tcPr>
            <w:tcW w:w="6835" w:type="dxa"/>
            <w:gridSpan w:val="3"/>
          </w:tcPr>
          <w:p w:rsidR="00FD0846" w:rsidRPr="00465B2A" w:rsidRDefault="00FD0846" w:rsidP="009F0296">
            <w:r w:rsidRPr="00A94094">
              <w:t>Reject object deleting request</w:t>
            </w:r>
            <w:r w:rsidRPr="00465B2A">
              <w:t>:</w:t>
            </w:r>
          </w:p>
          <w:p w:rsidR="00FD0846" w:rsidRDefault="00FD0846" w:rsidP="009F0296">
            <w:pPr>
              <w:pStyle w:val="ListParagraph"/>
              <w:numPr>
                <w:ilvl w:val="0"/>
                <w:numId w:val="33"/>
              </w:numPr>
            </w:pPr>
            <w:r>
              <w:t>Administrator access in to The Erudite Guider system</w:t>
            </w:r>
            <w:r w:rsidRPr="0074664F">
              <w:t>.</w:t>
            </w:r>
          </w:p>
          <w:p w:rsidR="00FD0846" w:rsidRDefault="00FD0846" w:rsidP="009F0296">
            <w:pPr>
              <w:pStyle w:val="ListParagraph"/>
              <w:numPr>
                <w:ilvl w:val="0"/>
                <w:numId w:val="33"/>
              </w:numPr>
            </w:pPr>
            <w:r>
              <w:t>Click “</w:t>
            </w:r>
            <w:r w:rsidRPr="003531F4">
              <w:rPr>
                <w:lang w:val="vi-VN"/>
              </w:rPr>
              <w:t>Quản lý bảo tàng</w:t>
            </w:r>
            <w:r>
              <w:t>”.</w:t>
            </w:r>
          </w:p>
          <w:p w:rsidR="00FD0846" w:rsidRDefault="00FD0846" w:rsidP="009F0296">
            <w:pPr>
              <w:pStyle w:val="ListParagraph"/>
              <w:numPr>
                <w:ilvl w:val="0"/>
                <w:numId w:val="33"/>
              </w:numPr>
            </w:pPr>
            <w:r>
              <w:t>Click “</w:t>
            </w:r>
            <w:r w:rsidRPr="003531F4">
              <w:rPr>
                <w:lang w:val="vi-VN"/>
              </w:rPr>
              <w:t>Danh sách yêu cầu</w:t>
            </w:r>
            <w:r>
              <w:t>” button to display list of requests.</w:t>
            </w:r>
          </w:p>
          <w:p w:rsidR="00FD0846" w:rsidRDefault="00FD0846" w:rsidP="009F0296">
            <w:pPr>
              <w:pStyle w:val="ListParagraph"/>
              <w:numPr>
                <w:ilvl w:val="0"/>
                <w:numId w:val="33"/>
              </w:numPr>
            </w:pPr>
            <w:r>
              <w:t>Administrator verify request.</w:t>
            </w:r>
          </w:p>
          <w:p w:rsidR="00FD0846" w:rsidRDefault="00FD0846" w:rsidP="009F0296">
            <w:pPr>
              <w:pStyle w:val="ListParagraph"/>
              <w:numPr>
                <w:ilvl w:val="0"/>
                <w:numId w:val="33"/>
              </w:numPr>
            </w:pPr>
            <w:r>
              <w:t>Click “</w:t>
            </w:r>
            <w:r w:rsidRPr="004C2CA8">
              <w:rPr>
                <w:lang w:val="vi-VN"/>
              </w:rPr>
              <w:t>Xử lý yêu cầu</w:t>
            </w:r>
            <w:r>
              <w:t>”</w:t>
            </w:r>
            <w:r w:rsidRPr="00125244">
              <w:t xml:space="preserve"> button of each request.</w:t>
            </w:r>
          </w:p>
          <w:p w:rsidR="009565A0" w:rsidRDefault="009565A0" w:rsidP="009F0296">
            <w:pPr>
              <w:pStyle w:val="ListParagraph"/>
              <w:numPr>
                <w:ilvl w:val="0"/>
                <w:numId w:val="33"/>
              </w:numPr>
            </w:pPr>
            <w:r>
              <w:t>Enter reason accept in “</w:t>
            </w:r>
            <w:r w:rsidRPr="009565A0">
              <w:rPr>
                <w:lang w:val="vi-VN"/>
              </w:rPr>
              <w:t>Lý do</w:t>
            </w:r>
            <w:r>
              <w:t>” text field (mandatory).</w:t>
            </w:r>
          </w:p>
          <w:p w:rsidR="00FD0846" w:rsidRPr="004C2CA8" w:rsidRDefault="00FD0846" w:rsidP="009F0296">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9F0296">
            <w:r w:rsidRPr="00D868D7">
              <w:t>Alternative Flows:</w:t>
            </w:r>
          </w:p>
        </w:tc>
        <w:tc>
          <w:tcPr>
            <w:tcW w:w="6835" w:type="dxa"/>
            <w:gridSpan w:val="3"/>
          </w:tcPr>
          <w:p w:rsidR="00FD0846" w:rsidRPr="00D868D7" w:rsidRDefault="00190707" w:rsidP="009565A0">
            <w:r>
              <w:t>A</w:t>
            </w:r>
            <w:r w:rsidR="009565A0">
              <w:t>fter</w:t>
            </w:r>
            <w:r>
              <w:t xml:space="preserve">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9F0296">
            <w:r w:rsidRPr="00D868D7">
              <w:t>Exceptions:</w:t>
            </w:r>
          </w:p>
        </w:tc>
        <w:tc>
          <w:tcPr>
            <w:tcW w:w="6835" w:type="dxa"/>
            <w:gridSpan w:val="3"/>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Priority:</w:t>
            </w:r>
          </w:p>
        </w:tc>
        <w:tc>
          <w:tcPr>
            <w:tcW w:w="6835" w:type="dxa"/>
            <w:gridSpan w:val="3"/>
          </w:tcPr>
          <w:p w:rsidR="00FD0846" w:rsidRPr="00D868D7" w:rsidRDefault="00FD0846" w:rsidP="009F0296">
            <w:r>
              <w:t>Medium</w:t>
            </w:r>
          </w:p>
        </w:tc>
      </w:tr>
      <w:tr w:rsidR="00FD0846" w:rsidRPr="00D868D7" w:rsidTr="00DD5C44">
        <w:tc>
          <w:tcPr>
            <w:tcW w:w="2066" w:type="dxa"/>
            <w:shd w:val="clear" w:color="auto" w:fill="FBD4B4" w:themeFill="accent6" w:themeFillTint="66"/>
          </w:tcPr>
          <w:p w:rsidR="00FD0846" w:rsidRPr="00D868D7" w:rsidRDefault="00FD0846" w:rsidP="009F0296">
            <w:r w:rsidRPr="00D868D7">
              <w:t>Frequency of Use:</w:t>
            </w:r>
          </w:p>
        </w:tc>
        <w:tc>
          <w:tcPr>
            <w:tcW w:w="6835" w:type="dxa"/>
            <w:gridSpan w:val="3"/>
          </w:tcPr>
          <w:p w:rsidR="00FD0846" w:rsidRPr="00D868D7" w:rsidRDefault="00FD0846" w:rsidP="009F0296">
            <w:r>
              <w:t xml:space="preserve">High </w:t>
            </w:r>
          </w:p>
        </w:tc>
      </w:tr>
      <w:tr w:rsidR="00FD0846" w:rsidRPr="00D868D7" w:rsidTr="00DD5C44">
        <w:tc>
          <w:tcPr>
            <w:tcW w:w="2066" w:type="dxa"/>
            <w:shd w:val="clear" w:color="auto" w:fill="FBD4B4" w:themeFill="accent6" w:themeFillTint="66"/>
          </w:tcPr>
          <w:p w:rsidR="00FD0846" w:rsidRPr="00D868D7" w:rsidRDefault="00FD0846" w:rsidP="009F0296">
            <w:r w:rsidRPr="00D868D7">
              <w:t>Business Rules:</w:t>
            </w:r>
          </w:p>
        </w:tc>
        <w:tc>
          <w:tcPr>
            <w:tcW w:w="6835" w:type="dxa"/>
            <w:gridSpan w:val="3"/>
          </w:tcPr>
          <w:p w:rsidR="00FD0846" w:rsidRPr="00D868D7" w:rsidRDefault="009D161E" w:rsidP="009F0296">
            <w:r>
              <w:t>B50, B51, B53</w:t>
            </w:r>
            <w:r w:rsidR="00E60C57">
              <w:t>, B73</w:t>
            </w:r>
          </w:p>
        </w:tc>
      </w:tr>
      <w:tr w:rsidR="00FD0846" w:rsidRPr="00D868D7" w:rsidTr="00DD5C44">
        <w:tc>
          <w:tcPr>
            <w:tcW w:w="2066" w:type="dxa"/>
            <w:shd w:val="clear" w:color="auto" w:fill="FBD4B4" w:themeFill="accent6" w:themeFillTint="66"/>
          </w:tcPr>
          <w:p w:rsidR="00FD0846" w:rsidRPr="00D868D7" w:rsidRDefault="00FD0846" w:rsidP="009F0296">
            <w:r w:rsidRPr="00D868D7">
              <w:t>Other Information:</w:t>
            </w:r>
          </w:p>
        </w:tc>
        <w:tc>
          <w:tcPr>
            <w:tcW w:w="6835" w:type="dxa"/>
            <w:gridSpan w:val="3"/>
          </w:tcPr>
          <w:p w:rsidR="00FD0846" w:rsidRPr="00D868D7" w:rsidRDefault="00FD0846" w:rsidP="009F0296">
            <w:r w:rsidRPr="00D868D7">
              <w:t>N/A</w:t>
            </w:r>
          </w:p>
        </w:tc>
      </w:tr>
      <w:tr w:rsidR="00FD0846" w:rsidRPr="00D868D7" w:rsidTr="00DD5C44">
        <w:tc>
          <w:tcPr>
            <w:tcW w:w="2066" w:type="dxa"/>
            <w:shd w:val="clear" w:color="auto" w:fill="FBD4B4" w:themeFill="accent6" w:themeFillTint="66"/>
          </w:tcPr>
          <w:p w:rsidR="00FD0846" w:rsidRPr="00D868D7" w:rsidRDefault="00FD0846" w:rsidP="009F0296">
            <w:r w:rsidRPr="00D868D7">
              <w:t>Assumptions</w:t>
            </w:r>
          </w:p>
        </w:tc>
        <w:tc>
          <w:tcPr>
            <w:tcW w:w="6835" w:type="dxa"/>
            <w:gridSpan w:val="3"/>
          </w:tcPr>
          <w:p w:rsidR="00FD0846" w:rsidRPr="00D868D7" w:rsidRDefault="00FD0846" w:rsidP="009F0296">
            <w:r w:rsidRPr="00D868D7">
              <w:t>N/A</w:t>
            </w:r>
          </w:p>
        </w:tc>
      </w:tr>
    </w:tbl>
    <w:p w:rsidR="00FD0846" w:rsidRPr="00FD0846" w:rsidRDefault="00FD0846" w:rsidP="009F0296"/>
    <w:p w:rsidR="004102DB" w:rsidRDefault="004102DB" w:rsidP="009F0296">
      <w:pPr>
        <w:pStyle w:val="Heading3"/>
      </w:pPr>
      <w:r>
        <w:lastRenderedPageBreak/>
        <w:t xml:space="preserve"> Display list of museum</w:t>
      </w:r>
    </w:p>
    <w:p w:rsidR="004102DB" w:rsidRDefault="00CF6BA7" w:rsidP="009F0296">
      <w:r w:rsidRPr="00CF6BA7">
        <w:rPr>
          <w:noProof/>
          <w:lang w:val="vi-VN" w:eastAsia="vi-VN"/>
        </w:rPr>
        <w:drawing>
          <wp:inline distT="0" distB="0" distL="0" distR="0" wp14:anchorId="3CE0FE1C" wp14:editId="1E815336">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UC-12-01</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053836" w:rsidP="009F0296">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DD5C44" w:rsidP="009F0296">
            <w:r>
              <w:t>List of museum is displayed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D5C44" w:rsidP="009F0296">
            <w:r>
              <w:t>View list of</w:t>
            </w:r>
            <w:r w:rsidRPr="00725F77">
              <w:t xml:space="preserve"> </w:t>
            </w:r>
            <w:r w:rsidR="00D04E13">
              <w:t>museum</w:t>
            </w:r>
            <w:r w:rsidRPr="00465B2A">
              <w:t>:</w:t>
            </w:r>
          </w:p>
          <w:p w:rsidR="00DD5C44" w:rsidRDefault="00DD5C44" w:rsidP="009F0296">
            <w:pPr>
              <w:pStyle w:val="ListParagraph"/>
              <w:numPr>
                <w:ilvl w:val="0"/>
                <w:numId w:val="34"/>
              </w:numPr>
            </w:pPr>
            <w:r>
              <w:t>Administrator access in to The Erudite Guider system</w:t>
            </w:r>
            <w:r w:rsidRPr="0074664F">
              <w:t>.</w:t>
            </w:r>
          </w:p>
          <w:p w:rsidR="00DD5C44" w:rsidRDefault="00DD5C44" w:rsidP="009F0296">
            <w:pPr>
              <w:pStyle w:val="ListParagraph"/>
              <w:numPr>
                <w:ilvl w:val="0"/>
                <w:numId w:val="34"/>
              </w:numPr>
            </w:pPr>
            <w:r>
              <w:t>Click “</w:t>
            </w:r>
            <w:r w:rsidRPr="003531F4">
              <w:rPr>
                <w:lang w:val="vi-VN"/>
              </w:rPr>
              <w:t>Quản lý bảo tàng</w:t>
            </w:r>
            <w:r>
              <w:t>”.</w:t>
            </w:r>
          </w:p>
          <w:p w:rsidR="009538B8" w:rsidRPr="004C2CA8" w:rsidRDefault="00DD5C44" w:rsidP="009F0296">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01CC2" w:rsidP="009F0296">
            <w:r>
              <w:t>B5</w:t>
            </w:r>
            <w:r w:rsidR="009D161E">
              <w:t>4</w:t>
            </w:r>
          </w:p>
        </w:tc>
      </w:tr>
      <w:tr w:rsidR="00DD5C44" w:rsidRPr="00D868D7" w:rsidTr="00DD5C44">
        <w:tc>
          <w:tcPr>
            <w:tcW w:w="2066" w:type="dxa"/>
            <w:shd w:val="clear" w:color="auto" w:fill="FBD4B4" w:themeFill="accent6" w:themeFillTint="66"/>
          </w:tcPr>
          <w:p w:rsidR="00DD5C44" w:rsidRPr="00D868D7" w:rsidRDefault="00DD5C44" w:rsidP="009F0296">
            <w:r w:rsidRPr="00D868D7">
              <w:lastRenderedPageBreak/>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CF6BA7" w:rsidRPr="004102DB" w:rsidRDefault="00CF6BA7" w:rsidP="009F0296"/>
    <w:p w:rsidR="00D67A8A" w:rsidRDefault="00D67A8A" w:rsidP="009F0296">
      <w:pPr>
        <w:pStyle w:val="Heading3"/>
      </w:pPr>
      <w:r>
        <w:t xml:space="preserve"> </w:t>
      </w:r>
      <w:r w:rsidR="004C5C77">
        <w:t>Account management</w:t>
      </w:r>
    </w:p>
    <w:p w:rsidR="004C5C77" w:rsidRPr="004C5C77" w:rsidRDefault="004C5C77" w:rsidP="009F0296">
      <w:r w:rsidRPr="004C5C77">
        <w:rPr>
          <w:noProof/>
          <w:lang w:val="vi-VN" w:eastAsia="vi-VN"/>
        </w:rPr>
        <w:drawing>
          <wp:inline distT="0" distB="0" distL="0" distR="0" wp14:anchorId="62620CB1" wp14:editId="668DC67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9F0296">
      <w:pPr>
        <w:pStyle w:val="Heading4"/>
      </w:pPr>
      <w:r>
        <w:t>View</w:t>
      </w:r>
    </w:p>
    <w:p w:rsidR="004C5C77" w:rsidRDefault="004C5C77" w:rsidP="009F0296">
      <w:pPr>
        <w:pStyle w:val="Heading5"/>
      </w:pPr>
      <w:r>
        <w:t>View list</w:t>
      </w:r>
    </w:p>
    <w:p w:rsidR="00F77862" w:rsidRPr="00F77862" w:rsidRDefault="00F77862"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9F0296">
            <w:r>
              <w:t>Use Case ID:</w:t>
            </w:r>
          </w:p>
        </w:tc>
        <w:tc>
          <w:tcPr>
            <w:tcW w:w="6835" w:type="dxa"/>
            <w:gridSpan w:val="3"/>
            <w:shd w:val="clear" w:color="auto" w:fill="FBD4B4" w:themeFill="accent6" w:themeFillTint="66"/>
          </w:tcPr>
          <w:p w:rsidR="007416E5" w:rsidRPr="00D868D7" w:rsidRDefault="007416E5" w:rsidP="009F0296">
            <w:r>
              <w:t>UC-13-01</w:t>
            </w:r>
          </w:p>
        </w:tc>
      </w:tr>
      <w:tr w:rsidR="007416E5" w:rsidRPr="00D868D7" w:rsidTr="00F77862">
        <w:tc>
          <w:tcPr>
            <w:tcW w:w="2066" w:type="dxa"/>
            <w:shd w:val="clear" w:color="auto" w:fill="FBD4B4" w:themeFill="accent6" w:themeFillTint="66"/>
          </w:tcPr>
          <w:p w:rsidR="007416E5" w:rsidRPr="00D868D7" w:rsidRDefault="007416E5" w:rsidP="009F0296">
            <w:r w:rsidRPr="00D868D7">
              <w:t>Created By:</w:t>
            </w:r>
          </w:p>
        </w:tc>
        <w:tc>
          <w:tcPr>
            <w:tcW w:w="2124" w:type="dxa"/>
          </w:tcPr>
          <w:p w:rsidR="007416E5" w:rsidRPr="00E9167E" w:rsidRDefault="007416E5" w:rsidP="009F0296">
            <w:pPr>
              <w:rPr>
                <w:rFonts w:ascii="Times New Roman" w:hAnsi="Times New Roman" w:cs="Times New Roman"/>
              </w:rPr>
            </w:pPr>
            <w:r w:rsidRPr="00D650E5">
              <w:rPr>
                <w:lang w:val="vi-VN"/>
              </w:rPr>
              <w:t>QuyetNH</w:t>
            </w:r>
          </w:p>
        </w:tc>
        <w:tc>
          <w:tcPr>
            <w:tcW w:w="2347" w:type="dxa"/>
          </w:tcPr>
          <w:p w:rsidR="007416E5" w:rsidRPr="00D868D7" w:rsidRDefault="007416E5" w:rsidP="009F0296">
            <w:r w:rsidRPr="00D868D7">
              <w:t>Date Created:</w:t>
            </w:r>
          </w:p>
        </w:tc>
        <w:tc>
          <w:tcPr>
            <w:tcW w:w="2364" w:type="dxa"/>
          </w:tcPr>
          <w:p w:rsidR="007416E5" w:rsidRPr="00D868D7" w:rsidRDefault="007416E5" w:rsidP="009F0296">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9F0296">
            <w:r w:rsidRPr="00D868D7">
              <w:t>Primary Actor:</w:t>
            </w:r>
          </w:p>
        </w:tc>
        <w:tc>
          <w:tcPr>
            <w:tcW w:w="2124" w:type="dxa"/>
          </w:tcPr>
          <w:p w:rsidR="007416E5" w:rsidRPr="00D868D7" w:rsidRDefault="007416E5" w:rsidP="009F0296">
            <w:r>
              <w:t>Administrator</w:t>
            </w:r>
          </w:p>
        </w:tc>
        <w:tc>
          <w:tcPr>
            <w:tcW w:w="2347" w:type="dxa"/>
          </w:tcPr>
          <w:p w:rsidR="007416E5" w:rsidRPr="00D868D7" w:rsidRDefault="007416E5" w:rsidP="009F0296">
            <w:r w:rsidRPr="00D868D7">
              <w:t>Secondary Actor:</w:t>
            </w:r>
          </w:p>
        </w:tc>
        <w:tc>
          <w:tcPr>
            <w:tcW w:w="2364" w:type="dxa"/>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t>Trigger:</w:t>
            </w:r>
          </w:p>
        </w:tc>
        <w:tc>
          <w:tcPr>
            <w:tcW w:w="6835" w:type="dxa"/>
            <w:gridSpan w:val="3"/>
          </w:tcPr>
          <w:p w:rsidR="007416E5" w:rsidRPr="00D868D7" w:rsidRDefault="007416E5" w:rsidP="009F0296">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Description</w:t>
            </w:r>
          </w:p>
        </w:tc>
        <w:tc>
          <w:tcPr>
            <w:tcW w:w="6835" w:type="dxa"/>
            <w:gridSpan w:val="3"/>
          </w:tcPr>
          <w:p w:rsidR="007416E5" w:rsidRPr="00CB3C60" w:rsidRDefault="007416E5" w:rsidP="009F0296">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Preconditions:</w:t>
            </w:r>
          </w:p>
        </w:tc>
        <w:tc>
          <w:tcPr>
            <w:tcW w:w="6835" w:type="dxa"/>
            <w:gridSpan w:val="3"/>
          </w:tcPr>
          <w:p w:rsidR="007416E5" w:rsidRPr="00D868D7" w:rsidRDefault="007416E5" w:rsidP="009F0296">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9F0296">
            <w:r w:rsidRPr="00D868D7">
              <w:t>Post conditions:</w:t>
            </w:r>
          </w:p>
        </w:tc>
        <w:tc>
          <w:tcPr>
            <w:tcW w:w="6835" w:type="dxa"/>
            <w:gridSpan w:val="3"/>
          </w:tcPr>
          <w:p w:rsidR="007416E5" w:rsidRPr="00D868D7" w:rsidRDefault="007416E5" w:rsidP="009F0296">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9F0296">
            <w:r w:rsidRPr="00D868D7">
              <w:t>Normal Flow:</w:t>
            </w:r>
          </w:p>
        </w:tc>
        <w:tc>
          <w:tcPr>
            <w:tcW w:w="6835" w:type="dxa"/>
            <w:gridSpan w:val="3"/>
          </w:tcPr>
          <w:p w:rsidR="007416E5" w:rsidRPr="00465B2A" w:rsidRDefault="007416E5" w:rsidP="009F0296">
            <w:r>
              <w:t>View list of valid account</w:t>
            </w:r>
            <w:r w:rsidRPr="00465B2A">
              <w:t>:</w:t>
            </w:r>
          </w:p>
          <w:p w:rsidR="007416E5" w:rsidRDefault="007416E5" w:rsidP="009F0296">
            <w:pPr>
              <w:pStyle w:val="ListParagraph"/>
              <w:numPr>
                <w:ilvl w:val="0"/>
                <w:numId w:val="35"/>
              </w:numPr>
            </w:pPr>
            <w:r>
              <w:t>Administrator access in to The Erudite Guider system</w:t>
            </w:r>
            <w:r w:rsidRPr="0074664F">
              <w:t>.</w:t>
            </w:r>
          </w:p>
          <w:p w:rsidR="007416E5" w:rsidRDefault="007416E5" w:rsidP="009F0296">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9F0296">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9F0296">
            <w:r w:rsidRPr="00D868D7">
              <w:t>Alternative Flows:</w:t>
            </w:r>
          </w:p>
        </w:tc>
        <w:tc>
          <w:tcPr>
            <w:tcW w:w="6835" w:type="dxa"/>
            <w:gridSpan w:val="3"/>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lastRenderedPageBreak/>
              <w:t>Exceptions:</w:t>
            </w:r>
          </w:p>
        </w:tc>
        <w:tc>
          <w:tcPr>
            <w:tcW w:w="6835" w:type="dxa"/>
            <w:gridSpan w:val="3"/>
          </w:tcPr>
          <w:p w:rsidR="007416E5" w:rsidRPr="00D868D7" w:rsidRDefault="007416E5" w:rsidP="009F0296">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9F0296">
            <w:r w:rsidRPr="00D868D7">
              <w:t>Priority:</w:t>
            </w:r>
          </w:p>
        </w:tc>
        <w:tc>
          <w:tcPr>
            <w:tcW w:w="6835" w:type="dxa"/>
            <w:gridSpan w:val="3"/>
          </w:tcPr>
          <w:p w:rsidR="007416E5" w:rsidRPr="00D868D7" w:rsidRDefault="007416E5" w:rsidP="009F0296">
            <w:r>
              <w:t>Medium</w:t>
            </w:r>
          </w:p>
        </w:tc>
      </w:tr>
      <w:tr w:rsidR="007416E5" w:rsidRPr="00D868D7" w:rsidTr="00F77862">
        <w:tc>
          <w:tcPr>
            <w:tcW w:w="2066" w:type="dxa"/>
            <w:shd w:val="clear" w:color="auto" w:fill="FBD4B4" w:themeFill="accent6" w:themeFillTint="66"/>
          </w:tcPr>
          <w:p w:rsidR="007416E5" w:rsidRPr="00D868D7" w:rsidRDefault="007416E5" w:rsidP="009F0296">
            <w:r w:rsidRPr="00D868D7">
              <w:t>Frequency of Use:</w:t>
            </w:r>
          </w:p>
        </w:tc>
        <w:tc>
          <w:tcPr>
            <w:tcW w:w="6835" w:type="dxa"/>
            <w:gridSpan w:val="3"/>
          </w:tcPr>
          <w:p w:rsidR="007416E5" w:rsidRPr="00D868D7" w:rsidRDefault="007416E5" w:rsidP="009F0296">
            <w:r>
              <w:t xml:space="preserve">High </w:t>
            </w:r>
          </w:p>
        </w:tc>
      </w:tr>
      <w:tr w:rsidR="007416E5" w:rsidRPr="00D868D7" w:rsidTr="00F77862">
        <w:tc>
          <w:tcPr>
            <w:tcW w:w="2066" w:type="dxa"/>
            <w:shd w:val="clear" w:color="auto" w:fill="FBD4B4" w:themeFill="accent6" w:themeFillTint="66"/>
          </w:tcPr>
          <w:p w:rsidR="007416E5" w:rsidRPr="00D868D7" w:rsidRDefault="007416E5" w:rsidP="009F0296">
            <w:r w:rsidRPr="00D868D7">
              <w:t>Business Rules:</w:t>
            </w:r>
          </w:p>
        </w:tc>
        <w:tc>
          <w:tcPr>
            <w:tcW w:w="6835" w:type="dxa"/>
            <w:gridSpan w:val="3"/>
          </w:tcPr>
          <w:p w:rsidR="007416E5" w:rsidRPr="00D868D7" w:rsidRDefault="00F77862" w:rsidP="009F0296">
            <w:r>
              <w:t>B5</w:t>
            </w:r>
            <w:r w:rsidR="009D161E">
              <w:t>5, B56</w:t>
            </w:r>
          </w:p>
        </w:tc>
      </w:tr>
      <w:tr w:rsidR="007416E5" w:rsidRPr="00D868D7" w:rsidTr="00F77862">
        <w:tc>
          <w:tcPr>
            <w:tcW w:w="2066" w:type="dxa"/>
            <w:shd w:val="clear" w:color="auto" w:fill="FBD4B4" w:themeFill="accent6" w:themeFillTint="66"/>
          </w:tcPr>
          <w:p w:rsidR="007416E5" w:rsidRPr="00D868D7" w:rsidRDefault="007416E5" w:rsidP="009F0296">
            <w:r w:rsidRPr="00D868D7">
              <w:t>Other Information:</w:t>
            </w:r>
          </w:p>
        </w:tc>
        <w:tc>
          <w:tcPr>
            <w:tcW w:w="6835" w:type="dxa"/>
            <w:gridSpan w:val="3"/>
          </w:tcPr>
          <w:p w:rsidR="007416E5" w:rsidRPr="00D868D7" w:rsidRDefault="007416E5" w:rsidP="009F0296">
            <w:r w:rsidRPr="00D868D7">
              <w:t>N/A</w:t>
            </w:r>
          </w:p>
        </w:tc>
      </w:tr>
      <w:tr w:rsidR="007416E5" w:rsidRPr="00D868D7" w:rsidTr="00F77862">
        <w:tc>
          <w:tcPr>
            <w:tcW w:w="2066" w:type="dxa"/>
            <w:shd w:val="clear" w:color="auto" w:fill="FBD4B4" w:themeFill="accent6" w:themeFillTint="66"/>
          </w:tcPr>
          <w:p w:rsidR="007416E5" w:rsidRPr="00D868D7" w:rsidRDefault="007416E5" w:rsidP="009F0296">
            <w:r w:rsidRPr="00D868D7">
              <w:t>Assumptions</w:t>
            </w:r>
          </w:p>
        </w:tc>
        <w:tc>
          <w:tcPr>
            <w:tcW w:w="6835" w:type="dxa"/>
            <w:gridSpan w:val="3"/>
          </w:tcPr>
          <w:p w:rsidR="007416E5" w:rsidRPr="00D868D7" w:rsidRDefault="007416E5" w:rsidP="009F0296">
            <w:r w:rsidRPr="00D868D7">
              <w:t>N/A</w:t>
            </w:r>
          </w:p>
        </w:tc>
      </w:tr>
    </w:tbl>
    <w:p w:rsidR="004C5C77" w:rsidRPr="004C5C77" w:rsidRDefault="004C5C77" w:rsidP="009F0296"/>
    <w:p w:rsidR="004C5C77" w:rsidRDefault="004C5C77" w:rsidP="009F0296">
      <w:pPr>
        <w:pStyle w:val="Heading5"/>
      </w:pPr>
      <w:r>
        <w:t>View detail</w:t>
      </w:r>
    </w:p>
    <w:p w:rsidR="004C5C77" w:rsidRDefault="004C5C7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9F0296">
            <w:r>
              <w:t>Use Case ID:</w:t>
            </w:r>
          </w:p>
        </w:tc>
        <w:tc>
          <w:tcPr>
            <w:tcW w:w="6835" w:type="dxa"/>
            <w:gridSpan w:val="3"/>
            <w:shd w:val="clear" w:color="auto" w:fill="FBD4B4" w:themeFill="accent6" w:themeFillTint="66"/>
          </w:tcPr>
          <w:p w:rsidR="00F77862" w:rsidRPr="00D868D7" w:rsidRDefault="00F77862" w:rsidP="009F0296">
            <w:r>
              <w:t>UC-13-02</w:t>
            </w:r>
          </w:p>
        </w:tc>
      </w:tr>
      <w:tr w:rsidR="00F77862" w:rsidRPr="00D868D7" w:rsidTr="003340F1">
        <w:tc>
          <w:tcPr>
            <w:tcW w:w="2066" w:type="dxa"/>
            <w:shd w:val="clear" w:color="auto" w:fill="FBD4B4" w:themeFill="accent6" w:themeFillTint="66"/>
          </w:tcPr>
          <w:p w:rsidR="00F77862" w:rsidRPr="00D868D7" w:rsidRDefault="00F77862" w:rsidP="009F0296">
            <w:r w:rsidRPr="00D868D7">
              <w:t>Created By:</w:t>
            </w:r>
          </w:p>
        </w:tc>
        <w:tc>
          <w:tcPr>
            <w:tcW w:w="2124" w:type="dxa"/>
          </w:tcPr>
          <w:p w:rsidR="00F77862" w:rsidRPr="00E9167E" w:rsidRDefault="00F77862" w:rsidP="009F0296">
            <w:pPr>
              <w:rPr>
                <w:rFonts w:ascii="Times New Roman" w:hAnsi="Times New Roman" w:cs="Times New Roman"/>
              </w:rPr>
            </w:pPr>
            <w:r w:rsidRPr="00D650E5">
              <w:rPr>
                <w:lang w:val="vi-VN"/>
              </w:rPr>
              <w:t>QuyetNH</w:t>
            </w:r>
          </w:p>
        </w:tc>
        <w:tc>
          <w:tcPr>
            <w:tcW w:w="2347" w:type="dxa"/>
          </w:tcPr>
          <w:p w:rsidR="00F77862" w:rsidRPr="00D868D7" w:rsidRDefault="00F77862" w:rsidP="009F0296">
            <w:r w:rsidRPr="00D868D7">
              <w:t>Date Created:</w:t>
            </w:r>
          </w:p>
        </w:tc>
        <w:tc>
          <w:tcPr>
            <w:tcW w:w="2364" w:type="dxa"/>
          </w:tcPr>
          <w:p w:rsidR="00F77862" w:rsidRPr="00D868D7" w:rsidRDefault="00F77862" w:rsidP="009F0296">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9F0296">
            <w:r w:rsidRPr="00D868D7">
              <w:t>Primary Actor:</w:t>
            </w:r>
          </w:p>
        </w:tc>
        <w:tc>
          <w:tcPr>
            <w:tcW w:w="2124" w:type="dxa"/>
          </w:tcPr>
          <w:p w:rsidR="00F77862" w:rsidRPr="00D868D7" w:rsidRDefault="00F77862" w:rsidP="009F0296">
            <w:r>
              <w:t>Administrator</w:t>
            </w:r>
          </w:p>
        </w:tc>
        <w:tc>
          <w:tcPr>
            <w:tcW w:w="2347" w:type="dxa"/>
          </w:tcPr>
          <w:p w:rsidR="00F77862" w:rsidRPr="00D868D7" w:rsidRDefault="00F77862" w:rsidP="009F0296">
            <w:r w:rsidRPr="00D868D7">
              <w:t>Secondary Actor:</w:t>
            </w:r>
          </w:p>
        </w:tc>
        <w:tc>
          <w:tcPr>
            <w:tcW w:w="2364" w:type="dxa"/>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Trigger:</w:t>
            </w:r>
          </w:p>
        </w:tc>
        <w:tc>
          <w:tcPr>
            <w:tcW w:w="6835" w:type="dxa"/>
            <w:gridSpan w:val="3"/>
          </w:tcPr>
          <w:p w:rsidR="00F77862" w:rsidRPr="00D868D7" w:rsidRDefault="00F77862" w:rsidP="009F0296">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9F0296">
            <w:r w:rsidRPr="00D868D7">
              <w:t>Description</w:t>
            </w:r>
          </w:p>
        </w:tc>
        <w:tc>
          <w:tcPr>
            <w:tcW w:w="6835" w:type="dxa"/>
            <w:gridSpan w:val="3"/>
          </w:tcPr>
          <w:p w:rsidR="00F77862" w:rsidRPr="00CB3C60" w:rsidRDefault="00F77862" w:rsidP="009F0296">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9F0296">
            <w:r w:rsidRPr="00D868D7">
              <w:t>Preconditions:</w:t>
            </w:r>
          </w:p>
        </w:tc>
        <w:tc>
          <w:tcPr>
            <w:tcW w:w="6835" w:type="dxa"/>
            <w:gridSpan w:val="3"/>
          </w:tcPr>
          <w:p w:rsidR="00F77862" w:rsidRPr="00D868D7" w:rsidRDefault="00F77862" w:rsidP="009F0296">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9F0296">
            <w:r w:rsidRPr="00D868D7">
              <w:t>Post conditions:</w:t>
            </w:r>
          </w:p>
        </w:tc>
        <w:tc>
          <w:tcPr>
            <w:tcW w:w="6835" w:type="dxa"/>
            <w:gridSpan w:val="3"/>
          </w:tcPr>
          <w:p w:rsidR="00F77862" w:rsidRPr="00D868D7" w:rsidRDefault="00A20B4B" w:rsidP="009F0296">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9F0296">
            <w:r w:rsidRPr="00D868D7">
              <w:t>Normal Flow:</w:t>
            </w:r>
          </w:p>
        </w:tc>
        <w:tc>
          <w:tcPr>
            <w:tcW w:w="6835" w:type="dxa"/>
            <w:gridSpan w:val="3"/>
          </w:tcPr>
          <w:p w:rsidR="00F77862" w:rsidRPr="00465B2A" w:rsidRDefault="00F77862" w:rsidP="009F0296">
            <w:r>
              <w:t xml:space="preserve">View </w:t>
            </w:r>
            <w:r w:rsidR="00A20B4B">
              <w:t xml:space="preserve">detail </w:t>
            </w:r>
            <w:r>
              <w:t>account</w:t>
            </w:r>
            <w:r w:rsidRPr="00465B2A">
              <w:t>:</w:t>
            </w:r>
          </w:p>
          <w:p w:rsidR="00F77862" w:rsidRDefault="00F77862" w:rsidP="009F0296">
            <w:pPr>
              <w:pStyle w:val="ListParagraph"/>
              <w:numPr>
                <w:ilvl w:val="0"/>
                <w:numId w:val="36"/>
              </w:numPr>
            </w:pPr>
            <w:r>
              <w:t>Administrator access in to The Erudite Guider system</w:t>
            </w:r>
            <w:r w:rsidRPr="0074664F">
              <w:t>.</w:t>
            </w:r>
          </w:p>
          <w:p w:rsidR="00F77862" w:rsidRDefault="00F77862" w:rsidP="009F0296">
            <w:pPr>
              <w:pStyle w:val="ListParagraph"/>
              <w:numPr>
                <w:ilvl w:val="0"/>
                <w:numId w:val="36"/>
              </w:numPr>
            </w:pPr>
            <w:r>
              <w:t>Click “</w:t>
            </w:r>
            <w:r w:rsidRPr="007416E5">
              <w:rPr>
                <w:lang w:val="vi-VN"/>
              </w:rPr>
              <w:t>Quản lý tài khoản</w:t>
            </w:r>
            <w:r>
              <w:t>”.</w:t>
            </w:r>
          </w:p>
          <w:p w:rsidR="00F77862" w:rsidRDefault="00F77862" w:rsidP="009F0296">
            <w:pPr>
              <w:pStyle w:val="ListParagraph"/>
              <w:numPr>
                <w:ilvl w:val="0"/>
                <w:numId w:val="36"/>
              </w:numPr>
            </w:pPr>
            <w:r>
              <w:t>View list of valid account is displayed in the screen.</w:t>
            </w:r>
          </w:p>
          <w:p w:rsidR="00A20B4B" w:rsidRDefault="00635D1F" w:rsidP="009F0296">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9F0296">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9F0296">
            <w:r w:rsidRPr="00D868D7">
              <w:t>Alternative Flows:</w:t>
            </w:r>
          </w:p>
        </w:tc>
        <w:tc>
          <w:tcPr>
            <w:tcW w:w="6835" w:type="dxa"/>
            <w:gridSpan w:val="3"/>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Exceptions:</w:t>
            </w:r>
          </w:p>
        </w:tc>
        <w:tc>
          <w:tcPr>
            <w:tcW w:w="6835" w:type="dxa"/>
            <w:gridSpan w:val="3"/>
          </w:tcPr>
          <w:p w:rsidR="00F77862" w:rsidRPr="00D868D7" w:rsidRDefault="00F77862" w:rsidP="009F0296">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9F0296">
            <w:r w:rsidRPr="00D868D7">
              <w:t>Priority:</w:t>
            </w:r>
          </w:p>
        </w:tc>
        <w:tc>
          <w:tcPr>
            <w:tcW w:w="6835" w:type="dxa"/>
            <w:gridSpan w:val="3"/>
          </w:tcPr>
          <w:p w:rsidR="00F77862" w:rsidRPr="00D868D7" w:rsidRDefault="00F77862" w:rsidP="009F0296">
            <w:r>
              <w:t>Medium</w:t>
            </w:r>
          </w:p>
        </w:tc>
      </w:tr>
      <w:tr w:rsidR="00F77862" w:rsidRPr="00D868D7" w:rsidTr="003340F1">
        <w:tc>
          <w:tcPr>
            <w:tcW w:w="2066" w:type="dxa"/>
            <w:shd w:val="clear" w:color="auto" w:fill="FBD4B4" w:themeFill="accent6" w:themeFillTint="66"/>
          </w:tcPr>
          <w:p w:rsidR="00F77862" w:rsidRPr="00D868D7" w:rsidRDefault="00F77862" w:rsidP="009F0296">
            <w:r w:rsidRPr="00D868D7">
              <w:t>Frequency of Use:</w:t>
            </w:r>
          </w:p>
        </w:tc>
        <w:tc>
          <w:tcPr>
            <w:tcW w:w="6835" w:type="dxa"/>
            <w:gridSpan w:val="3"/>
          </w:tcPr>
          <w:p w:rsidR="00F77862" w:rsidRPr="00D868D7" w:rsidRDefault="00F77862" w:rsidP="009F0296">
            <w:r>
              <w:t xml:space="preserve">High </w:t>
            </w:r>
          </w:p>
        </w:tc>
      </w:tr>
      <w:tr w:rsidR="00F77862" w:rsidRPr="00D868D7" w:rsidTr="003340F1">
        <w:tc>
          <w:tcPr>
            <w:tcW w:w="2066" w:type="dxa"/>
            <w:shd w:val="clear" w:color="auto" w:fill="FBD4B4" w:themeFill="accent6" w:themeFillTint="66"/>
          </w:tcPr>
          <w:p w:rsidR="00F77862" w:rsidRPr="00D868D7" w:rsidRDefault="00F77862" w:rsidP="009F0296">
            <w:r w:rsidRPr="00D868D7">
              <w:t>Business Rules:</w:t>
            </w:r>
          </w:p>
        </w:tc>
        <w:tc>
          <w:tcPr>
            <w:tcW w:w="6835" w:type="dxa"/>
            <w:gridSpan w:val="3"/>
          </w:tcPr>
          <w:p w:rsidR="00F77862" w:rsidRPr="00D868D7" w:rsidRDefault="009D161E" w:rsidP="009F0296">
            <w:r>
              <w:t>B55, B56</w:t>
            </w:r>
          </w:p>
        </w:tc>
      </w:tr>
      <w:tr w:rsidR="00F77862" w:rsidRPr="00D868D7" w:rsidTr="003340F1">
        <w:tc>
          <w:tcPr>
            <w:tcW w:w="2066" w:type="dxa"/>
            <w:shd w:val="clear" w:color="auto" w:fill="FBD4B4" w:themeFill="accent6" w:themeFillTint="66"/>
          </w:tcPr>
          <w:p w:rsidR="00F77862" w:rsidRPr="00D868D7" w:rsidRDefault="00F77862" w:rsidP="009F0296">
            <w:r w:rsidRPr="00D868D7">
              <w:t>Other Information:</w:t>
            </w:r>
          </w:p>
        </w:tc>
        <w:tc>
          <w:tcPr>
            <w:tcW w:w="6835" w:type="dxa"/>
            <w:gridSpan w:val="3"/>
          </w:tcPr>
          <w:p w:rsidR="00F77862" w:rsidRPr="00D868D7" w:rsidRDefault="00F77862" w:rsidP="009F0296">
            <w:r w:rsidRPr="00D868D7">
              <w:t>N/A</w:t>
            </w:r>
          </w:p>
        </w:tc>
      </w:tr>
      <w:tr w:rsidR="00F77862" w:rsidRPr="00D868D7" w:rsidTr="003340F1">
        <w:tc>
          <w:tcPr>
            <w:tcW w:w="2066" w:type="dxa"/>
            <w:shd w:val="clear" w:color="auto" w:fill="FBD4B4" w:themeFill="accent6" w:themeFillTint="66"/>
          </w:tcPr>
          <w:p w:rsidR="00F77862" w:rsidRPr="00D868D7" w:rsidRDefault="00F77862" w:rsidP="009F0296">
            <w:r w:rsidRPr="00D868D7">
              <w:lastRenderedPageBreak/>
              <w:t>Assumptions</w:t>
            </w:r>
          </w:p>
        </w:tc>
        <w:tc>
          <w:tcPr>
            <w:tcW w:w="6835" w:type="dxa"/>
            <w:gridSpan w:val="3"/>
          </w:tcPr>
          <w:p w:rsidR="00F77862" w:rsidRPr="00D868D7" w:rsidRDefault="00F77862" w:rsidP="009F0296">
            <w:r w:rsidRPr="00D868D7">
              <w:t>N/A</w:t>
            </w:r>
          </w:p>
        </w:tc>
      </w:tr>
    </w:tbl>
    <w:p w:rsidR="00F77862" w:rsidRPr="004C5C77" w:rsidRDefault="00F77862" w:rsidP="009F0296"/>
    <w:p w:rsidR="004102DB" w:rsidRDefault="004102DB" w:rsidP="009F0296">
      <w:pPr>
        <w:pStyle w:val="Heading4"/>
      </w:pPr>
      <w:r>
        <w:t xml:space="preserve"> Deactivate </w:t>
      </w:r>
      <w:r w:rsidR="004F4FBA" w:rsidRPr="004F4FBA">
        <w:t>account</w:t>
      </w:r>
    </w:p>
    <w:p w:rsidR="00CF6BA7" w:rsidRPr="00CF6BA7" w:rsidRDefault="00CF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DD5C44" w:rsidP="009F0296">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901B09" w:rsidP="009F0296">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04E13" w:rsidP="009F0296">
            <w:r>
              <w:t>Deactivate Museum</w:t>
            </w:r>
            <w:r w:rsidR="00DD5C44" w:rsidRPr="00465B2A">
              <w:t>:</w:t>
            </w:r>
          </w:p>
          <w:p w:rsidR="00A20B4B" w:rsidRDefault="00A20B4B" w:rsidP="009F0296">
            <w:pPr>
              <w:pStyle w:val="ListParagraph"/>
              <w:numPr>
                <w:ilvl w:val="0"/>
                <w:numId w:val="37"/>
              </w:numPr>
            </w:pPr>
            <w:r>
              <w:t>Administrator access in to The Erudite Guider system</w:t>
            </w:r>
            <w:r w:rsidRPr="0074664F">
              <w:t>.</w:t>
            </w:r>
          </w:p>
          <w:p w:rsidR="00A20B4B" w:rsidRDefault="00A20B4B" w:rsidP="009F0296">
            <w:pPr>
              <w:pStyle w:val="ListParagraph"/>
              <w:numPr>
                <w:ilvl w:val="0"/>
                <w:numId w:val="37"/>
              </w:numPr>
            </w:pPr>
            <w:r>
              <w:t>Click “</w:t>
            </w:r>
            <w:r w:rsidRPr="007416E5">
              <w:rPr>
                <w:lang w:val="vi-VN"/>
              </w:rPr>
              <w:t>Quản lý tài khoản</w:t>
            </w:r>
            <w:r>
              <w:t>”.</w:t>
            </w:r>
          </w:p>
          <w:p w:rsidR="00A20B4B" w:rsidRDefault="00A20B4B" w:rsidP="009F0296">
            <w:pPr>
              <w:pStyle w:val="ListParagraph"/>
              <w:numPr>
                <w:ilvl w:val="0"/>
                <w:numId w:val="37"/>
              </w:numPr>
            </w:pPr>
            <w:r>
              <w:t>View list of valid account is displayed in the screen.</w:t>
            </w:r>
          </w:p>
          <w:p w:rsidR="00DD5C44" w:rsidRDefault="00941472" w:rsidP="009F0296">
            <w:pPr>
              <w:pStyle w:val="ListParagraph"/>
              <w:numPr>
                <w:ilvl w:val="0"/>
                <w:numId w:val="37"/>
              </w:numPr>
            </w:pPr>
            <w:r>
              <w:t>S</w:t>
            </w:r>
            <w:r w:rsidR="00A20B4B">
              <w:t>ee detail of chosen account</w:t>
            </w:r>
            <w:r>
              <w:t xml:space="preserve"> as well</w:t>
            </w:r>
            <w:r w:rsidR="00A20B4B">
              <w:t>.</w:t>
            </w:r>
          </w:p>
          <w:p w:rsidR="00A20B4B" w:rsidRDefault="00A20B4B" w:rsidP="009F0296">
            <w:pPr>
              <w:pStyle w:val="ListParagraph"/>
              <w:numPr>
                <w:ilvl w:val="0"/>
                <w:numId w:val="37"/>
              </w:numPr>
            </w:pPr>
            <w:r>
              <w:t xml:space="preserve">Click on </w:t>
            </w:r>
            <w:r w:rsidR="00190707">
              <w:t>“</w:t>
            </w:r>
            <w:r w:rsidR="00115E34" w:rsidRPr="00115E34">
              <w:rPr>
                <w:lang w:val="vi-VN"/>
              </w:rPr>
              <w:t>Xem chi tiết</w:t>
            </w:r>
            <w:r w:rsidR="00190707">
              <w:t xml:space="preserve">” </w:t>
            </w:r>
            <w:r w:rsidR="00115E34">
              <w:t>button to go to detail information of museum screen.</w:t>
            </w:r>
          </w:p>
          <w:p w:rsidR="00941472" w:rsidRDefault="00941472" w:rsidP="009F0296">
            <w:pPr>
              <w:pStyle w:val="ListParagraph"/>
              <w:numPr>
                <w:ilvl w:val="0"/>
                <w:numId w:val="37"/>
              </w:numPr>
            </w:pPr>
            <w:r>
              <w:t>Click on “Deactivate” radio button.</w:t>
            </w:r>
          </w:p>
          <w:p w:rsidR="001661BA" w:rsidRPr="004C2CA8" w:rsidRDefault="001661BA" w:rsidP="009F0296">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1661BA" w:rsidRDefault="001661BA" w:rsidP="009F0296">
            <w:r>
              <w:t>Admin want to cancel deactivate account:</w:t>
            </w:r>
          </w:p>
          <w:p w:rsidR="00DD5C44" w:rsidRPr="00D868D7" w:rsidRDefault="00941472" w:rsidP="00115E34">
            <w:pPr>
              <w:pStyle w:val="ListParagraph"/>
              <w:numPr>
                <w:ilvl w:val="0"/>
                <w:numId w:val="3"/>
              </w:numPr>
            </w:pPr>
            <w:r>
              <w:t>At step 7</w:t>
            </w:r>
            <w:r w:rsidR="001661BA">
              <w:t>, user click on “</w:t>
            </w:r>
            <w:r w:rsidR="00115E34" w:rsidRPr="00115E34">
              <w:rPr>
                <w:lang w:val="vi-VN"/>
              </w:rPr>
              <w:t>Trở lại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661BA" w:rsidP="009F0296">
            <w:r>
              <w:t>B5</w:t>
            </w:r>
            <w:r w:rsidR="00115E34">
              <w:t>7, B64</w:t>
            </w:r>
          </w:p>
        </w:tc>
      </w:tr>
      <w:tr w:rsidR="00DD5C44" w:rsidRPr="00D868D7" w:rsidTr="00DD5C44">
        <w:tc>
          <w:tcPr>
            <w:tcW w:w="2066" w:type="dxa"/>
            <w:shd w:val="clear" w:color="auto" w:fill="FBD4B4" w:themeFill="accent6" w:themeFillTint="66"/>
          </w:tcPr>
          <w:p w:rsidR="00DD5C44" w:rsidRPr="00D868D7" w:rsidRDefault="00DD5C44" w:rsidP="009F0296">
            <w:r w:rsidRPr="00D868D7">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4102DB" w:rsidRPr="004102DB" w:rsidRDefault="004102DB" w:rsidP="009F0296"/>
    <w:p w:rsidR="004102DB" w:rsidRDefault="004102DB" w:rsidP="009F0296">
      <w:pPr>
        <w:pStyle w:val="Heading4"/>
      </w:pPr>
      <w:r>
        <w:lastRenderedPageBreak/>
        <w:t xml:space="preserve"> Activate </w:t>
      </w:r>
      <w:r w:rsidR="004F4FBA" w:rsidRPr="004F4FBA">
        <w:t>account</w:t>
      </w:r>
    </w:p>
    <w:p w:rsidR="00190707" w:rsidRDefault="0019070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9F0296">
            <w:r>
              <w:t>Use Case ID:</w:t>
            </w:r>
          </w:p>
        </w:tc>
        <w:tc>
          <w:tcPr>
            <w:tcW w:w="6835" w:type="dxa"/>
            <w:gridSpan w:val="3"/>
            <w:shd w:val="clear" w:color="auto" w:fill="FBD4B4" w:themeFill="accent6" w:themeFillTint="66"/>
          </w:tcPr>
          <w:p w:rsidR="00190707" w:rsidRPr="00D868D7" w:rsidRDefault="00190707" w:rsidP="009F0296">
            <w:r>
              <w:t>UC-13-04</w:t>
            </w:r>
          </w:p>
        </w:tc>
      </w:tr>
      <w:tr w:rsidR="00190707" w:rsidRPr="00D868D7" w:rsidTr="003340F1">
        <w:tc>
          <w:tcPr>
            <w:tcW w:w="2066" w:type="dxa"/>
            <w:shd w:val="clear" w:color="auto" w:fill="FBD4B4" w:themeFill="accent6" w:themeFillTint="66"/>
          </w:tcPr>
          <w:p w:rsidR="00190707" w:rsidRPr="00D868D7" w:rsidRDefault="00190707" w:rsidP="009F0296">
            <w:r w:rsidRPr="00D868D7">
              <w:t>Created By:</w:t>
            </w:r>
          </w:p>
        </w:tc>
        <w:tc>
          <w:tcPr>
            <w:tcW w:w="2124" w:type="dxa"/>
          </w:tcPr>
          <w:p w:rsidR="00190707" w:rsidRPr="00E9167E" w:rsidRDefault="00190707" w:rsidP="009F0296">
            <w:pPr>
              <w:rPr>
                <w:rFonts w:ascii="Times New Roman" w:hAnsi="Times New Roman" w:cs="Times New Roman"/>
              </w:rPr>
            </w:pPr>
            <w:r w:rsidRPr="00D650E5">
              <w:rPr>
                <w:lang w:val="vi-VN"/>
              </w:rPr>
              <w:t>QuyetNH</w:t>
            </w:r>
          </w:p>
        </w:tc>
        <w:tc>
          <w:tcPr>
            <w:tcW w:w="2347" w:type="dxa"/>
          </w:tcPr>
          <w:p w:rsidR="00190707" w:rsidRPr="00D868D7" w:rsidRDefault="00190707" w:rsidP="009F0296">
            <w:r w:rsidRPr="00D868D7">
              <w:t>Date Created:</w:t>
            </w:r>
          </w:p>
        </w:tc>
        <w:tc>
          <w:tcPr>
            <w:tcW w:w="2364" w:type="dxa"/>
          </w:tcPr>
          <w:p w:rsidR="00190707" w:rsidRPr="00D868D7" w:rsidRDefault="00190707" w:rsidP="009F0296">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9F0296">
            <w:r w:rsidRPr="00D868D7">
              <w:t>Primary Actor:</w:t>
            </w:r>
          </w:p>
        </w:tc>
        <w:tc>
          <w:tcPr>
            <w:tcW w:w="2124" w:type="dxa"/>
          </w:tcPr>
          <w:p w:rsidR="00190707" w:rsidRPr="00D868D7" w:rsidRDefault="00190707" w:rsidP="009F0296">
            <w:r>
              <w:t>Administrator</w:t>
            </w:r>
          </w:p>
        </w:tc>
        <w:tc>
          <w:tcPr>
            <w:tcW w:w="2347" w:type="dxa"/>
          </w:tcPr>
          <w:p w:rsidR="00190707" w:rsidRPr="00D868D7" w:rsidRDefault="00190707" w:rsidP="009F0296">
            <w:r w:rsidRPr="00D868D7">
              <w:t>Secondary Actor:</w:t>
            </w:r>
          </w:p>
        </w:tc>
        <w:tc>
          <w:tcPr>
            <w:tcW w:w="2364" w:type="dxa"/>
          </w:tcPr>
          <w:p w:rsidR="00190707" w:rsidRPr="00D868D7" w:rsidRDefault="00190707" w:rsidP="009F0296">
            <w:r>
              <w:t>N/A</w:t>
            </w:r>
          </w:p>
        </w:tc>
      </w:tr>
      <w:tr w:rsidR="00190707" w:rsidRPr="00D868D7" w:rsidTr="003340F1">
        <w:tc>
          <w:tcPr>
            <w:tcW w:w="2066" w:type="dxa"/>
            <w:shd w:val="clear" w:color="auto" w:fill="FBD4B4" w:themeFill="accent6" w:themeFillTint="66"/>
          </w:tcPr>
          <w:p w:rsidR="00190707" w:rsidRPr="00D868D7" w:rsidRDefault="00190707" w:rsidP="009F0296">
            <w:r w:rsidRPr="00D868D7">
              <w:t>Trigger:</w:t>
            </w:r>
          </w:p>
        </w:tc>
        <w:tc>
          <w:tcPr>
            <w:tcW w:w="6835" w:type="dxa"/>
            <w:gridSpan w:val="3"/>
          </w:tcPr>
          <w:p w:rsidR="00190707" w:rsidRPr="00D868D7" w:rsidRDefault="00190707" w:rsidP="009F0296">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Description</w:t>
            </w:r>
          </w:p>
        </w:tc>
        <w:tc>
          <w:tcPr>
            <w:tcW w:w="6835" w:type="dxa"/>
            <w:gridSpan w:val="3"/>
          </w:tcPr>
          <w:p w:rsidR="00190707" w:rsidRPr="00CB3C60" w:rsidRDefault="00190707" w:rsidP="009F0296">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9F0296">
            <w:r w:rsidRPr="00D868D7">
              <w:t>Preconditions:</w:t>
            </w:r>
          </w:p>
        </w:tc>
        <w:tc>
          <w:tcPr>
            <w:tcW w:w="6835" w:type="dxa"/>
            <w:gridSpan w:val="3"/>
          </w:tcPr>
          <w:p w:rsidR="00190707" w:rsidRPr="00D868D7" w:rsidRDefault="00190707" w:rsidP="009F0296">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Post conditions:</w:t>
            </w:r>
          </w:p>
        </w:tc>
        <w:tc>
          <w:tcPr>
            <w:tcW w:w="6835" w:type="dxa"/>
            <w:gridSpan w:val="3"/>
          </w:tcPr>
          <w:p w:rsidR="00190707" w:rsidRPr="00D868D7" w:rsidRDefault="00190707" w:rsidP="009F0296">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9F0296">
            <w:r w:rsidRPr="00D868D7">
              <w:t>Normal Flow:</w:t>
            </w:r>
          </w:p>
        </w:tc>
        <w:tc>
          <w:tcPr>
            <w:tcW w:w="6835" w:type="dxa"/>
            <w:gridSpan w:val="3"/>
          </w:tcPr>
          <w:p w:rsidR="00190707" w:rsidRPr="00465B2A" w:rsidRDefault="00DD426D" w:rsidP="009F0296">
            <w:r>
              <w:t>A</w:t>
            </w:r>
            <w:r w:rsidR="00190707">
              <w:t>ctivate Museum</w:t>
            </w:r>
            <w:r w:rsidR="00190707" w:rsidRPr="00465B2A">
              <w:t>:</w:t>
            </w:r>
          </w:p>
          <w:p w:rsidR="00941472" w:rsidRDefault="00941472" w:rsidP="009F0296">
            <w:pPr>
              <w:pStyle w:val="ListParagraph"/>
              <w:numPr>
                <w:ilvl w:val="0"/>
                <w:numId w:val="38"/>
              </w:numPr>
            </w:pPr>
            <w:r>
              <w:t>Administrator access in to The Erudite Guider system</w:t>
            </w:r>
            <w:r w:rsidRPr="0074664F">
              <w:t>.</w:t>
            </w:r>
          </w:p>
          <w:p w:rsidR="00941472" w:rsidRDefault="00941472" w:rsidP="009F0296">
            <w:pPr>
              <w:pStyle w:val="ListParagraph"/>
              <w:numPr>
                <w:ilvl w:val="0"/>
                <w:numId w:val="38"/>
              </w:numPr>
            </w:pPr>
            <w:r>
              <w:t>Click “</w:t>
            </w:r>
            <w:r w:rsidRPr="007416E5">
              <w:rPr>
                <w:lang w:val="vi-VN"/>
              </w:rPr>
              <w:t>Quản lý tài khoản</w:t>
            </w:r>
            <w:r>
              <w:t>”.</w:t>
            </w:r>
          </w:p>
          <w:p w:rsidR="00941472" w:rsidRDefault="00941472" w:rsidP="009F0296">
            <w:pPr>
              <w:pStyle w:val="ListParagraph"/>
              <w:numPr>
                <w:ilvl w:val="0"/>
                <w:numId w:val="38"/>
              </w:numPr>
            </w:pPr>
            <w:r>
              <w:t>View list of valid account is displayed in the screen.</w:t>
            </w:r>
          </w:p>
          <w:p w:rsidR="00941472" w:rsidRDefault="00941472" w:rsidP="009F0296">
            <w:pPr>
              <w:pStyle w:val="ListParagraph"/>
              <w:numPr>
                <w:ilvl w:val="0"/>
                <w:numId w:val="38"/>
              </w:numPr>
            </w:pPr>
            <w:r>
              <w:t>See detail of chosen account as well.</w:t>
            </w:r>
          </w:p>
          <w:p w:rsidR="00941472" w:rsidRDefault="00941472" w:rsidP="009F0296">
            <w:pPr>
              <w:pStyle w:val="ListParagraph"/>
              <w:numPr>
                <w:ilvl w:val="0"/>
                <w:numId w:val="38"/>
              </w:numPr>
            </w:pPr>
            <w:r>
              <w:t xml:space="preserve">Click on </w:t>
            </w:r>
            <w:r w:rsidR="00115E34">
              <w:t>“</w:t>
            </w:r>
            <w:r w:rsidR="00115E34" w:rsidRPr="00115E34">
              <w:rPr>
                <w:lang w:val="vi-VN"/>
              </w:rPr>
              <w:t>Xem chi tiết</w:t>
            </w:r>
            <w:r w:rsidR="00115E34">
              <w:t>” button to go to detail information of museum screen</w:t>
            </w:r>
            <w:r>
              <w:t>.</w:t>
            </w:r>
          </w:p>
          <w:p w:rsidR="00941472" w:rsidRDefault="00941472" w:rsidP="009F0296">
            <w:pPr>
              <w:pStyle w:val="ListParagraph"/>
              <w:numPr>
                <w:ilvl w:val="0"/>
                <w:numId w:val="38"/>
              </w:numPr>
            </w:pPr>
            <w:r>
              <w:t>Click on “Activate” radio button.</w:t>
            </w:r>
          </w:p>
          <w:p w:rsidR="00190707" w:rsidRPr="004C2CA8" w:rsidRDefault="00941472" w:rsidP="009F0296">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9F0296">
            <w:r w:rsidRPr="00D868D7">
              <w:t>Alternative Flows:</w:t>
            </w:r>
          </w:p>
        </w:tc>
        <w:tc>
          <w:tcPr>
            <w:tcW w:w="6835" w:type="dxa"/>
            <w:gridSpan w:val="3"/>
          </w:tcPr>
          <w:p w:rsidR="001661BA" w:rsidRDefault="001661BA" w:rsidP="009F0296">
            <w:r>
              <w:t>Admin want to cancel activate account:</w:t>
            </w:r>
          </w:p>
          <w:p w:rsidR="00190707" w:rsidRPr="00D868D7" w:rsidRDefault="00941472" w:rsidP="00115E34">
            <w:pPr>
              <w:pStyle w:val="ListParagraph"/>
              <w:numPr>
                <w:ilvl w:val="0"/>
                <w:numId w:val="3"/>
              </w:numPr>
            </w:pPr>
            <w:r>
              <w:t xml:space="preserve">At step 7, </w:t>
            </w:r>
            <w:r w:rsidR="00115E34">
              <w:t>user click on “</w:t>
            </w:r>
            <w:r w:rsidR="00115E34" w:rsidRPr="00115E34">
              <w:rPr>
                <w:lang w:val="vi-VN"/>
              </w:rPr>
              <w:t>Trở lại</w:t>
            </w:r>
            <w:r w:rsidR="00115E34">
              <w:t>” button and go back museum list.</w:t>
            </w:r>
          </w:p>
        </w:tc>
      </w:tr>
      <w:tr w:rsidR="00190707" w:rsidRPr="00D868D7" w:rsidTr="003340F1">
        <w:tc>
          <w:tcPr>
            <w:tcW w:w="2066" w:type="dxa"/>
            <w:shd w:val="clear" w:color="auto" w:fill="FBD4B4" w:themeFill="accent6" w:themeFillTint="66"/>
          </w:tcPr>
          <w:p w:rsidR="00190707" w:rsidRPr="00D868D7" w:rsidRDefault="00190707" w:rsidP="009F0296">
            <w:r w:rsidRPr="00D868D7">
              <w:t>Exceptions:</w:t>
            </w:r>
          </w:p>
        </w:tc>
        <w:tc>
          <w:tcPr>
            <w:tcW w:w="6835" w:type="dxa"/>
            <w:gridSpan w:val="3"/>
          </w:tcPr>
          <w:p w:rsidR="00190707" w:rsidRPr="00D868D7" w:rsidRDefault="00190707" w:rsidP="009F0296">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9F0296">
            <w:r w:rsidRPr="00D868D7">
              <w:t>Priority:</w:t>
            </w:r>
          </w:p>
        </w:tc>
        <w:tc>
          <w:tcPr>
            <w:tcW w:w="6835" w:type="dxa"/>
            <w:gridSpan w:val="3"/>
          </w:tcPr>
          <w:p w:rsidR="00190707" w:rsidRPr="00D868D7" w:rsidRDefault="00190707" w:rsidP="009F0296">
            <w:r>
              <w:t>Medium</w:t>
            </w:r>
          </w:p>
        </w:tc>
      </w:tr>
      <w:tr w:rsidR="00190707" w:rsidRPr="00D868D7" w:rsidTr="003340F1">
        <w:tc>
          <w:tcPr>
            <w:tcW w:w="2066" w:type="dxa"/>
            <w:shd w:val="clear" w:color="auto" w:fill="FBD4B4" w:themeFill="accent6" w:themeFillTint="66"/>
          </w:tcPr>
          <w:p w:rsidR="00190707" w:rsidRPr="00D868D7" w:rsidRDefault="00190707" w:rsidP="009F0296">
            <w:r w:rsidRPr="00D868D7">
              <w:t>Frequency of Use:</w:t>
            </w:r>
          </w:p>
        </w:tc>
        <w:tc>
          <w:tcPr>
            <w:tcW w:w="6835" w:type="dxa"/>
            <w:gridSpan w:val="3"/>
          </w:tcPr>
          <w:p w:rsidR="00190707" w:rsidRPr="00D868D7" w:rsidRDefault="00190707" w:rsidP="009F0296">
            <w:r>
              <w:t xml:space="preserve">High </w:t>
            </w:r>
          </w:p>
        </w:tc>
      </w:tr>
      <w:tr w:rsidR="00190707" w:rsidRPr="00D868D7" w:rsidTr="003340F1">
        <w:tc>
          <w:tcPr>
            <w:tcW w:w="2066" w:type="dxa"/>
            <w:shd w:val="clear" w:color="auto" w:fill="FBD4B4" w:themeFill="accent6" w:themeFillTint="66"/>
          </w:tcPr>
          <w:p w:rsidR="00190707" w:rsidRPr="00D868D7" w:rsidRDefault="00190707" w:rsidP="009F0296">
            <w:r w:rsidRPr="00D868D7">
              <w:t>Business Rules:</w:t>
            </w:r>
          </w:p>
        </w:tc>
        <w:tc>
          <w:tcPr>
            <w:tcW w:w="6835" w:type="dxa"/>
            <w:gridSpan w:val="3"/>
          </w:tcPr>
          <w:p w:rsidR="00190707" w:rsidRPr="00D868D7" w:rsidRDefault="001661BA" w:rsidP="009F0296">
            <w:r>
              <w:t>B5</w:t>
            </w:r>
            <w:r w:rsidR="00115E34">
              <w:t>8, B64</w:t>
            </w:r>
          </w:p>
        </w:tc>
      </w:tr>
      <w:tr w:rsidR="00190707" w:rsidRPr="00D868D7" w:rsidTr="003340F1">
        <w:tc>
          <w:tcPr>
            <w:tcW w:w="2066" w:type="dxa"/>
            <w:shd w:val="clear" w:color="auto" w:fill="FBD4B4" w:themeFill="accent6" w:themeFillTint="66"/>
          </w:tcPr>
          <w:p w:rsidR="00190707" w:rsidRPr="00D868D7" w:rsidRDefault="00190707" w:rsidP="009F0296">
            <w:r w:rsidRPr="00D868D7">
              <w:t>Other Information:</w:t>
            </w:r>
          </w:p>
        </w:tc>
        <w:tc>
          <w:tcPr>
            <w:tcW w:w="6835" w:type="dxa"/>
            <w:gridSpan w:val="3"/>
          </w:tcPr>
          <w:p w:rsidR="00190707" w:rsidRPr="00D868D7" w:rsidRDefault="00190707" w:rsidP="009F0296">
            <w:r w:rsidRPr="00D868D7">
              <w:t>N/A</w:t>
            </w:r>
          </w:p>
        </w:tc>
      </w:tr>
      <w:tr w:rsidR="00190707" w:rsidRPr="00D868D7" w:rsidTr="003340F1">
        <w:tc>
          <w:tcPr>
            <w:tcW w:w="2066" w:type="dxa"/>
            <w:shd w:val="clear" w:color="auto" w:fill="FBD4B4" w:themeFill="accent6" w:themeFillTint="66"/>
          </w:tcPr>
          <w:p w:rsidR="00190707" w:rsidRPr="00D868D7" w:rsidRDefault="00190707" w:rsidP="009F0296">
            <w:r w:rsidRPr="00D868D7">
              <w:t>Assumptions</w:t>
            </w:r>
          </w:p>
        </w:tc>
        <w:tc>
          <w:tcPr>
            <w:tcW w:w="6835" w:type="dxa"/>
            <w:gridSpan w:val="3"/>
          </w:tcPr>
          <w:p w:rsidR="00190707" w:rsidRPr="00D868D7" w:rsidRDefault="00190707" w:rsidP="009F0296">
            <w:r w:rsidRPr="00D868D7">
              <w:t>N/A</w:t>
            </w:r>
          </w:p>
        </w:tc>
      </w:tr>
    </w:tbl>
    <w:p w:rsidR="00190707" w:rsidRPr="00190707" w:rsidRDefault="00190707" w:rsidP="009F0296"/>
    <w:bookmarkEnd w:id="68"/>
    <w:p w:rsidR="007D6980" w:rsidRDefault="007D6980" w:rsidP="009F0296">
      <w:pPr>
        <w:pStyle w:val="Heading3"/>
      </w:pPr>
      <w:r>
        <w:lastRenderedPageBreak/>
        <w:t xml:space="preserve"> Add new Admin</w:t>
      </w:r>
    </w:p>
    <w:p w:rsidR="007D6980" w:rsidRDefault="007D6980" w:rsidP="009F0296">
      <w:r w:rsidRPr="007D6980">
        <w:rPr>
          <w:noProof/>
          <w:lang w:val="vi-VN" w:eastAsia="vi-VN"/>
        </w:rPr>
        <w:drawing>
          <wp:inline distT="0" distB="0" distL="0" distR="0" wp14:anchorId="680430E7" wp14:editId="03D4EE0E">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9F0296">
            <w:r>
              <w:t>Use Case ID:</w:t>
            </w:r>
          </w:p>
        </w:tc>
        <w:tc>
          <w:tcPr>
            <w:tcW w:w="6835" w:type="dxa"/>
            <w:gridSpan w:val="3"/>
            <w:shd w:val="clear" w:color="auto" w:fill="FBD4B4" w:themeFill="accent6" w:themeFillTint="66"/>
          </w:tcPr>
          <w:p w:rsidR="005A47F4" w:rsidRPr="00D868D7" w:rsidRDefault="005A47F4" w:rsidP="009F0296">
            <w:r>
              <w:t>UC-14-01</w:t>
            </w:r>
          </w:p>
        </w:tc>
      </w:tr>
      <w:tr w:rsidR="005A47F4" w:rsidRPr="00D868D7" w:rsidTr="005A47F4">
        <w:tc>
          <w:tcPr>
            <w:tcW w:w="2066" w:type="dxa"/>
            <w:shd w:val="clear" w:color="auto" w:fill="FBD4B4" w:themeFill="accent6" w:themeFillTint="66"/>
          </w:tcPr>
          <w:p w:rsidR="005A47F4" w:rsidRPr="00D868D7" w:rsidRDefault="005A47F4" w:rsidP="009F0296">
            <w:r w:rsidRPr="00D868D7">
              <w:t>Created By:</w:t>
            </w:r>
          </w:p>
        </w:tc>
        <w:tc>
          <w:tcPr>
            <w:tcW w:w="2124" w:type="dxa"/>
          </w:tcPr>
          <w:p w:rsidR="005A47F4" w:rsidRPr="00E9167E" w:rsidRDefault="005A47F4" w:rsidP="009F0296">
            <w:pPr>
              <w:rPr>
                <w:rFonts w:ascii="Times New Roman" w:hAnsi="Times New Roman" w:cs="Times New Roman"/>
              </w:rPr>
            </w:pPr>
            <w:r w:rsidRPr="00D650E5">
              <w:rPr>
                <w:lang w:val="vi-VN"/>
              </w:rPr>
              <w:t>QuyetNH</w:t>
            </w:r>
          </w:p>
        </w:tc>
        <w:tc>
          <w:tcPr>
            <w:tcW w:w="2347" w:type="dxa"/>
          </w:tcPr>
          <w:p w:rsidR="005A47F4" w:rsidRPr="00D868D7" w:rsidRDefault="005A47F4" w:rsidP="009F0296">
            <w:r w:rsidRPr="00D868D7">
              <w:t>Date Created:</w:t>
            </w:r>
          </w:p>
        </w:tc>
        <w:tc>
          <w:tcPr>
            <w:tcW w:w="2364" w:type="dxa"/>
          </w:tcPr>
          <w:p w:rsidR="005A47F4" w:rsidRPr="00D868D7" w:rsidRDefault="005A47F4" w:rsidP="009F0296">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9F0296">
            <w:r w:rsidRPr="00D868D7">
              <w:t>Primary Actor:</w:t>
            </w:r>
          </w:p>
        </w:tc>
        <w:tc>
          <w:tcPr>
            <w:tcW w:w="2124" w:type="dxa"/>
          </w:tcPr>
          <w:p w:rsidR="005A47F4" w:rsidRPr="00D868D7" w:rsidRDefault="005A47F4" w:rsidP="009F0296">
            <w:r>
              <w:t>Administrator</w:t>
            </w:r>
          </w:p>
        </w:tc>
        <w:tc>
          <w:tcPr>
            <w:tcW w:w="2347" w:type="dxa"/>
          </w:tcPr>
          <w:p w:rsidR="005A47F4" w:rsidRPr="00D868D7" w:rsidRDefault="005A47F4" w:rsidP="009F0296">
            <w:r w:rsidRPr="00D868D7">
              <w:t>Secondary Actor:</w:t>
            </w:r>
          </w:p>
        </w:tc>
        <w:tc>
          <w:tcPr>
            <w:tcW w:w="2364" w:type="dxa"/>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Trigger:</w:t>
            </w:r>
          </w:p>
        </w:tc>
        <w:tc>
          <w:tcPr>
            <w:tcW w:w="6835" w:type="dxa"/>
            <w:gridSpan w:val="3"/>
          </w:tcPr>
          <w:p w:rsidR="005A47F4" w:rsidRPr="00D868D7" w:rsidRDefault="005A47F4" w:rsidP="009F0296">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9F0296">
            <w:r w:rsidRPr="00D868D7">
              <w:t>Description</w:t>
            </w:r>
          </w:p>
        </w:tc>
        <w:tc>
          <w:tcPr>
            <w:tcW w:w="6835" w:type="dxa"/>
            <w:gridSpan w:val="3"/>
          </w:tcPr>
          <w:p w:rsidR="005A47F4" w:rsidRPr="00CB3C60" w:rsidRDefault="00974A60" w:rsidP="009F0296">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r w:rsidR="00963F33">
              <w:t>After creating new admin account, system will show successful or not successful notification to user and move to Account management screen.</w:t>
            </w:r>
            <w:bookmarkStart w:id="71" w:name="_GoBack"/>
            <w:bookmarkEnd w:id="71"/>
          </w:p>
        </w:tc>
      </w:tr>
      <w:tr w:rsidR="005A47F4" w:rsidRPr="00D868D7" w:rsidTr="005A47F4">
        <w:tc>
          <w:tcPr>
            <w:tcW w:w="2066" w:type="dxa"/>
            <w:shd w:val="clear" w:color="auto" w:fill="FBD4B4" w:themeFill="accent6" w:themeFillTint="66"/>
          </w:tcPr>
          <w:p w:rsidR="005A47F4" w:rsidRPr="00D868D7" w:rsidRDefault="005A47F4" w:rsidP="009F0296">
            <w:r w:rsidRPr="00D868D7">
              <w:t>Preconditions:</w:t>
            </w:r>
          </w:p>
        </w:tc>
        <w:tc>
          <w:tcPr>
            <w:tcW w:w="6835" w:type="dxa"/>
            <w:gridSpan w:val="3"/>
          </w:tcPr>
          <w:p w:rsidR="005A47F4" w:rsidRPr="00D868D7" w:rsidRDefault="005A47F4" w:rsidP="009F0296">
            <w:r>
              <w:t>Access to system successfully</w:t>
            </w:r>
          </w:p>
        </w:tc>
      </w:tr>
      <w:tr w:rsidR="005A47F4" w:rsidRPr="00D868D7" w:rsidTr="005A47F4">
        <w:tc>
          <w:tcPr>
            <w:tcW w:w="2066" w:type="dxa"/>
            <w:shd w:val="clear" w:color="auto" w:fill="FBD4B4" w:themeFill="accent6" w:themeFillTint="66"/>
          </w:tcPr>
          <w:p w:rsidR="005A47F4" w:rsidRPr="00D868D7" w:rsidRDefault="005A47F4" w:rsidP="009F0296">
            <w:r w:rsidRPr="00D868D7">
              <w:t>Post conditions:</w:t>
            </w:r>
          </w:p>
        </w:tc>
        <w:tc>
          <w:tcPr>
            <w:tcW w:w="6835" w:type="dxa"/>
            <w:gridSpan w:val="3"/>
          </w:tcPr>
          <w:p w:rsidR="005A47F4" w:rsidRPr="00D868D7" w:rsidRDefault="005A47F4" w:rsidP="00963F33">
            <w:pPr>
              <w:tabs>
                <w:tab w:val="center" w:pos="3273"/>
              </w:tabs>
            </w:pPr>
            <w:r>
              <w:t>New admin account is created</w:t>
            </w:r>
            <w:r w:rsidR="00963F33">
              <w:t>, display notification.</w:t>
            </w:r>
            <w:r w:rsidR="00963F33">
              <w:tab/>
            </w:r>
          </w:p>
        </w:tc>
      </w:tr>
      <w:tr w:rsidR="005A47F4" w:rsidRPr="00D868D7" w:rsidTr="005A47F4">
        <w:tc>
          <w:tcPr>
            <w:tcW w:w="2066" w:type="dxa"/>
            <w:shd w:val="clear" w:color="auto" w:fill="FBD4B4" w:themeFill="accent6" w:themeFillTint="66"/>
          </w:tcPr>
          <w:p w:rsidR="005A47F4" w:rsidRPr="00D868D7" w:rsidRDefault="005A47F4" w:rsidP="009F0296">
            <w:r w:rsidRPr="00D868D7">
              <w:t>Normal Flow:</w:t>
            </w:r>
          </w:p>
        </w:tc>
        <w:tc>
          <w:tcPr>
            <w:tcW w:w="6835" w:type="dxa"/>
            <w:gridSpan w:val="3"/>
          </w:tcPr>
          <w:p w:rsidR="005A47F4" w:rsidRDefault="005A47F4" w:rsidP="009F0296">
            <w:r>
              <w:t>Add new Admin:</w:t>
            </w:r>
          </w:p>
          <w:p w:rsidR="005A47F4" w:rsidRDefault="005A47F4" w:rsidP="009F0296">
            <w:pPr>
              <w:pStyle w:val="ListParagraph"/>
              <w:numPr>
                <w:ilvl w:val="0"/>
                <w:numId w:val="47"/>
              </w:numPr>
            </w:pPr>
            <w:r>
              <w:t>Administrator access in to The Erudite Guider system</w:t>
            </w:r>
            <w:r w:rsidRPr="0074664F">
              <w:t>.</w:t>
            </w:r>
          </w:p>
          <w:p w:rsidR="005A47F4" w:rsidRDefault="005A47F4" w:rsidP="009F0296">
            <w:pPr>
              <w:pStyle w:val="ListParagraph"/>
              <w:numPr>
                <w:ilvl w:val="0"/>
                <w:numId w:val="47"/>
              </w:numPr>
            </w:pPr>
            <w:r>
              <w:t>Click on “</w:t>
            </w:r>
            <w:r w:rsidRPr="007416E5">
              <w:rPr>
                <w:lang w:val="vi-VN"/>
              </w:rPr>
              <w:t>Quản lý tài khoản</w:t>
            </w:r>
            <w:r>
              <w:t>” on left navigation bar.</w:t>
            </w:r>
          </w:p>
          <w:p w:rsidR="005A47F4" w:rsidRDefault="005A47F4" w:rsidP="009F0296">
            <w:pPr>
              <w:pStyle w:val="ListParagraph"/>
              <w:numPr>
                <w:ilvl w:val="0"/>
                <w:numId w:val="47"/>
              </w:numPr>
            </w:pPr>
            <w:r>
              <w:t>Click on “</w:t>
            </w:r>
            <w:r w:rsidR="008E3306">
              <w:rPr>
                <w:lang w:val="vi-VN"/>
              </w:rPr>
              <w:t>T</w:t>
            </w:r>
            <w:r w:rsidR="008E3306" w:rsidRPr="008E3306">
              <w:rPr>
                <w:lang w:val="vi-VN"/>
              </w:rPr>
              <w:t>ạo tài khoản</w:t>
            </w:r>
            <w:r w:rsidRPr="005A47F4">
              <w:rPr>
                <w:lang w:val="vi-VN"/>
              </w:rPr>
              <w:t xml:space="preserve"> admin</w:t>
            </w:r>
            <w:r>
              <w:t>” button.</w:t>
            </w:r>
          </w:p>
          <w:p w:rsidR="005A47F4" w:rsidRDefault="005A47F4" w:rsidP="009F0296">
            <w:pPr>
              <w:pStyle w:val="ListParagraph"/>
              <w:numPr>
                <w:ilvl w:val="0"/>
                <w:numId w:val="47"/>
              </w:numPr>
            </w:pPr>
            <w:r>
              <w:lastRenderedPageBreak/>
              <w:t>Enter require information.</w:t>
            </w:r>
          </w:p>
          <w:p w:rsidR="005A47F4" w:rsidRPr="004C2CA8" w:rsidRDefault="005A47F4" w:rsidP="009F0296">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9F0296">
            <w:r w:rsidRPr="00D868D7">
              <w:lastRenderedPageBreak/>
              <w:t>Alternative Flows:</w:t>
            </w:r>
          </w:p>
        </w:tc>
        <w:tc>
          <w:tcPr>
            <w:tcW w:w="6835" w:type="dxa"/>
            <w:gridSpan w:val="3"/>
          </w:tcPr>
          <w:p w:rsidR="005A47F4" w:rsidRPr="00D868D7" w:rsidRDefault="005A47F4" w:rsidP="009F0296">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9F0296">
            <w:r w:rsidRPr="00D868D7">
              <w:t>Exceptions:</w:t>
            </w:r>
          </w:p>
        </w:tc>
        <w:tc>
          <w:tcPr>
            <w:tcW w:w="6835" w:type="dxa"/>
            <w:gridSpan w:val="3"/>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Priority:</w:t>
            </w:r>
          </w:p>
        </w:tc>
        <w:tc>
          <w:tcPr>
            <w:tcW w:w="6835" w:type="dxa"/>
            <w:gridSpan w:val="3"/>
          </w:tcPr>
          <w:p w:rsidR="005A47F4" w:rsidRPr="00D868D7" w:rsidRDefault="005A47F4" w:rsidP="009F0296">
            <w:r>
              <w:t>Medium</w:t>
            </w:r>
          </w:p>
        </w:tc>
      </w:tr>
      <w:tr w:rsidR="005A47F4" w:rsidRPr="00D868D7" w:rsidTr="005A47F4">
        <w:tc>
          <w:tcPr>
            <w:tcW w:w="2066" w:type="dxa"/>
            <w:shd w:val="clear" w:color="auto" w:fill="FBD4B4" w:themeFill="accent6" w:themeFillTint="66"/>
          </w:tcPr>
          <w:p w:rsidR="005A47F4" w:rsidRPr="00D868D7" w:rsidRDefault="005A47F4" w:rsidP="009F0296">
            <w:r w:rsidRPr="00D868D7">
              <w:t>Frequency of Use:</w:t>
            </w:r>
          </w:p>
        </w:tc>
        <w:tc>
          <w:tcPr>
            <w:tcW w:w="6835" w:type="dxa"/>
            <w:gridSpan w:val="3"/>
          </w:tcPr>
          <w:p w:rsidR="005A47F4" w:rsidRPr="00D868D7" w:rsidRDefault="005A47F4" w:rsidP="009F0296">
            <w:r>
              <w:t xml:space="preserve">Low </w:t>
            </w:r>
          </w:p>
        </w:tc>
      </w:tr>
      <w:tr w:rsidR="005A47F4" w:rsidRPr="00D868D7" w:rsidTr="005A47F4">
        <w:tc>
          <w:tcPr>
            <w:tcW w:w="2066" w:type="dxa"/>
            <w:shd w:val="clear" w:color="auto" w:fill="FBD4B4" w:themeFill="accent6" w:themeFillTint="66"/>
          </w:tcPr>
          <w:p w:rsidR="005A47F4" w:rsidRPr="00D868D7" w:rsidRDefault="005A47F4" w:rsidP="009F0296">
            <w:r w:rsidRPr="00D868D7">
              <w:t>Business Rules:</w:t>
            </w:r>
          </w:p>
        </w:tc>
        <w:tc>
          <w:tcPr>
            <w:tcW w:w="6835" w:type="dxa"/>
            <w:gridSpan w:val="3"/>
          </w:tcPr>
          <w:p w:rsidR="005A47F4" w:rsidRPr="00D868D7" w:rsidRDefault="005A47F4" w:rsidP="009F0296">
            <w:r>
              <w:t>B</w:t>
            </w:r>
            <w:r w:rsidR="003246E2">
              <w:t xml:space="preserve">1, B2, B3, B4, B5, B6, B7, B8, B9, </w:t>
            </w:r>
            <w:r w:rsidR="008E3306">
              <w:t>B64</w:t>
            </w:r>
          </w:p>
        </w:tc>
      </w:tr>
      <w:tr w:rsidR="005A47F4" w:rsidRPr="00D868D7" w:rsidTr="005A47F4">
        <w:tc>
          <w:tcPr>
            <w:tcW w:w="2066" w:type="dxa"/>
            <w:shd w:val="clear" w:color="auto" w:fill="FBD4B4" w:themeFill="accent6" w:themeFillTint="66"/>
          </w:tcPr>
          <w:p w:rsidR="005A47F4" w:rsidRPr="00D868D7" w:rsidRDefault="005A47F4" w:rsidP="009F0296">
            <w:r w:rsidRPr="00D868D7">
              <w:t>Other Information:</w:t>
            </w:r>
          </w:p>
        </w:tc>
        <w:tc>
          <w:tcPr>
            <w:tcW w:w="6835" w:type="dxa"/>
            <w:gridSpan w:val="3"/>
          </w:tcPr>
          <w:p w:rsidR="005A47F4" w:rsidRPr="00D868D7" w:rsidRDefault="005A47F4" w:rsidP="009F0296">
            <w:r w:rsidRPr="00D868D7">
              <w:t>N/A</w:t>
            </w:r>
          </w:p>
        </w:tc>
      </w:tr>
      <w:tr w:rsidR="005A47F4" w:rsidRPr="00D868D7" w:rsidTr="005A47F4">
        <w:tc>
          <w:tcPr>
            <w:tcW w:w="2066" w:type="dxa"/>
            <w:shd w:val="clear" w:color="auto" w:fill="FBD4B4" w:themeFill="accent6" w:themeFillTint="66"/>
          </w:tcPr>
          <w:p w:rsidR="005A47F4" w:rsidRPr="00D868D7" w:rsidRDefault="005A47F4" w:rsidP="009F0296">
            <w:r w:rsidRPr="00D868D7">
              <w:t>Assumptions</w:t>
            </w:r>
          </w:p>
        </w:tc>
        <w:tc>
          <w:tcPr>
            <w:tcW w:w="6835" w:type="dxa"/>
            <w:gridSpan w:val="3"/>
          </w:tcPr>
          <w:p w:rsidR="005A47F4" w:rsidRPr="00D868D7" w:rsidRDefault="005A47F4" w:rsidP="009F0296">
            <w:r w:rsidRPr="00D868D7">
              <w:t>N/A</w:t>
            </w:r>
          </w:p>
        </w:tc>
      </w:tr>
    </w:tbl>
    <w:p w:rsidR="007D6980" w:rsidRPr="007D6980" w:rsidRDefault="007D6980" w:rsidP="009F0296"/>
    <w:p w:rsidR="007D6980" w:rsidRDefault="007D6980" w:rsidP="009F0296">
      <w:pPr>
        <w:pStyle w:val="Heading3"/>
      </w:pPr>
      <w:r>
        <w:t xml:space="preserve"> Sort Item</w:t>
      </w:r>
    </w:p>
    <w:p w:rsidR="002C0C4E" w:rsidRDefault="0017789F" w:rsidP="009F0296">
      <w:r w:rsidRPr="0017789F">
        <w:rPr>
          <w:noProof/>
          <w:lang w:val="vi-VN" w:eastAsia="vi-VN"/>
        </w:rPr>
        <w:drawing>
          <wp:inline distT="0" distB="0" distL="0" distR="0" wp14:anchorId="1ABD444A" wp14:editId="69F17D02">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9F0296">
            <w:r>
              <w:t>Use Case ID:</w:t>
            </w:r>
          </w:p>
        </w:tc>
        <w:tc>
          <w:tcPr>
            <w:tcW w:w="6835" w:type="dxa"/>
            <w:gridSpan w:val="3"/>
            <w:shd w:val="clear" w:color="auto" w:fill="FBD4B4" w:themeFill="accent6" w:themeFillTint="66"/>
          </w:tcPr>
          <w:p w:rsidR="002C0C4E" w:rsidRPr="00D868D7" w:rsidRDefault="00B935AA" w:rsidP="009F0296">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9F0296">
            <w:r w:rsidRPr="00D868D7">
              <w:t>Created By:</w:t>
            </w:r>
          </w:p>
        </w:tc>
        <w:tc>
          <w:tcPr>
            <w:tcW w:w="2124" w:type="dxa"/>
          </w:tcPr>
          <w:p w:rsidR="002C0C4E" w:rsidRPr="00E9167E" w:rsidRDefault="002C0C4E" w:rsidP="009F0296">
            <w:pPr>
              <w:rPr>
                <w:rFonts w:ascii="Times New Roman" w:hAnsi="Times New Roman" w:cs="Times New Roman"/>
              </w:rPr>
            </w:pPr>
            <w:r w:rsidRPr="00D650E5">
              <w:rPr>
                <w:lang w:val="vi-VN"/>
              </w:rPr>
              <w:t>QuyetNH</w:t>
            </w:r>
          </w:p>
        </w:tc>
        <w:tc>
          <w:tcPr>
            <w:tcW w:w="2347" w:type="dxa"/>
          </w:tcPr>
          <w:p w:rsidR="002C0C4E" w:rsidRPr="00D868D7" w:rsidRDefault="002C0C4E" w:rsidP="009F0296">
            <w:r w:rsidRPr="00D868D7">
              <w:t>Date Created:</w:t>
            </w:r>
          </w:p>
        </w:tc>
        <w:tc>
          <w:tcPr>
            <w:tcW w:w="2364" w:type="dxa"/>
          </w:tcPr>
          <w:p w:rsidR="002C0C4E" w:rsidRPr="00D868D7" w:rsidRDefault="002C0C4E" w:rsidP="009F0296">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9F0296">
            <w:r w:rsidRPr="00D868D7">
              <w:t>Primary Actor:</w:t>
            </w:r>
          </w:p>
        </w:tc>
        <w:tc>
          <w:tcPr>
            <w:tcW w:w="2124" w:type="dxa"/>
          </w:tcPr>
          <w:p w:rsidR="00FD19E1" w:rsidRDefault="00FD19E1" w:rsidP="00FD19E1">
            <w:r>
              <w:t>Customer</w:t>
            </w:r>
          </w:p>
          <w:p w:rsidR="00B935AA" w:rsidRPr="00D868D7" w:rsidRDefault="00FD19E1" w:rsidP="00FD19E1">
            <w:r>
              <w:t>Admin</w:t>
            </w:r>
          </w:p>
        </w:tc>
        <w:tc>
          <w:tcPr>
            <w:tcW w:w="2347" w:type="dxa"/>
          </w:tcPr>
          <w:p w:rsidR="00B935AA" w:rsidRPr="00D868D7" w:rsidRDefault="00B935AA" w:rsidP="009F0296">
            <w:r w:rsidRPr="00D868D7">
              <w:t>Secondary Actor:</w:t>
            </w:r>
          </w:p>
        </w:tc>
        <w:tc>
          <w:tcPr>
            <w:tcW w:w="2364" w:type="dxa"/>
          </w:tcPr>
          <w:p w:rsidR="00B935AA" w:rsidRPr="00D868D7" w:rsidRDefault="00FD19E1"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Trigger:</w:t>
            </w:r>
          </w:p>
        </w:tc>
        <w:tc>
          <w:tcPr>
            <w:tcW w:w="6835" w:type="dxa"/>
            <w:gridSpan w:val="3"/>
          </w:tcPr>
          <w:p w:rsidR="002C0C4E" w:rsidRPr="00D868D7" w:rsidRDefault="002C0C4E" w:rsidP="009F0296">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9F0296">
            <w:r w:rsidRPr="00D868D7">
              <w:t>Description</w:t>
            </w:r>
          </w:p>
        </w:tc>
        <w:tc>
          <w:tcPr>
            <w:tcW w:w="6835" w:type="dxa"/>
            <w:gridSpan w:val="3"/>
          </w:tcPr>
          <w:p w:rsidR="002C0C4E" w:rsidRPr="00CB3C60" w:rsidRDefault="00487183" w:rsidP="009F0296">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9F0296">
            <w:r w:rsidRPr="00D868D7">
              <w:lastRenderedPageBreak/>
              <w:t>Preconditions:</w:t>
            </w:r>
          </w:p>
        </w:tc>
        <w:tc>
          <w:tcPr>
            <w:tcW w:w="6835" w:type="dxa"/>
            <w:gridSpan w:val="3"/>
          </w:tcPr>
          <w:p w:rsidR="002C0C4E" w:rsidRPr="00D868D7" w:rsidRDefault="002C0C4E" w:rsidP="009F0296">
            <w:r>
              <w:t>Access to system successfully</w:t>
            </w:r>
          </w:p>
        </w:tc>
      </w:tr>
      <w:tr w:rsidR="002C0C4E" w:rsidRPr="00D868D7" w:rsidTr="002C0C4E">
        <w:tc>
          <w:tcPr>
            <w:tcW w:w="2066" w:type="dxa"/>
            <w:shd w:val="clear" w:color="auto" w:fill="FBD4B4" w:themeFill="accent6" w:themeFillTint="66"/>
          </w:tcPr>
          <w:p w:rsidR="002C0C4E" w:rsidRPr="00D868D7" w:rsidRDefault="002C0C4E" w:rsidP="009F0296">
            <w:r w:rsidRPr="00D868D7">
              <w:t>Post conditions:</w:t>
            </w:r>
          </w:p>
        </w:tc>
        <w:tc>
          <w:tcPr>
            <w:tcW w:w="6835" w:type="dxa"/>
            <w:gridSpan w:val="3"/>
          </w:tcPr>
          <w:p w:rsidR="002C0C4E" w:rsidRPr="00D868D7" w:rsidRDefault="006B1E9F" w:rsidP="009F0296">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9F0296">
            <w:r w:rsidRPr="00D868D7">
              <w:t>Normal Flow:</w:t>
            </w:r>
          </w:p>
        </w:tc>
        <w:tc>
          <w:tcPr>
            <w:tcW w:w="6835" w:type="dxa"/>
            <w:gridSpan w:val="3"/>
          </w:tcPr>
          <w:p w:rsidR="002C0C4E" w:rsidRDefault="00B935AA" w:rsidP="009F0296">
            <w:r>
              <w:t>Sort Item:</w:t>
            </w:r>
          </w:p>
          <w:p w:rsidR="00B935AA" w:rsidRDefault="00B935AA" w:rsidP="009F0296">
            <w:pPr>
              <w:pStyle w:val="ListParagraph"/>
              <w:numPr>
                <w:ilvl w:val="0"/>
                <w:numId w:val="48"/>
              </w:numPr>
            </w:pPr>
            <w:r>
              <w:t>User access in to The Erudite Guider system</w:t>
            </w:r>
            <w:r w:rsidRPr="0074664F">
              <w:t>.</w:t>
            </w:r>
          </w:p>
          <w:p w:rsidR="00B935AA" w:rsidRDefault="00B935AA" w:rsidP="009F0296">
            <w:pPr>
              <w:pStyle w:val="ListParagraph"/>
              <w:numPr>
                <w:ilvl w:val="0"/>
                <w:numId w:val="48"/>
              </w:numPr>
            </w:pPr>
            <w:r>
              <w:t>Go to any list of item.</w:t>
            </w:r>
          </w:p>
          <w:p w:rsidR="00B935AA" w:rsidRPr="004C2CA8" w:rsidRDefault="00B935AA" w:rsidP="009F0296">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9F0296">
            <w:r w:rsidRPr="00D868D7">
              <w:t>Alternative Flows: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Exceptions:</w:t>
            </w:r>
          </w:p>
        </w:tc>
        <w:tc>
          <w:tcPr>
            <w:tcW w:w="6835" w:type="dxa"/>
            <w:gridSpan w:val="3"/>
          </w:tcPr>
          <w:p w:rsidR="002C0C4E" w:rsidRPr="00D868D7" w:rsidRDefault="00B935AA" w:rsidP="009F0296">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9F0296">
            <w:r w:rsidRPr="00D868D7">
              <w:t>Priority:</w:t>
            </w:r>
          </w:p>
        </w:tc>
        <w:tc>
          <w:tcPr>
            <w:tcW w:w="6835" w:type="dxa"/>
            <w:gridSpan w:val="3"/>
          </w:tcPr>
          <w:p w:rsidR="002C0C4E" w:rsidRPr="00D868D7" w:rsidRDefault="00B935AA" w:rsidP="009F0296">
            <w:r>
              <w:t>Low</w:t>
            </w:r>
          </w:p>
        </w:tc>
      </w:tr>
      <w:tr w:rsidR="002C0C4E" w:rsidRPr="00D868D7" w:rsidTr="002C0C4E">
        <w:tc>
          <w:tcPr>
            <w:tcW w:w="2066" w:type="dxa"/>
            <w:shd w:val="clear" w:color="auto" w:fill="FBD4B4" w:themeFill="accent6" w:themeFillTint="66"/>
          </w:tcPr>
          <w:p w:rsidR="002C0C4E" w:rsidRPr="00D868D7" w:rsidRDefault="002C0C4E" w:rsidP="009F0296">
            <w:r w:rsidRPr="00D868D7">
              <w:t>Frequency of Use:</w:t>
            </w:r>
          </w:p>
        </w:tc>
        <w:tc>
          <w:tcPr>
            <w:tcW w:w="6835" w:type="dxa"/>
            <w:gridSpan w:val="3"/>
          </w:tcPr>
          <w:p w:rsidR="002C0C4E" w:rsidRPr="00D868D7" w:rsidRDefault="00B935AA" w:rsidP="009F0296">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9F0296">
            <w:r w:rsidRPr="00D868D7">
              <w:t>Business Rules: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Other Information:</w:t>
            </w:r>
          </w:p>
        </w:tc>
        <w:tc>
          <w:tcPr>
            <w:tcW w:w="6835" w:type="dxa"/>
            <w:gridSpan w:val="3"/>
          </w:tcPr>
          <w:p w:rsidR="002C0C4E" w:rsidRPr="00D868D7" w:rsidRDefault="002C0C4E" w:rsidP="009F0296">
            <w:r w:rsidRPr="00D868D7">
              <w:t>N/A</w:t>
            </w:r>
          </w:p>
        </w:tc>
      </w:tr>
      <w:tr w:rsidR="002C0C4E" w:rsidRPr="00D868D7" w:rsidTr="002C0C4E">
        <w:tc>
          <w:tcPr>
            <w:tcW w:w="2066" w:type="dxa"/>
            <w:shd w:val="clear" w:color="auto" w:fill="FBD4B4" w:themeFill="accent6" w:themeFillTint="66"/>
          </w:tcPr>
          <w:p w:rsidR="002C0C4E" w:rsidRPr="00D868D7" w:rsidRDefault="002C0C4E" w:rsidP="009F0296">
            <w:r w:rsidRPr="00D868D7">
              <w:t>Assumptions</w:t>
            </w:r>
          </w:p>
        </w:tc>
        <w:tc>
          <w:tcPr>
            <w:tcW w:w="6835" w:type="dxa"/>
            <w:gridSpan w:val="3"/>
          </w:tcPr>
          <w:p w:rsidR="002C0C4E" w:rsidRPr="00D868D7" w:rsidRDefault="002C0C4E" w:rsidP="009F0296">
            <w:r w:rsidRPr="00D868D7">
              <w:t>N/A</w:t>
            </w:r>
          </w:p>
        </w:tc>
      </w:tr>
    </w:tbl>
    <w:p w:rsidR="002C0C4E" w:rsidRDefault="002C0C4E" w:rsidP="009F0296"/>
    <w:p w:rsidR="007D6980" w:rsidRDefault="00D3798B" w:rsidP="009F0296">
      <w:pPr>
        <w:pStyle w:val="Heading3"/>
      </w:pPr>
      <w:r>
        <w:t xml:space="preserve"> </w:t>
      </w:r>
      <w:r w:rsidR="007D6980">
        <w:t>Visit Museum website</w:t>
      </w:r>
    </w:p>
    <w:p w:rsidR="007D6980" w:rsidRDefault="00041EBD" w:rsidP="009F0296">
      <w:r w:rsidRPr="00041EBD">
        <w:rPr>
          <w:noProof/>
          <w:lang w:val="vi-VN" w:eastAsia="vi-VN"/>
        </w:rPr>
        <w:drawing>
          <wp:inline distT="0" distB="0" distL="0" distR="0" wp14:anchorId="7055A36B" wp14:editId="206B3D14">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9F0296">
            <w:r>
              <w:t>Use Case ID:</w:t>
            </w:r>
          </w:p>
        </w:tc>
        <w:tc>
          <w:tcPr>
            <w:tcW w:w="6835" w:type="dxa"/>
            <w:gridSpan w:val="3"/>
            <w:shd w:val="clear" w:color="auto" w:fill="FBD4B4" w:themeFill="accent6" w:themeFillTint="66"/>
          </w:tcPr>
          <w:p w:rsidR="00041EBD" w:rsidRPr="00D868D7" w:rsidRDefault="00041EBD" w:rsidP="009F0296">
            <w:r>
              <w:t>UC-14-01</w:t>
            </w:r>
          </w:p>
        </w:tc>
      </w:tr>
      <w:tr w:rsidR="00041EBD" w:rsidRPr="00D868D7" w:rsidTr="00D3798B">
        <w:tc>
          <w:tcPr>
            <w:tcW w:w="2066" w:type="dxa"/>
            <w:shd w:val="clear" w:color="auto" w:fill="FBD4B4" w:themeFill="accent6" w:themeFillTint="66"/>
          </w:tcPr>
          <w:p w:rsidR="00041EBD" w:rsidRPr="00D868D7" w:rsidRDefault="00041EBD" w:rsidP="009F0296">
            <w:r w:rsidRPr="00D868D7">
              <w:t>Created By:</w:t>
            </w:r>
          </w:p>
        </w:tc>
        <w:tc>
          <w:tcPr>
            <w:tcW w:w="2124" w:type="dxa"/>
          </w:tcPr>
          <w:p w:rsidR="00041EBD" w:rsidRPr="00E9167E" w:rsidRDefault="00041EBD" w:rsidP="009F0296">
            <w:pPr>
              <w:rPr>
                <w:rFonts w:ascii="Times New Roman" w:hAnsi="Times New Roman" w:cs="Times New Roman"/>
              </w:rPr>
            </w:pPr>
            <w:r w:rsidRPr="00D650E5">
              <w:rPr>
                <w:lang w:val="vi-VN"/>
              </w:rPr>
              <w:t>QuyetNH</w:t>
            </w:r>
          </w:p>
        </w:tc>
        <w:tc>
          <w:tcPr>
            <w:tcW w:w="2347" w:type="dxa"/>
          </w:tcPr>
          <w:p w:rsidR="00041EBD" w:rsidRPr="00D868D7" w:rsidRDefault="00041EBD" w:rsidP="009F0296">
            <w:r w:rsidRPr="00D868D7">
              <w:t>Date Created:</w:t>
            </w:r>
          </w:p>
        </w:tc>
        <w:tc>
          <w:tcPr>
            <w:tcW w:w="2364" w:type="dxa"/>
          </w:tcPr>
          <w:p w:rsidR="00041EBD" w:rsidRPr="00D868D7" w:rsidRDefault="00041EBD" w:rsidP="009F0296">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9F0296">
            <w:r w:rsidRPr="00D868D7">
              <w:t>Primary Actor:</w:t>
            </w:r>
          </w:p>
        </w:tc>
        <w:tc>
          <w:tcPr>
            <w:tcW w:w="2124" w:type="dxa"/>
          </w:tcPr>
          <w:p w:rsidR="00041EBD" w:rsidRPr="00D868D7" w:rsidRDefault="00041EBD" w:rsidP="009F0296">
            <w:r>
              <w:t>Administrator</w:t>
            </w:r>
          </w:p>
        </w:tc>
        <w:tc>
          <w:tcPr>
            <w:tcW w:w="2347" w:type="dxa"/>
          </w:tcPr>
          <w:p w:rsidR="00041EBD" w:rsidRPr="00D868D7" w:rsidRDefault="00041EBD" w:rsidP="009F0296">
            <w:r w:rsidRPr="00D868D7">
              <w:t>Secondary Actor:</w:t>
            </w:r>
          </w:p>
        </w:tc>
        <w:tc>
          <w:tcPr>
            <w:tcW w:w="2364" w:type="dxa"/>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Trigger:</w:t>
            </w:r>
          </w:p>
        </w:tc>
        <w:tc>
          <w:tcPr>
            <w:tcW w:w="6835" w:type="dxa"/>
            <w:gridSpan w:val="3"/>
          </w:tcPr>
          <w:p w:rsidR="00041EBD" w:rsidRPr="008E3306" w:rsidRDefault="00041EBD" w:rsidP="009F0296">
            <w:r>
              <w:t xml:space="preserve">Click on </w:t>
            </w:r>
            <w:r w:rsidR="008E3306">
              <w:t>website link of corresponding museum.</w:t>
            </w:r>
          </w:p>
        </w:tc>
      </w:tr>
      <w:tr w:rsidR="00041EBD" w:rsidRPr="00D868D7" w:rsidTr="00D3798B">
        <w:tc>
          <w:tcPr>
            <w:tcW w:w="2066" w:type="dxa"/>
            <w:shd w:val="clear" w:color="auto" w:fill="FBD4B4" w:themeFill="accent6" w:themeFillTint="66"/>
          </w:tcPr>
          <w:p w:rsidR="00041EBD" w:rsidRPr="00D868D7" w:rsidRDefault="00041EBD" w:rsidP="009F0296">
            <w:r w:rsidRPr="00D868D7">
              <w:lastRenderedPageBreak/>
              <w:t>Description</w:t>
            </w:r>
          </w:p>
        </w:tc>
        <w:tc>
          <w:tcPr>
            <w:tcW w:w="6835" w:type="dxa"/>
            <w:gridSpan w:val="3"/>
          </w:tcPr>
          <w:p w:rsidR="00041EBD" w:rsidRPr="00CB3C60" w:rsidRDefault="006B1E9F" w:rsidP="009F0296">
            <w:r>
              <w:t>Admin have permission to view all of valid accounts those was accepted to working on the system. Moreover, admin can also see detail of chosen account. Among detail information of museum, Admin can see website 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9F0296">
            <w:r w:rsidRPr="00D868D7">
              <w:t>Preconditions:</w:t>
            </w:r>
          </w:p>
        </w:tc>
        <w:tc>
          <w:tcPr>
            <w:tcW w:w="6835" w:type="dxa"/>
            <w:gridSpan w:val="3"/>
          </w:tcPr>
          <w:p w:rsidR="00041EBD" w:rsidRPr="00D868D7" w:rsidRDefault="00041EBD" w:rsidP="009F0296">
            <w:r>
              <w:t>Access to system successfully</w:t>
            </w:r>
          </w:p>
        </w:tc>
      </w:tr>
      <w:tr w:rsidR="00041EBD" w:rsidRPr="00D868D7" w:rsidTr="00D3798B">
        <w:tc>
          <w:tcPr>
            <w:tcW w:w="2066" w:type="dxa"/>
            <w:shd w:val="clear" w:color="auto" w:fill="FBD4B4" w:themeFill="accent6" w:themeFillTint="66"/>
          </w:tcPr>
          <w:p w:rsidR="00041EBD" w:rsidRPr="00D868D7" w:rsidRDefault="00041EBD" w:rsidP="009F0296">
            <w:r w:rsidRPr="00D868D7">
              <w:t>Post conditions:</w:t>
            </w:r>
          </w:p>
        </w:tc>
        <w:tc>
          <w:tcPr>
            <w:tcW w:w="6835" w:type="dxa"/>
            <w:gridSpan w:val="3"/>
          </w:tcPr>
          <w:p w:rsidR="00041EBD" w:rsidRPr="00D868D7" w:rsidRDefault="006B1E9F" w:rsidP="009F0296">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9F0296">
            <w:r w:rsidRPr="00D868D7">
              <w:t>Normal Flow:</w:t>
            </w:r>
          </w:p>
        </w:tc>
        <w:tc>
          <w:tcPr>
            <w:tcW w:w="6835" w:type="dxa"/>
            <w:gridSpan w:val="3"/>
          </w:tcPr>
          <w:p w:rsidR="00041EBD" w:rsidRDefault="00041EBD" w:rsidP="009F0296">
            <w:r>
              <w:t>Add new Admin:</w:t>
            </w:r>
          </w:p>
          <w:p w:rsidR="00041EBD" w:rsidRDefault="00041EBD" w:rsidP="009F0296">
            <w:pPr>
              <w:pStyle w:val="ListParagraph"/>
              <w:numPr>
                <w:ilvl w:val="0"/>
                <w:numId w:val="49"/>
              </w:numPr>
            </w:pPr>
            <w:r>
              <w:t>Administrator access in to The Erudite Guider system</w:t>
            </w:r>
            <w:r w:rsidRPr="0074664F">
              <w:t>.</w:t>
            </w:r>
          </w:p>
          <w:p w:rsidR="00041EBD" w:rsidRDefault="00041EBD" w:rsidP="009F0296">
            <w:pPr>
              <w:pStyle w:val="ListParagraph"/>
              <w:numPr>
                <w:ilvl w:val="0"/>
                <w:numId w:val="49"/>
              </w:numPr>
            </w:pPr>
            <w:r>
              <w:t>Click on “</w:t>
            </w:r>
            <w:r w:rsidRPr="007416E5">
              <w:rPr>
                <w:lang w:val="vi-VN"/>
              </w:rPr>
              <w:t>Quản lý tài khoản</w:t>
            </w:r>
            <w:r>
              <w:t>” on left navigation bar.</w:t>
            </w:r>
          </w:p>
          <w:p w:rsidR="00041EBD" w:rsidRPr="004C2CA8" w:rsidRDefault="006B1E9F" w:rsidP="009F0296">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9F0296">
            <w:r w:rsidRPr="00D868D7">
              <w:t>Alternative Flows: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Exceptions:</w:t>
            </w:r>
          </w:p>
        </w:tc>
        <w:tc>
          <w:tcPr>
            <w:tcW w:w="6835" w:type="dxa"/>
            <w:gridSpan w:val="3"/>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Priority:</w:t>
            </w:r>
          </w:p>
        </w:tc>
        <w:tc>
          <w:tcPr>
            <w:tcW w:w="6835" w:type="dxa"/>
            <w:gridSpan w:val="3"/>
          </w:tcPr>
          <w:p w:rsidR="00041EBD" w:rsidRPr="00D868D7" w:rsidRDefault="00041EBD" w:rsidP="009F0296">
            <w:r>
              <w:t>Medium</w:t>
            </w:r>
          </w:p>
        </w:tc>
      </w:tr>
      <w:tr w:rsidR="00041EBD" w:rsidRPr="00D868D7" w:rsidTr="00D3798B">
        <w:tc>
          <w:tcPr>
            <w:tcW w:w="2066" w:type="dxa"/>
            <w:shd w:val="clear" w:color="auto" w:fill="FBD4B4" w:themeFill="accent6" w:themeFillTint="66"/>
          </w:tcPr>
          <w:p w:rsidR="00041EBD" w:rsidRPr="00D868D7" w:rsidRDefault="00041EBD" w:rsidP="009F0296">
            <w:r w:rsidRPr="00D868D7">
              <w:t>Frequency of Use:</w:t>
            </w:r>
          </w:p>
        </w:tc>
        <w:tc>
          <w:tcPr>
            <w:tcW w:w="6835" w:type="dxa"/>
            <w:gridSpan w:val="3"/>
          </w:tcPr>
          <w:p w:rsidR="00041EBD" w:rsidRPr="00D868D7" w:rsidRDefault="00041EBD" w:rsidP="009F0296">
            <w:r>
              <w:t xml:space="preserve">Low </w:t>
            </w:r>
          </w:p>
        </w:tc>
      </w:tr>
      <w:tr w:rsidR="00041EBD" w:rsidRPr="00D868D7" w:rsidTr="00D3798B">
        <w:tc>
          <w:tcPr>
            <w:tcW w:w="2066" w:type="dxa"/>
            <w:shd w:val="clear" w:color="auto" w:fill="FBD4B4" w:themeFill="accent6" w:themeFillTint="66"/>
          </w:tcPr>
          <w:p w:rsidR="00041EBD" w:rsidRPr="00D868D7" w:rsidRDefault="00041EBD" w:rsidP="009F0296">
            <w:r w:rsidRPr="00D868D7">
              <w:t>Business Rules: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Other Information:</w:t>
            </w:r>
          </w:p>
        </w:tc>
        <w:tc>
          <w:tcPr>
            <w:tcW w:w="6835" w:type="dxa"/>
            <w:gridSpan w:val="3"/>
          </w:tcPr>
          <w:p w:rsidR="00041EBD" w:rsidRPr="00D868D7" w:rsidRDefault="00041EBD" w:rsidP="009F0296">
            <w:r w:rsidRPr="00D868D7">
              <w:t>N/A</w:t>
            </w:r>
          </w:p>
        </w:tc>
      </w:tr>
      <w:tr w:rsidR="00041EBD" w:rsidRPr="00D868D7" w:rsidTr="00D3798B">
        <w:tc>
          <w:tcPr>
            <w:tcW w:w="2066" w:type="dxa"/>
            <w:shd w:val="clear" w:color="auto" w:fill="FBD4B4" w:themeFill="accent6" w:themeFillTint="66"/>
          </w:tcPr>
          <w:p w:rsidR="00041EBD" w:rsidRPr="00D868D7" w:rsidRDefault="00041EBD" w:rsidP="009F0296">
            <w:r w:rsidRPr="00D868D7">
              <w:t>Assumptions</w:t>
            </w:r>
          </w:p>
        </w:tc>
        <w:tc>
          <w:tcPr>
            <w:tcW w:w="6835" w:type="dxa"/>
            <w:gridSpan w:val="3"/>
          </w:tcPr>
          <w:p w:rsidR="00041EBD" w:rsidRPr="00D868D7" w:rsidRDefault="00041EBD" w:rsidP="009F0296">
            <w:r w:rsidRPr="00D868D7">
              <w:t>N/A</w:t>
            </w:r>
          </w:p>
        </w:tc>
      </w:tr>
    </w:tbl>
    <w:p w:rsidR="00041EBD" w:rsidRPr="007D6980" w:rsidRDefault="00041EBD" w:rsidP="009F0296"/>
    <w:p w:rsidR="00D3798B" w:rsidRDefault="00D3798B" w:rsidP="009F0296">
      <w:pPr>
        <w:pStyle w:val="Heading3"/>
      </w:pPr>
      <w:r>
        <w:t xml:space="preserve"> </w:t>
      </w:r>
      <w:r w:rsidRPr="00F069B6">
        <w:t>Choose museum</w:t>
      </w:r>
    </w:p>
    <w:p w:rsidR="00D3798B" w:rsidRDefault="00D3798B" w:rsidP="009F0296">
      <w:r w:rsidRPr="00D3798B">
        <w:rPr>
          <w:noProof/>
          <w:lang w:val="vi-VN" w:eastAsia="vi-VN"/>
        </w:rPr>
        <w:drawing>
          <wp:inline distT="0" distB="0" distL="0" distR="0" wp14:anchorId="4D12EFD2" wp14:editId="6A873709">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9F0296">
            <w:r>
              <w:t>Use Case ID:</w:t>
            </w:r>
          </w:p>
        </w:tc>
        <w:tc>
          <w:tcPr>
            <w:tcW w:w="6835" w:type="dxa"/>
            <w:gridSpan w:val="3"/>
            <w:shd w:val="clear" w:color="auto" w:fill="FBD4B4" w:themeFill="accent6" w:themeFillTint="66"/>
          </w:tcPr>
          <w:p w:rsidR="00D3798B" w:rsidRPr="00D868D7" w:rsidRDefault="00D3798B" w:rsidP="009F0296">
            <w:r>
              <w:t>UC-17-01</w:t>
            </w:r>
          </w:p>
        </w:tc>
      </w:tr>
      <w:tr w:rsidR="00D3798B" w:rsidRPr="00D868D7" w:rsidTr="00D3798B">
        <w:tc>
          <w:tcPr>
            <w:tcW w:w="2066" w:type="dxa"/>
            <w:shd w:val="clear" w:color="auto" w:fill="FBD4B4" w:themeFill="accent6" w:themeFillTint="66"/>
          </w:tcPr>
          <w:p w:rsidR="00D3798B" w:rsidRPr="00D868D7" w:rsidRDefault="00D3798B" w:rsidP="009F0296">
            <w:r w:rsidRPr="00D868D7">
              <w:t>Created By:</w:t>
            </w:r>
          </w:p>
        </w:tc>
        <w:tc>
          <w:tcPr>
            <w:tcW w:w="2124" w:type="dxa"/>
          </w:tcPr>
          <w:p w:rsidR="00D3798B" w:rsidRPr="00E9167E" w:rsidRDefault="00D3798B" w:rsidP="009F0296">
            <w:pPr>
              <w:rPr>
                <w:rFonts w:ascii="Times New Roman" w:hAnsi="Times New Roman" w:cs="Times New Roman"/>
              </w:rPr>
            </w:pPr>
            <w:r w:rsidRPr="00D650E5">
              <w:rPr>
                <w:lang w:val="vi-VN"/>
              </w:rPr>
              <w:t>QuyetNH</w:t>
            </w:r>
          </w:p>
        </w:tc>
        <w:tc>
          <w:tcPr>
            <w:tcW w:w="2347" w:type="dxa"/>
          </w:tcPr>
          <w:p w:rsidR="00D3798B" w:rsidRPr="00D868D7" w:rsidRDefault="00D3798B" w:rsidP="009F0296">
            <w:r w:rsidRPr="00D868D7">
              <w:t>Date Created:</w:t>
            </w:r>
          </w:p>
        </w:tc>
        <w:tc>
          <w:tcPr>
            <w:tcW w:w="2364" w:type="dxa"/>
          </w:tcPr>
          <w:p w:rsidR="00D3798B" w:rsidRPr="00D868D7" w:rsidRDefault="00D3798B" w:rsidP="009F0296">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9F0296">
            <w:r w:rsidRPr="00D868D7">
              <w:lastRenderedPageBreak/>
              <w:t>Primary Actor:</w:t>
            </w:r>
          </w:p>
        </w:tc>
        <w:tc>
          <w:tcPr>
            <w:tcW w:w="2124" w:type="dxa"/>
          </w:tcPr>
          <w:p w:rsidR="00D3798B" w:rsidRPr="00D868D7" w:rsidRDefault="00D3798B" w:rsidP="009F0296">
            <w:r>
              <w:t>Visitor</w:t>
            </w:r>
          </w:p>
        </w:tc>
        <w:tc>
          <w:tcPr>
            <w:tcW w:w="2347" w:type="dxa"/>
          </w:tcPr>
          <w:p w:rsidR="00D3798B" w:rsidRPr="00D868D7" w:rsidRDefault="00D3798B" w:rsidP="009F0296">
            <w:r w:rsidRPr="00D868D7">
              <w:t>Secondary Actor:</w:t>
            </w:r>
          </w:p>
        </w:tc>
        <w:tc>
          <w:tcPr>
            <w:tcW w:w="2364" w:type="dxa"/>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Trigger:</w:t>
            </w:r>
          </w:p>
        </w:tc>
        <w:tc>
          <w:tcPr>
            <w:tcW w:w="6835" w:type="dxa"/>
            <w:gridSpan w:val="3"/>
          </w:tcPr>
          <w:p w:rsidR="00D3798B" w:rsidRPr="00D868D7" w:rsidRDefault="00D3798B" w:rsidP="009F0296">
            <w:r>
              <w:t>Run mobile application</w:t>
            </w:r>
          </w:p>
        </w:tc>
      </w:tr>
      <w:tr w:rsidR="00D3798B" w:rsidRPr="00D868D7" w:rsidTr="00D3798B">
        <w:tc>
          <w:tcPr>
            <w:tcW w:w="2066" w:type="dxa"/>
            <w:shd w:val="clear" w:color="auto" w:fill="FBD4B4" w:themeFill="accent6" w:themeFillTint="66"/>
          </w:tcPr>
          <w:p w:rsidR="00D3798B" w:rsidRPr="00D868D7" w:rsidRDefault="00D3798B" w:rsidP="009F0296">
            <w:r w:rsidRPr="00D868D7">
              <w:t>Description</w:t>
            </w:r>
          </w:p>
        </w:tc>
        <w:tc>
          <w:tcPr>
            <w:tcW w:w="6835" w:type="dxa"/>
            <w:gridSpan w:val="3"/>
          </w:tcPr>
          <w:p w:rsidR="00D3798B" w:rsidRPr="00CB3C60" w:rsidRDefault="00D3798B" w:rsidP="009F029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9F0296">
            <w:r w:rsidRPr="00D868D7">
              <w:t>Preconditions:</w:t>
            </w:r>
          </w:p>
        </w:tc>
        <w:tc>
          <w:tcPr>
            <w:tcW w:w="6835" w:type="dxa"/>
            <w:gridSpan w:val="3"/>
          </w:tcPr>
          <w:p w:rsidR="00D3798B" w:rsidRPr="00D868D7" w:rsidRDefault="00D3798B" w:rsidP="009F0296">
            <w:r>
              <w:t xml:space="preserve">Visitor runs </w:t>
            </w:r>
            <w:r w:rsidRPr="00895273">
              <w:rPr>
                <w:i/>
              </w:rPr>
              <w:t>The Erudite Guide</w:t>
            </w:r>
            <w:r>
              <w:rPr>
                <w:i/>
              </w:rPr>
              <w:t xml:space="preserve">r </w:t>
            </w:r>
            <w:r>
              <w:t>mobile application successfully</w:t>
            </w:r>
            <w:r w:rsidR="008A6F57">
              <w:t xml:space="preserve"> and system has at least 1 active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Post conditions:</w:t>
            </w:r>
          </w:p>
        </w:tc>
        <w:tc>
          <w:tcPr>
            <w:tcW w:w="6835" w:type="dxa"/>
            <w:gridSpan w:val="3"/>
          </w:tcPr>
          <w:p w:rsidR="00D3798B" w:rsidRPr="00D868D7" w:rsidRDefault="008A6F57" w:rsidP="009F0296">
            <w:r>
              <w:t>Go to scan object screen of chosen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Normal Flow:</w:t>
            </w:r>
          </w:p>
        </w:tc>
        <w:tc>
          <w:tcPr>
            <w:tcW w:w="6835" w:type="dxa"/>
            <w:gridSpan w:val="3"/>
          </w:tcPr>
          <w:p w:rsidR="00D3798B" w:rsidRPr="009F0296" w:rsidRDefault="00D3798B" w:rsidP="009F0296">
            <w:pPr>
              <w:pStyle w:val="Heading4"/>
              <w:numPr>
                <w:ilvl w:val="0"/>
                <w:numId w:val="0"/>
              </w:numPr>
              <w:ind w:left="864" w:hanging="864"/>
              <w:outlineLvl w:val="3"/>
              <w:rPr>
                <w:b w:val="0"/>
              </w:rPr>
            </w:pPr>
            <w:bookmarkStart w:id="72" w:name="_Toc466178689"/>
            <w:r w:rsidRPr="009F0296">
              <w:rPr>
                <w:b w:val="0"/>
              </w:rPr>
              <w:t>Choose museum:</w:t>
            </w:r>
            <w:bookmarkEnd w:id="72"/>
          </w:p>
          <w:p w:rsidR="00D3798B" w:rsidRDefault="00D3798B" w:rsidP="009F0296">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9F0296">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9F0296">
            <w:r w:rsidRPr="00D868D7">
              <w:t>Alternative Flows: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Exceptions: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Priority:</w:t>
            </w:r>
          </w:p>
        </w:tc>
        <w:tc>
          <w:tcPr>
            <w:tcW w:w="6835" w:type="dxa"/>
            <w:gridSpan w:val="3"/>
          </w:tcPr>
          <w:p w:rsidR="00D3798B" w:rsidRPr="00D868D7" w:rsidRDefault="00D3798B" w:rsidP="009F0296">
            <w:r w:rsidRPr="00D868D7">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Frequency of Use:</w:t>
            </w:r>
          </w:p>
        </w:tc>
        <w:tc>
          <w:tcPr>
            <w:tcW w:w="6835" w:type="dxa"/>
            <w:gridSpan w:val="3"/>
          </w:tcPr>
          <w:p w:rsidR="00D3798B" w:rsidRPr="00D868D7" w:rsidRDefault="00D3798B" w:rsidP="009F0296">
            <w:r>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Business Rules:</w:t>
            </w:r>
          </w:p>
        </w:tc>
        <w:tc>
          <w:tcPr>
            <w:tcW w:w="6835" w:type="dxa"/>
            <w:gridSpan w:val="3"/>
          </w:tcPr>
          <w:p w:rsidR="00D3798B" w:rsidRPr="00D868D7" w:rsidRDefault="00D3798B" w:rsidP="009F0296">
            <w:r w:rsidRPr="00D868D7">
              <w:t>B</w:t>
            </w:r>
            <w:r w:rsidR="008E3306">
              <w:t>61</w:t>
            </w:r>
          </w:p>
        </w:tc>
      </w:tr>
      <w:tr w:rsidR="00D3798B" w:rsidRPr="00D868D7" w:rsidTr="00D3798B">
        <w:tc>
          <w:tcPr>
            <w:tcW w:w="2066" w:type="dxa"/>
            <w:shd w:val="clear" w:color="auto" w:fill="FBD4B4" w:themeFill="accent6" w:themeFillTint="66"/>
          </w:tcPr>
          <w:p w:rsidR="00D3798B" w:rsidRPr="00D868D7" w:rsidRDefault="00D3798B" w:rsidP="009F0296">
            <w:r w:rsidRPr="00D868D7">
              <w:t>Other Information:</w:t>
            </w:r>
          </w:p>
        </w:tc>
        <w:tc>
          <w:tcPr>
            <w:tcW w:w="6835" w:type="dxa"/>
            <w:gridSpan w:val="3"/>
          </w:tcPr>
          <w:p w:rsidR="00D3798B" w:rsidRPr="00D868D7" w:rsidRDefault="00D3798B" w:rsidP="009F0296">
            <w:r w:rsidRPr="00D868D7">
              <w:t>N/A</w:t>
            </w:r>
          </w:p>
        </w:tc>
      </w:tr>
      <w:tr w:rsidR="00D3798B" w:rsidRPr="00D868D7" w:rsidTr="00D3798B">
        <w:tc>
          <w:tcPr>
            <w:tcW w:w="2066" w:type="dxa"/>
            <w:shd w:val="clear" w:color="auto" w:fill="FBD4B4" w:themeFill="accent6" w:themeFillTint="66"/>
          </w:tcPr>
          <w:p w:rsidR="00D3798B" w:rsidRPr="00D868D7" w:rsidRDefault="00D3798B" w:rsidP="009F0296">
            <w:r w:rsidRPr="00D868D7">
              <w:t>Assumptions</w:t>
            </w:r>
          </w:p>
        </w:tc>
        <w:tc>
          <w:tcPr>
            <w:tcW w:w="6835" w:type="dxa"/>
            <w:gridSpan w:val="3"/>
          </w:tcPr>
          <w:p w:rsidR="00D3798B" w:rsidRPr="00D868D7" w:rsidRDefault="00D3798B" w:rsidP="009F0296">
            <w:r w:rsidRPr="00D868D7">
              <w:t>N/A</w:t>
            </w:r>
          </w:p>
        </w:tc>
      </w:tr>
    </w:tbl>
    <w:p w:rsidR="00D3798B" w:rsidRDefault="00D3798B" w:rsidP="009F0296">
      <w:pPr>
        <w:pStyle w:val="Heading3"/>
      </w:pPr>
      <w:r>
        <w:lastRenderedPageBreak/>
        <w:t xml:space="preserve"> </w:t>
      </w:r>
      <w:r w:rsidRPr="00F069B6">
        <w:t>Object scanning</w:t>
      </w:r>
    </w:p>
    <w:p w:rsidR="00D3798B" w:rsidRDefault="00846639" w:rsidP="00846639">
      <w:pPr>
        <w:jc w:val="center"/>
      </w:pPr>
      <w:r w:rsidRPr="00846639">
        <w:rPr>
          <w:noProof/>
          <w:lang w:val="vi-VN" w:eastAsia="vi-VN"/>
        </w:rPr>
        <w:drawing>
          <wp:inline distT="0" distB="0" distL="0" distR="0" wp14:anchorId="6EDD1EE3" wp14:editId="20790C2F">
            <wp:extent cx="5292725" cy="24659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65980"/>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9F0296">
            <w:r>
              <w:t>Use Case ID:</w:t>
            </w:r>
          </w:p>
        </w:tc>
        <w:tc>
          <w:tcPr>
            <w:tcW w:w="6835" w:type="dxa"/>
            <w:gridSpan w:val="3"/>
            <w:shd w:val="clear" w:color="auto" w:fill="FBD4B4" w:themeFill="accent6" w:themeFillTint="66"/>
          </w:tcPr>
          <w:p w:rsidR="00E418A7" w:rsidRPr="00D868D7" w:rsidRDefault="00E418A7" w:rsidP="009F0296">
            <w:r>
              <w:t>UC-18-01</w:t>
            </w:r>
          </w:p>
        </w:tc>
      </w:tr>
      <w:tr w:rsidR="00E418A7" w:rsidRPr="00D868D7" w:rsidTr="0015194D">
        <w:tc>
          <w:tcPr>
            <w:tcW w:w="2066" w:type="dxa"/>
            <w:shd w:val="clear" w:color="auto" w:fill="FBD4B4" w:themeFill="accent6" w:themeFillTint="66"/>
          </w:tcPr>
          <w:p w:rsidR="00E418A7" w:rsidRPr="00D868D7" w:rsidRDefault="00E418A7" w:rsidP="009F0296">
            <w:r w:rsidRPr="00D868D7">
              <w:t>Created By:</w:t>
            </w:r>
          </w:p>
        </w:tc>
        <w:tc>
          <w:tcPr>
            <w:tcW w:w="2124" w:type="dxa"/>
          </w:tcPr>
          <w:p w:rsidR="00E418A7" w:rsidRPr="00E9167E" w:rsidRDefault="00E418A7" w:rsidP="009F0296">
            <w:pPr>
              <w:rPr>
                <w:rFonts w:ascii="Times New Roman" w:hAnsi="Times New Roman" w:cs="Times New Roman"/>
              </w:rPr>
            </w:pPr>
            <w:r w:rsidRPr="00D650E5">
              <w:rPr>
                <w:lang w:val="vi-VN"/>
              </w:rPr>
              <w:t>QuyetNH</w:t>
            </w:r>
          </w:p>
        </w:tc>
        <w:tc>
          <w:tcPr>
            <w:tcW w:w="2347" w:type="dxa"/>
          </w:tcPr>
          <w:p w:rsidR="00E418A7" w:rsidRPr="00D868D7" w:rsidRDefault="00E418A7" w:rsidP="009F0296">
            <w:r w:rsidRPr="00D868D7">
              <w:t>Date Created:</w:t>
            </w:r>
          </w:p>
        </w:tc>
        <w:tc>
          <w:tcPr>
            <w:tcW w:w="2364" w:type="dxa"/>
          </w:tcPr>
          <w:p w:rsidR="00E418A7" w:rsidRPr="00D868D7" w:rsidRDefault="00E418A7" w:rsidP="009F0296">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9F0296">
            <w:r w:rsidRPr="00D868D7">
              <w:t>Primary Actor:</w:t>
            </w:r>
          </w:p>
        </w:tc>
        <w:tc>
          <w:tcPr>
            <w:tcW w:w="2124" w:type="dxa"/>
          </w:tcPr>
          <w:p w:rsidR="00E418A7" w:rsidRPr="00D868D7" w:rsidRDefault="00E418A7" w:rsidP="009F0296">
            <w:r>
              <w:t>Visitor</w:t>
            </w:r>
          </w:p>
        </w:tc>
        <w:tc>
          <w:tcPr>
            <w:tcW w:w="2347" w:type="dxa"/>
          </w:tcPr>
          <w:p w:rsidR="00E418A7" w:rsidRPr="00D868D7" w:rsidRDefault="00E418A7" w:rsidP="009F0296">
            <w:r w:rsidRPr="00D868D7">
              <w:t>Secondary Actor:</w:t>
            </w:r>
          </w:p>
        </w:tc>
        <w:tc>
          <w:tcPr>
            <w:tcW w:w="2364" w:type="dxa"/>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Trigger:</w:t>
            </w:r>
          </w:p>
        </w:tc>
        <w:tc>
          <w:tcPr>
            <w:tcW w:w="6835" w:type="dxa"/>
            <w:gridSpan w:val="3"/>
          </w:tcPr>
          <w:p w:rsidR="00E418A7" w:rsidRPr="00D868D7" w:rsidRDefault="00E418A7" w:rsidP="009F0296">
            <w:r>
              <w:t>Finish choosing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Description</w:t>
            </w:r>
          </w:p>
        </w:tc>
        <w:tc>
          <w:tcPr>
            <w:tcW w:w="6835" w:type="dxa"/>
            <w:gridSpan w:val="3"/>
          </w:tcPr>
          <w:p w:rsidR="00E418A7" w:rsidRPr="00CB3C60" w:rsidRDefault="00E418A7" w:rsidP="009F0296">
            <w:r>
              <w:t xml:space="preserve">Mobile application is a very important part of </w:t>
            </w:r>
            <w:r w:rsidRPr="00895273">
              <w:rPr>
                <w:i/>
              </w:rPr>
              <w:t xml:space="preserve">The Erudite Guider </w:t>
            </w:r>
            <w:r>
              <w:t>system. Base on web application and database, mobile application use new image/ object recognition technology and augmented reality to help you can easily get information of museum’s object/ artifact. After choosing museum, mobile application will access you</w:t>
            </w:r>
            <w:r w:rsidR="009F0296">
              <w:t>r</w:t>
            </w:r>
            <w:r>
              <w:t xml:space="preserve"> camera environment. Now you can use your camera to scan museum’s object</w:t>
            </w:r>
            <w:r w:rsidR="008A6F57">
              <w:t>s</w:t>
            </w:r>
            <w:r>
              <w:t xml:space="preserve"> to see the corresponding content</w:t>
            </w:r>
            <w:r w:rsidR="008A6F57">
              <w:t>s are</w:t>
            </w:r>
            <w:r>
              <w:t xml:space="preserve"> displayed on your screen.</w:t>
            </w:r>
          </w:p>
        </w:tc>
      </w:tr>
      <w:tr w:rsidR="00E418A7" w:rsidRPr="00D868D7" w:rsidTr="0015194D">
        <w:tc>
          <w:tcPr>
            <w:tcW w:w="2066" w:type="dxa"/>
            <w:shd w:val="clear" w:color="auto" w:fill="FBD4B4" w:themeFill="accent6" w:themeFillTint="66"/>
          </w:tcPr>
          <w:p w:rsidR="00E418A7" w:rsidRPr="00D868D7" w:rsidRDefault="00E418A7" w:rsidP="009F0296">
            <w:r w:rsidRPr="00D868D7">
              <w:t>Preconditions:</w:t>
            </w:r>
          </w:p>
        </w:tc>
        <w:tc>
          <w:tcPr>
            <w:tcW w:w="6835" w:type="dxa"/>
            <w:gridSpan w:val="3"/>
          </w:tcPr>
          <w:p w:rsidR="00E418A7" w:rsidRPr="00D868D7" w:rsidRDefault="00E418A7" w:rsidP="009F0296">
            <w:r>
              <w:t>Choose your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Post conditions:</w:t>
            </w:r>
          </w:p>
        </w:tc>
        <w:tc>
          <w:tcPr>
            <w:tcW w:w="6835" w:type="dxa"/>
            <w:gridSpan w:val="3"/>
          </w:tcPr>
          <w:p w:rsidR="00E418A7" w:rsidRPr="00D868D7" w:rsidRDefault="00E418A7" w:rsidP="009F0296">
            <w:r>
              <w:t>Access camera environment</w:t>
            </w:r>
            <w:r w:rsidR="008A6F57">
              <w:t xml:space="preserve"> and show display option.</w:t>
            </w:r>
          </w:p>
        </w:tc>
      </w:tr>
      <w:tr w:rsidR="00E418A7" w:rsidRPr="00D868D7" w:rsidTr="0015194D">
        <w:tc>
          <w:tcPr>
            <w:tcW w:w="2066" w:type="dxa"/>
            <w:shd w:val="clear" w:color="auto" w:fill="FBD4B4" w:themeFill="accent6" w:themeFillTint="66"/>
          </w:tcPr>
          <w:p w:rsidR="00E418A7" w:rsidRPr="00D868D7" w:rsidRDefault="00E418A7" w:rsidP="009F0296">
            <w:r w:rsidRPr="00D868D7">
              <w:t>Normal Flow:</w:t>
            </w:r>
          </w:p>
        </w:tc>
        <w:tc>
          <w:tcPr>
            <w:tcW w:w="6835" w:type="dxa"/>
            <w:gridSpan w:val="3"/>
          </w:tcPr>
          <w:p w:rsidR="00E418A7" w:rsidRPr="009F0296" w:rsidRDefault="00E418A7" w:rsidP="009F0296">
            <w:pPr>
              <w:pStyle w:val="Heading4"/>
              <w:numPr>
                <w:ilvl w:val="0"/>
                <w:numId w:val="0"/>
              </w:numPr>
              <w:ind w:left="864" w:hanging="864"/>
              <w:outlineLvl w:val="3"/>
              <w:rPr>
                <w:b w:val="0"/>
              </w:rPr>
            </w:pPr>
            <w:bookmarkStart w:id="73" w:name="_Toc466178691"/>
            <w:r w:rsidRPr="009F0296">
              <w:rPr>
                <w:b w:val="0"/>
              </w:rPr>
              <w:t>Object scanning:</w:t>
            </w:r>
            <w:bookmarkEnd w:id="73"/>
          </w:p>
          <w:p w:rsidR="00E418A7" w:rsidRDefault="00E418A7" w:rsidP="009F0296">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9F0296">
            <w:pPr>
              <w:pStyle w:val="ListParagraph"/>
              <w:numPr>
                <w:ilvl w:val="0"/>
                <w:numId w:val="51"/>
              </w:numPr>
            </w:pPr>
            <w:r w:rsidRPr="00133B7C">
              <w:t>Choose</w:t>
            </w:r>
            <w:r>
              <w:t xml:space="preserve"> corresponding museum that you are visiting.</w:t>
            </w:r>
          </w:p>
          <w:p w:rsidR="00E418A7" w:rsidRPr="00133B7C" w:rsidRDefault="00E418A7" w:rsidP="009F0296">
            <w:pPr>
              <w:pStyle w:val="ListParagraph"/>
              <w:numPr>
                <w:ilvl w:val="0"/>
                <w:numId w:val="51"/>
              </w:numPr>
            </w:pPr>
            <w:r>
              <w:t>Point your phone</w:t>
            </w:r>
            <w:r w:rsidR="008A6F57">
              <w:t>’s</w:t>
            </w:r>
            <w:r>
              <w:t xml:space="preserv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9F0296">
            <w:r w:rsidRPr="00D868D7">
              <w:t>Alternative Flows: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Exceptions: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Priority:</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Frequency of Use:</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lastRenderedPageBreak/>
              <w:t>Business Rules:</w:t>
            </w:r>
          </w:p>
        </w:tc>
        <w:tc>
          <w:tcPr>
            <w:tcW w:w="6835" w:type="dxa"/>
            <w:gridSpan w:val="3"/>
          </w:tcPr>
          <w:p w:rsidR="00E418A7" w:rsidRPr="00D868D7" w:rsidRDefault="00E418A7" w:rsidP="009F0296">
            <w:r w:rsidRPr="00D868D7">
              <w:t>B</w:t>
            </w:r>
            <w:r w:rsidR="008E3306">
              <w:t>62</w:t>
            </w:r>
            <w:r>
              <w:t>, B6</w:t>
            </w:r>
            <w:r w:rsidR="008E3306">
              <w:t>3</w:t>
            </w:r>
          </w:p>
        </w:tc>
      </w:tr>
      <w:tr w:rsidR="00E418A7" w:rsidRPr="00D868D7" w:rsidTr="0015194D">
        <w:tc>
          <w:tcPr>
            <w:tcW w:w="2066" w:type="dxa"/>
            <w:shd w:val="clear" w:color="auto" w:fill="FBD4B4" w:themeFill="accent6" w:themeFillTint="66"/>
          </w:tcPr>
          <w:p w:rsidR="00E418A7" w:rsidRPr="00D868D7" w:rsidRDefault="00E418A7" w:rsidP="009F0296">
            <w:r w:rsidRPr="00D868D7">
              <w:t>Other Information:</w:t>
            </w:r>
          </w:p>
        </w:tc>
        <w:tc>
          <w:tcPr>
            <w:tcW w:w="6835" w:type="dxa"/>
            <w:gridSpan w:val="3"/>
          </w:tcPr>
          <w:p w:rsidR="00E418A7" w:rsidRPr="00D868D7" w:rsidRDefault="00E418A7" w:rsidP="009F0296">
            <w:r w:rsidRPr="00D868D7">
              <w:t>N/A</w:t>
            </w:r>
          </w:p>
        </w:tc>
      </w:tr>
      <w:tr w:rsidR="00E418A7" w:rsidRPr="00D868D7" w:rsidTr="0015194D">
        <w:tc>
          <w:tcPr>
            <w:tcW w:w="2066" w:type="dxa"/>
            <w:shd w:val="clear" w:color="auto" w:fill="FBD4B4" w:themeFill="accent6" w:themeFillTint="66"/>
          </w:tcPr>
          <w:p w:rsidR="00E418A7" w:rsidRPr="00D868D7" w:rsidRDefault="00E418A7" w:rsidP="009F0296">
            <w:r w:rsidRPr="00D868D7">
              <w:t>Assumptions</w:t>
            </w:r>
          </w:p>
        </w:tc>
        <w:tc>
          <w:tcPr>
            <w:tcW w:w="6835" w:type="dxa"/>
            <w:gridSpan w:val="3"/>
          </w:tcPr>
          <w:p w:rsidR="00E418A7" w:rsidRPr="00D868D7" w:rsidRDefault="00E418A7" w:rsidP="009F0296">
            <w:r w:rsidRPr="00D868D7">
              <w:t>N/A</w:t>
            </w:r>
          </w:p>
        </w:tc>
      </w:tr>
    </w:tbl>
    <w:p w:rsidR="00D3798B" w:rsidRPr="00D3798B" w:rsidRDefault="00D3798B" w:rsidP="009F0296"/>
    <w:p w:rsidR="008A6F57" w:rsidRDefault="009F0296" w:rsidP="009F0296">
      <w:pPr>
        <w:pStyle w:val="Heading3"/>
      </w:pPr>
      <w:r>
        <w:t xml:space="preserve"> </w:t>
      </w:r>
      <w:r w:rsidR="00846639">
        <w:t>Play</w:t>
      </w:r>
      <w:r w:rsidR="00846639" w:rsidRPr="009F0296">
        <w:t xml:space="preserve"> </w:t>
      </w:r>
      <w:r w:rsidR="00846639">
        <w:t xml:space="preserve">object’s </w:t>
      </w:r>
      <w:r w:rsidR="00846639" w:rsidRPr="009F0296">
        <w:t>content</w:t>
      </w:r>
    </w:p>
    <w:p w:rsidR="00846639" w:rsidRPr="00846639" w:rsidRDefault="00846639" w:rsidP="00846639">
      <w:pPr>
        <w:jc w:val="center"/>
      </w:pPr>
      <w:r w:rsidRPr="00846639">
        <w:rPr>
          <w:noProof/>
          <w:lang w:val="vi-VN" w:eastAsia="vi-VN"/>
        </w:rPr>
        <w:drawing>
          <wp:inline distT="0" distB="0" distL="0" distR="0" wp14:anchorId="24FDBAA1" wp14:editId="12BB22EA">
            <wp:extent cx="5292725" cy="27481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725" cy="2748146"/>
                    </a:xfrm>
                    <a:prstGeom prst="rect">
                      <a:avLst/>
                    </a:prstGeom>
                  </pic:spPr>
                </pic:pic>
              </a:graphicData>
            </a:graphic>
          </wp:inline>
        </w:drawing>
      </w:r>
    </w:p>
    <w:p w:rsidR="009F0296" w:rsidRDefault="009F0296" w:rsidP="009F0296">
      <w:pPr>
        <w:pStyle w:val="Heading4"/>
      </w:pPr>
      <w:r>
        <w:t>Play audio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F0296" w:rsidRPr="00D868D7" w:rsidTr="009F0296">
        <w:tc>
          <w:tcPr>
            <w:tcW w:w="2066" w:type="dxa"/>
            <w:shd w:val="clear" w:color="auto" w:fill="FBD4B4" w:themeFill="accent6" w:themeFillTint="66"/>
          </w:tcPr>
          <w:p w:rsidR="009F0296" w:rsidRPr="00D868D7" w:rsidRDefault="009F0296" w:rsidP="009F0296">
            <w:r>
              <w:t>Use Case ID:</w:t>
            </w:r>
          </w:p>
        </w:tc>
        <w:tc>
          <w:tcPr>
            <w:tcW w:w="6835" w:type="dxa"/>
            <w:gridSpan w:val="3"/>
            <w:shd w:val="clear" w:color="auto" w:fill="FBD4B4" w:themeFill="accent6" w:themeFillTint="66"/>
          </w:tcPr>
          <w:p w:rsidR="009F0296" w:rsidRPr="00D868D7" w:rsidRDefault="009F0296" w:rsidP="009F0296">
            <w:r>
              <w:t>UC-19-01</w:t>
            </w:r>
          </w:p>
        </w:tc>
      </w:tr>
      <w:tr w:rsidR="009F0296" w:rsidRPr="00D868D7" w:rsidTr="009F0296">
        <w:tc>
          <w:tcPr>
            <w:tcW w:w="2066" w:type="dxa"/>
            <w:shd w:val="clear" w:color="auto" w:fill="FBD4B4" w:themeFill="accent6" w:themeFillTint="66"/>
          </w:tcPr>
          <w:p w:rsidR="009F0296" w:rsidRPr="00D868D7" w:rsidRDefault="009F0296" w:rsidP="009F0296">
            <w:r w:rsidRPr="00D868D7">
              <w:t>Created By:</w:t>
            </w:r>
          </w:p>
        </w:tc>
        <w:tc>
          <w:tcPr>
            <w:tcW w:w="2124" w:type="dxa"/>
          </w:tcPr>
          <w:p w:rsidR="009F0296" w:rsidRPr="00E9167E" w:rsidRDefault="009F0296" w:rsidP="009F0296">
            <w:pPr>
              <w:rPr>
                <w:rFonts w:ascii="Times New Roman" w:hAnsi="Times New Roman" w:cs="Times New Roman"/>
              </w:rPr>
            </w:pPr>
            <w:r w:rsidRPr="00D650E5">
              <w:rPr>
                <w:lang w:val="vi-VN"/>
              </w:rPr>
              <w:t>QuyetNH</w:t>
            </w:r>
          </w:p>
        </w:tc>
        <w:tc>
          <w:tcPr>
            <w:tcW w:w="2347" w:type="dxa"/>
          </w:tcPr>
          <w:p w:rsidR="009F0296" w:rsidRPr="00D868D7" w:rsidRDefault="009F0296" w:rsidP="009F0296">
            <w:r w:rsidRPr="00D868D7">
              <w:t>Date Created:</w:t>
            </w:r>
          </w:p>
        </w:tc>
        <w:tc>
          <w:tcPr>
            <w:tcW w:w="2364" w:type="dxa"/>
          </w:tcPr>
          <w:p w:rsidR="009F0296" w:rsidRPr="00D868D7" w:rsidRDefault="009F0296" w:rsidP="009F0296">
            <w:r>
              <w:t>1/11</w:t>
            </w:r>
            <w:r w:rsidRPr="00D868D7">
              <w:t>/2016</w:t>
            </w:r>
          </w:p>
        </w:tc>
      </w:tr>
      <w:tr w:rsidR="009F0296" w:rsidRPr="00D868D7" w:rsidTr="009F0296">
        <w:tc>
          <w:tcPr>
            <w:tcW w:w="2066" w:type="dxa"/>
            <w:shd w:val="clear" w:color="auto" w:fill="FBD4B4" w:themeFill="accent6" w:themeFillTint="66"/>
          </w:tcPr>
          <w:p w:rsidR="009F0296" w:rsidRPr="00D868D7" w:rsidRDefault="009F0296" w:rsidP="009F0296">
            <w:r w:rsidRPr="00D868D7">
              <w:t>Primary Actor:</w:t>
            </w:r>
          </w:p>
        </w:tc>
        <w:tc>
          <w:tcPr>
            <w:tcW w:w="2124" w:type="dxa"/>
          </w:tcPr>
          <w:p w:rsidR="009F0296" w:rsidRPr="00D868D7" w:rsidRDefault="009F0296" w:rsidP="009F0296">
            <w:r>
              <w:t>Visitor</w:t>
            </w:r>
          </w:p>
        </w:tc>
        <w:tc>
          <w:tcPr>
            <w:tcW w:w="2347" w:type="dxa"/>
          </w:tcPr>
          <w:p w:rsidR="009F0296" w:rsidRPr="00D868D7" w:rsidRDefault="009F0296" w:rsidP="009F0296">
            <w:r w:rsidRPr="00D868D7">
              <w:t>Secondary Actor:</w:t>
            </w:r>
          </w:p>
        </w:tc>
        <w:tc>
          <w:tcPr>
            <w:tcW w:w="2364" w:type="dxa"/>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Trigger:</w:t>
            </w:r>
          </w:p>
        </w:tc>
        <w:tc>
          <w:tcPr>
            <w:tcW w:w="6835" w:type="dxa"/>
            <w:gridSpan w:val="3"/>
          </w:tcPr>
          <w:p w:rsidR="009F0296" w:rsidRPr="00D868D7" w:rsidRDefault="009A3275" w:rsidP="009A3275">
            <w:r>
              <w:t>Scan selected object (put phone’s camera to selected object)</w:t>
            </w:r>
          </w:p>
        </w:tc>
      </w:tr>
      <w:tr w:rsidR="009F0296" w:rsidRPr="00D868D7" w:rsidTr="009F0296">
        <w:tc>
          <w:tcPr>
            <w:tcW w:w="2066" w:type="dxa"/>
            <w:shd w:val="clear" w:color="auto" w:fill="FBD4B4" w:themeFill="accent6" w:themeFillTint="66"/>
          </w:tcPr>
          <w:p w:rsidR="009F0296" w:rsidRPr="00D868D7" w:rsidRDefault="009F0296" w:rsidP="009F0296">
            <w:r w:rsidRPr="00D868D7">
              <w:t>Description</w:t>
            </w:r>
          </w:p>
        </w:tc>
        <w:tc>
          <w:tcPr>
            <w:tcW w:w="6835" w:type="dxa"/>
            <w:gridSpan w:val="3"/>
          </w:tcPr>
          <w:p w:rsidR="009F0296" w:rsidRPr="00CB3C60" w:rsidRDefault="009F0296" w:rsidP="00E94F6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w:t>
            </w:r>
            <w:r w:rsidR="00E94F66">
              <w:t xml:space="preserve">online on our </w:t>
            </w:r>
            <w:r>
              <w:t>system, you can see its ether audio or video or both audio and</w:t>
            </w:r>
            <w:r w:rsidR="00E94F66">
              <w:t xml:space="preserve"> video. Those are what we call display option. If you like to play audio that contains information of object by click on “</w:t>
            </w:r>
            <w:r w:rsidR="00E94F66" w:rsidRPr="00967D5F">
              <w:rPr>
                <w:lang w:val="vi-VN"/>
              </w:rPr>
              <w:t>Audio thuyết minh</w:t>
            </w:r>
            <w:r w:rsidR="00E94F66">
              <w:t>” button, corresponding audio will be played.</w:t>
            </w:r>
            <w:r w:rsidR="009A3275">
              <w:t xml:space="preserve"> In case selected object does not have audio content, “</w:t>
            </w:r>
            <w:r w:rsidR="009A3275" w:rsidRPr="00967D5F">
              <w:rPr>
                <w:lang w:val="vi-VN"/>
              </w:rPr>
              <w:t>Audio thuyết minh</w:t>
            </w:r>
            <w:r w:rsidR="009A3275">
              <w:t>” button will not be displayed.</w:t>
            </w:r>
          </w:p>
        </w:tc>
      </w:tr>
      <w:tr w:rsidR="009F0296" w:rsidRPr="00D868D7" w:rsidTr="009F0296">
        <w:tc>
          <w:tcPr>
            <w:tcW w:w="2066" w:type="dxa"/>
            <w:shd w:val="clear" w:color="auto" w:fill="FBD4B4" w:themeFill="accent6" w:themeFillTint="66"/>
          </w:tcPr>
          <w:p w:rsidR="009F0296" w:rsidRPr="00D868D7" w:rsidRDefault="009F0296" w:rsidP="009F0296">
            <w:r w:rsidRPr="00D868D7">
              <w:lastRenderedPageBreak/>
              <w:t>Preconditions:</w:t>
            </w:r>
          </w:p>
        </w:tc>
        <w:tc>
          <w:tcPr>
            <w:tcW w:w="6835" w:type="dxa"/>
            <w:gridSpan w:val="3"/>
          </w:tcPr>
          <w:p w:rsidR="009F0296" w:rsidRPr="00D868D7" w:rsidRDefault="00E94F66" w:rsidP="009F0296">
            <w:r>
              <w:t xml:space="preserve">Selected museum and </w:t>
            </w:r>
            <w:r w:rsidR="00846639">
              <w:t xml:space="preserve">selected </w:t>
            </w:r>
            <w:r>
              <w:t>object must be active on system.</w:t>
            </w:r>
          </w:p>
        </w:tc>
      </w:tr>
      <w:tr w:rsidR="009F0296" w:rsidRPr="00D868D7" w:rsidTr="009F0296">
        <w:tc>
          <w:tcPr>
            <w:tcW w:w="2066" w:type="dxa"/>
            <w:shd w:val="clear" w:color="auto" w:fill="FBD4B4" w:themeFill="accent6" w:themeFillTint="66"/>
          </w:tcPr>
          <w:p w:rsidR="009F0296" w:rsidRPr="00D868D7" w:rsidRDefault="009F0296" w:rsidP="009F0296">
            <w:r w:rsidRPr="00D868D7">
              <w:t>Post conditions:</w:t>
            </w:r>
          </w:p>
        </w:tc>
        <w:tc>
          <w:tcPr>
            <w:tcW w:w="6835" w:type="dxa"/>
            <w:gridSpan w:val="3"/>
          </w:tcPr>
          <w:p w:rsidR="009F0296" w:rsidRPr="00D868D7" w:rsidRDefault="00E94F66" w:rsidP="009F0296">
            <w:r>
              <w:t>Corresponding audio will be played.</w:t>
            </w:r>
          </w:p>
        </w:tc>
      </w:tr>
      <w:tr w:rsidR="009F0296" w:rsidRPr="00D868D7" w:rsidTr="009F0296">
        <w:tc>
          <w:tcPr>
            <w:tcW w:w="2066" w:type="dxa"/>
            <w:shd w:val="clear" w:color="auto" w:fill="FBD4B4" w:themeFill="accent6" w:themeFillTint="66"/>
          </w:tcPr>
          <w:p w:rsidR="009F0296" w:rsidRPr="00D868D7" w:rsidRDefault="009F0296" w:rsidP="009F0296">
            <w:r w:rsidRPr="00D868D7">
              <w:t>Normal Flow:</w:t>
            </w:r>
          </w:p>
        </w:tc>
        <w:tc>
          <w:tcPr>
            <w:tcW w:w="6835" w:type="dxa"/>
            <w:gridSpan w:val="3"/>
          </w:tcPr>
          <w:p w:rsidR="009F0296" w:rsidRPr="00201D8B" w:rsidRDefault="009F0296" w:rsidP="009F0296">
            <w:pPr>
              <w:pStyle w:val="Heading4"/>
              <w:numPr>
                <w:ilvl w:val="0"/>
                <w:numId w:val="0"/>
              </w:numPr>
              <w:ind w:left="864" w:hanging="864"/>
              <w:outlineLvl w:val="3"/>
            </w:pPr>
            <w:r w:rsidRPr="009F0296">
              <w:rPr>
                <w:b w:val="0"/>
              </w:rPr>
              <w:t>Play audio</w:t>
            </w:r>
            <w:r w:rsidRPr="00201D8B">
              <w:t>:</w:t>
            </w:r>
          </w:p>
          <w:p w:rsidR="009F0296" w:rsidRDefault="009F0296" w:rsidP="009F0296">
            <w:pPr>
              <w:pStyle w:val="ListParagraph"/>
              <w:numPr>
                <w:ilvl w:val="0"/>
                <w:numId w:val="52"/>
              </w:numPr>
            </w:pPr>
            <w:r>
              <w:t xml:space="preserve">Visitor runs </w:t>
            </w:r>
            <w:r w:rsidRPr="00895273">
              <w:rPr>
                <w:i/>
              </w:rPr>
              <w:t>The Erudite Guide</w:t>
            </w:r>
            <w:r>
              <w:rPr>
                <w:i/>
              </w:rPr>
              <w:t xml:space="preserve">r </w:t>
            </w:r>
            <w:r>
              <w:t>mobile application</w:t>
            </w:r>
            <w:r w:rsidRPr="0074664F">
              <w:t>.</w:t>
            </w:r>
          </w:p>
          <w:p w:rsidR="009F0296" w:rsidRDefault="009F0296" w:rsidP="009F0296">
            <w:pPr>
              <w:pStyle w:val="ListParagraph"/>
              <w:numPr>
                <w:ilvl w:val="0"/>
                <w:numId w:val="52"/>
              </w:numPr>
            </w:pPr>
            <w:r w:rsidRPr="00133B7C">
              <w:t>Choose</w:t>
            </w:r>
            <w:r>
              <w:t xml:space="preserve"> corresponding museum that you are visiting.</w:t>
            </w:r>
          </w:p>
          <w:p w:rsidR="009F0296" w:rsidRDefault="009F0296" w:rsidP="009F0296">
            <w:pPr>
              <w:pStyle w:val="ListParagraph"/>
              <w:numPr>
                <w:ilvl w:val="0"/>
                <w:numId w:val="52"/>
              </w:numPr>
            </w:pPr>
            <w:r>
              <w:t>Point your phone’s camera to museum’s object that you want to see.</w:t>
            </w:r>
          </w:p>
          <w:p w:rsidR="00E94F66" w:rsidRPr="00133B7C" w:rsidRDefault="00E94F66" w:rsidP="009F0296">
            <w:pPr>
              <w:pStyle w:val="ListParagraph"/>
              <w:numPr>
                <w:ilvl w:val="0"/>
                <w:numId w:val="52"/>
              </w:numPr>
            </w:pPr>
            <w:r>
              <w:t>Click on “</w:t>
            </w:r>
            <w:r w:rsidRPr="00967D5F">
              <w:rPr>
                <w:lang w:val="vi-VN"/>
              </w:rPr>
              <w:t>Audio thuyết minh</w:t>
            </w:r>
            <w:r>
              <w:t>” button.</w:t>
            </w:r>
          </w:p>
        </w:tc>
      </w:tr>
      <w:tr w:rsidR="009F0296" w:rsidRPr="00D868D7" w:rsidTr="009F0296">
        <w:tc>
          <w:tcPr>
            <w:tcW w:w="2066" w:type="dxa"/>
            <w:shd w:val="clear" w:color="auto" w:fill="FBD4B4" w:themeFill="accent6" w:themeFillTint="66"/>
          </w:tcPr>
          <w:p w:rsidR="009F0296" w:rsidRPr="00D868D7" w:rsidRDefault="009F0296" w:rsidP="009F0296">
            <w:r w:rsidRPr="00D868D7">
              <w:t>Alternative Flows: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Exceptions: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Priority:</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Frequency of Use:</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Business Rules:</w:t>
            </w:r>
          </w:p>
        </w:tc>
        <w:tc>
          <w:tcPr>
            <w:tcW w:w="6835" w:type="dxa"/>
            <w:gridSpan w:val="3"/>
          </w:tcPr>
          <w:p w:rsidR="009F0296" w:rsidRPr="00D868D7" w:rsidRDefault="009F0296" w:rsidP="009F0296">
            <w:r w:rsidRPr="00D868D7">
              <w:t>B</w:t>
            </w:r>
            <w:r w:rsidR="008E3306">
              <w:t>62, B63</w:t>
            </w:r>
            <w:r w:rsidR="009A3275">
              <w:t>, B6</w:t>
            </w:r>
            <w:r w:rsidR="008E3306">
              <w:t>5</w:t>
            </w:r>
          </w:p>
        </w:tc>
      </w:tr>
      <w:tr w:rsidR="009F0296" w:rsidRPr="00D868D7" w:rsidTr="009F0296">
        <w:tc>
          <w:tcPr>
            <w:tcW w:w="2066" w:type="dxa"/>
            <w:shd w:val="clear" w:color="auto" w:fill="FBD4B4" w:themeFill="accent6" w:themeFillTint="66"/>
          </w:tcPr>
          <w:p w:rsidR="009F0296" w:rsidRPr="00D868D7" w:rsidRDefault="009F0296" w:rsidP="009F0296">
            <w:r w:rsidRPr="00D868D7">
              <w:t>Other Information:</w:t>
            </w:r>
          </w:p>
        </w:tc>
        <w:tc>
          <w:tcPr>
            <w:tcW w:w="6835" w:type="dxa"/>
            <w:gridSpan w:val="3"/>
          </w:tcPr>
          <w:p w:rsidR="009F0296" w:rsidRPr="00D868D7" w:rsidRDefault="009F0296" w:rsidP="009F0296">
            <w:r w:rsidRPr="00D868D7">
              <w:t>N/A</w:t>
            </w:r>
          </w:p>
        </w:tc>
      </w:tr>
      <w:tr w:rsidR="009F0296" w:rsidRPr="00D868D7" w:rsidTr="009F0296">
        <w:tc>
          <w:tcPr>
            <w:tcW w:w="2066" w:type="dxa"/>
            <w:shd w:val="clear" w:color="auto" w:fill="FBD4B4" w:themeFill="accent6" w:themeFillTint="66"/>
          </w:tcPr>
          <w:p w:rsidR="009F0296" w:rsidRPr="00D868D7" w:rsidRDefault="009F0296" w:rsidP="009F0296">
            <w:r w:rsidRPr="00D868D7">
              <w:t>Assumptions</w:t>
            </w:r>
          </w:p>
        </w:tc>
        <w:tc>
          <w:tcPr>
            <w:tcW w:w="6835" w:type="dxa"/>
            <w:gridSpan w:val="3"/>
          </w:tcPr>
          <w:p w:rsidR="009F0296" w:rsidRPr="00D868D7" w:rsidRDefault="009F0296" w:rsidP="009F0296">
            <w:r w:rsidRPr="00D868D7">
              <w:t>N/A</w:t>
            </w:r>
          </w:p>
        </w:tc>
      </w:tr>
    </w:tbl>
    <w:p w:rsidR="009F0296" w:rsidRPr="009F0296" w:rsidRDefault="009F0296" w:rsidP="009F0296"/>
    <w:p w:rsidR="009F0296" w:rsidRDefault="009F0296" w:rsidP="009F0296">
      <w:pPr>
        <w:pStyle w:val="Heading4"/>
      </w:pPr>
      <w:r>
        <w:t>Play video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A3275" w:rsidRPr="00D868D7" w:rsidTr="00052A94">
        <w:tc>
          <w:tcPr>
            <w:tcW w:w="2066" w:type="dxa"/>
            <w:shd w:val="clear" w:color="auto" w:fill="FBD4B4" w:themeFill="accent6" w:themeFillTint="66"/>
          </w:tcPr>
          <w:p w:rsidR="009A3275" w:rsidRPr="00D868D7" w:rsidRDefault="009A3275" w:rsidP="00052A94">
            <w:r>
              <w:t>Use Case ID:</w:t>
            </w:r>
          </w:p>
        </w:tc>
        <w:tc>
          <w:tcPr>
            <w:tcW w:w="6835" w:type="dxa"/>
            <w:gridSpan w:val="3"/>
            <w:shd w:val="clear" w:color="auto" w:fill="FBD4B4" w:themeFill="accent6" w:themeFillTint="66"/>
          </w:tcPr>
          <w:p w:rsidR="009A3275" w:rsidRPr="00D868D7" w:rsidRDefault="009A3275" w:rsidP="00052A94">
            <w:r>
              <w:t>UC-19-0</w:t>
            </w:r>
            <w:r w:rsidR="00846639">
              <w:t>2</w:t>
            </w:r>
          </w:p>
        </w:tc>
      </w:tr>
      <w:tr w:rsidR="009A3275" w:rsidRPr="00D868D7" w:rsidTr="00052A94">
        <w:tc>
          <w:tcPr>
            <w:tcW w:w="2066" w:type="dxa"/>
            <w:shd w:val="clear" w:color="auto" w:fill="FBD4B4" w:themeFill="accent6" w:themeFillTint="66"/>
          </w:tcPr>
          <w:p w:rsidR="009A3275" w:rsidRPr="00D868D7" w:rsidRDefault="009A3275" w:rsidP="00052A94">
            <w:r w:rsidRPr="00D868D7">
              <w:t>Created By:</w:t>
            </w:r>
          </w:p>
        </w:tc>
        <w:tc>
          <w:tcPr>
            <w:tcW w:w="2124" w:type="dxa"/>
          </w:tcPr>
          <w:p w:rsidR="009A3275" w:rsidRPr="00E9167E" w:rsidRDefault="009A3275" w:rsidP="00052A94">
            <w:pPr>
              <w:rPr>
                <w:rFonts w:ascii="Times New Roman" w:hAnsi="Times New Roman" w:cs="Times New Roman"/>
              </w:rPr>
            </w:pPr>
            <w:r w:rsidRPr="00D650E5">
              <w:rPr>
                <w:lang w:val="vi-VN"/>
              </w:rPr>
              <w:t>QuyetNH</w:t>
            </w:r>
          </w:p>
        </w:tc>
        <w:tc>
          <w:tcPr>
            <w:tcW w:w="2347" w:type="dxa"/>
          </w:tcPr>
          <w:p w:rsidR="009A3275" w:rsidRPr="00D868D7" w:rsidRDefault="009A3275" w:rsidP="00052A94">
            <w:r w:rsidRPr="00D868D7">
              <w:t>Date Created:</w:t>
            </w:r>
          </w:p>
        </w:tc>
        <w:tc>
          <w:tcPr>
            <w:tcW w:w="2364" w:type="dxa"/>
          </w:tcPr>
          <w:p w:rsidR="009A3275" w:rsidRPr="00D868D7" w:rsidRDefault="009A3275" w:rsidP="00052A94">
            <w:r>
              <w:t>1/11</w:t>
            </w:r>
            <w:r w:rsidRPr="00D868D7">
              <w:t>/2016</w:t>
            </w:r>
          </w:p>
        </w:tc>
      </w:tr>
      <w:tr w:rsidR="009A3275" w:rsidRPr="00D868D7" w:rsidTr="00052A94">
        <w:tc>
          <w:tcPr>
            <w:tcW w:w="2066" w:type="dxa"/>
            <w:shd w:val="clear" w:color="auto" w:fill="FBD4B4" w:themeFill="accent6" w:themeFillTint="66"/>
          </w:tcPr>
          <w:p w:rsidR="009A3275" w:rsidRPr="00D868D7" w:rsidRDefault="009A3275" w:rsidP="00052A94">
            <w:r w:rsidRPr="00D868D7">
              <w:t>Primary Actor:</w:t>
            </w:r>
          </w:p>
        </w:tc>
        <w:tc>
          <w:tcPr>
            <w:tcW w:w="2124" w:type="dxa"/>
          </w:tcPr>
          <w:p w:rsidR="009A3275" w:rsidRPr="00D868D7" w:rsidRDefault="009A3275" w:rsidP="00052A94">
            <w:r>
              <w:t>Visitor</w:t>
            </w:r>
          </w:p>
        </w:tc>
        <w:tc>
          <w:tcPr>
            <w:tcW w:w="2347" w:type="dxa"/>
          </w:tcPr>
          <w:p w:rsidR="009A3275" w:rsidRPr="00D868D7" w:rsidRDefault="009A3275" w:rsidP="00052A94">
            <w:r w:rsidRPr="00D868D7">
              <w:t>Secondary Actor:</w:t>
            </w:r>
          </w:p>
        </w:tc>
        <w:tc>
          <w:tcPr>
            <w:tcW w:w="2364" w:type="dxa"/>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Trigger:</w:t>
            </w:r>
          </w:p>
        </w:tc>
        <w:tc>
          <w:tcPr>
            <w:tcW w:w="6835" w:type="dxa"/>
            <w:gridSpan w:val="3"/>
          </w:tcPr>
          <w:p w:rsidR="009A3275" w:rsidRPr="00D868D7" w:rsidRDefault="009A3275" w:rsidP="00052A94">
            <w:r>
              <w:t>Scan selected object (put phone’s camera to selected object)</w:t>
            </w:r>
          </w:p>
        </w:tc>
      </w:tr>
      <w:tr w:rsidR="009A3275" w:rsidRPr="00D868D7" w:rsidTr="00052A94">
        <w:tc>
          <w:tcPr>
            <w:tcW w:w="2066" w:type="dxa"/>
            <w:shd w:val="clear" w:color="auto" w:fill="FBD4B4" w:themeFill="accent6" w:themeFillTint="66"/>
          </w:tcPr>
          <w:p w:rsidR="009A3275" w:rsidRPr="00D868D7" w:rsidRDefault="009A3275" w:rsidP="00052A94">
            <w:r w:rsidRPr="00D868D7">
              <w:t>Description</w:t>
            </w:r>
          </w:p>
        </w:tc>
        <w:tc>
          <w:tcPr>
            <w:tcW w:w="6835" w:type="dxa"/>
            <w:gridSpan w:val="3"/>
          </w:tcPr>
          <w:p w:rsidR="009A3275" w:rsidRPr="00CB3C60" w:rsidRDefault="009A3275" w:rsidP="00846639">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online on our system, you can see its ether audio or video or both audio and video. Those are what we call display option. If you like to play </w:t>
            </w:r>
            <w:r w:rsidR="00846639">
              <w:t>video</w:t>
            </w:r>
            <w:r>
              <w:t xml:space="preserve"> that contains information of object by click on “</w:t>
            </w:r>
            <w:r w:rsidR="00846639" w:rsidRPr="00967D5F">
              <w:rPr>
                <w:lang w:val="vi-VN"/>
              </w:rPr>
              <w:t>Phim tư liệu</w:t>
            </w:r>
            <w:r>
              <w:t xml:space="preserve">” button, corresponding </w:t>
            </w:r>
            <w:r w:rsidR="00846639">
              <w:t xml:space="preserve">video </w:t>
            </w:r>
            <w:r>
              <w:t xml:space="preserve">will be played. In case selected object does not have </w:t>
            </w:r>
            <w:r w:rsidR="00846639">
              <w:t xml:space="preserve">video </w:t>
            </w:r>
            <w:r>
              <w:t>content, “</w:t>
            </w:r>
            <w:r w:rsidR="00846639" w:rsidRPr="00967D5F">
              <w:rPr>
                <w:lang w:val="vi-VN"/>
              </w:rPr>
              <w:t>Phim tư liệu</w:t>
            </w:r>
            <w:r>
              <w:t>” button will not be displayed.</w:t>
            </w:r>
          </w:p>
        </w:tc>
      </w:tr>
      <w:tr w:rsidR="009A3275" w:rsidRPr="00D868D7" w:rsidTr="00052A94">
        <w:tc>
          <w:tcPr>
            <w:tcW w:w="2066" w:type="dxa"/>
            <w:shd w:val="clear" w:color="auto" w:fill="FBD4B4" w:themeFill="accent6" w:themeFillTint="66"/>
          </w:tcPr>
          <w:p w:rsidR="009A3275" w:rsidRPr="00D868D7" w:rsidRDefault="009A3275" w:rsidP="00052A94">
            <w:r w:rsidRPr="00D868D7">
              <w:lastRenderedPageBreak/>
              <w:t>Preconditions:</w:t>
            </w:r>
          </w:p>
        </w:tc>
        <w:tc>
          <w:tcPr>
            <w:tcW w:w="6835" w:type="dxa"/>
            <w:gridSpan w:val="3"/>
          </w:tcPr>
          <w:p w:rsidR="009A3275" w:rsidRPr="00D868D7" w:rsidRDefault="00846639" w:rsidP="00052A94">
            <w:r>
              <w:t>Selected museum and selected object must be active on system.</w:t>
            </w:r>
          </w:p>
        </w:tc>
      </w:tr>
      <w:tr w:rsidR="009A3275" w:rsidRPr="00D868D7" w:rsidTr="00052A94">
        <w:tc>
          <w:tcPr>
            <w:tcW w:w="2066" w:type="dxa"/>
            <w:shd w:val="clear" w:color="auto" w:fill="FBD4B4" w:themeFill="accent6" w:themeFillTint="66"/>
          </w:tcPr>
          <w:p w:rsidR="009A3275" w:rsidRPr="00D868D7" w:rsidRDefault="009A3275" w:rsidP="00052A94">
            <w:r w:rsidRPr="00D868D7">
              <w:t>Post conditions:</w:t>
            </w:r>
          </w:p>
        </w:tc>
        <w:tc>
          <w:tcPr>
            <w:tcW w:w="6835" w:type="dxa"/>
            <w:gridSpan w:val="3"/>
          </w:tcPr>
          <w:p w:rsidR="009A3275" w:rsidRPr="00D868D7" w:rsidRDefault="009A3275" w:rsidP="00846639">
            <w:r>
              <w:t xml:space="preserve">Corresponding </w:t>
            </w:r>
            <w:r w:rsidR="00846639">
              <w:t>video</w:t>
            </w:r>
            <w:r>
              <w:t xml:space="preserve"> will be played.</w:t>
            </w:r>
          </w:p>
        </w:tc>
      </w:tr>
      <w:tr w:rsidR="009A3275" w:rsidRPr="00D868D7" w:rsidTr="00052A94">
        <w:tc>
          <w:tcPr>
            <w:tcW w:w="2066" w:type="dxa"/>
            <w:shd w:val="clear" w:color="auto" w:fill="FBD4B4" w:themeFill="accent6" w:themeFillTint="66"/>
          </w:tcPr>
          <w:p w:rsidR="009A3275" w:rsidRPr="00D868D7" w:rsidRDefault="009A3275" w:rsidP="00052A94">
            <w:r w:rsidRPr="00D868D7">
              <w:t>Normal Flow:</w:t>
            </w:r>
          </w:p>
        </w:tc>
        <w:tc>
          <w:tcPr>
            <w:tcW w:w="6835" w:type="dxa"/>
            <w:gridSpan w:val="3"/>
          </w:tcPr>
          <w:p w:rsidR="009A3275" w:rsidRPr="00201D8B" w:rsidRDefault="009A3275" w:rsidP="00052A94">
            <w:pPr>
              <w:pStyle w:val="Heading4"/>
              <w:numPr>
                <w:ilvl w:val="0"/>
                <w:numId w:val="0"/>
              </w:numPr>
              <w:ind w:left="864" w:hanging="864"/>
              <w:outlineLvl w:val="3"/>
            </w:pPr>
            <w:r w:rsidRPr="009F0296">
              <w:rPr>
                <w:b w:val="0"/>
              </w:rPr>
              <w:t xml:space="preserve">Play </w:t>
            </w:r>
            <w:r w:rsidR="00846639">
              <w:rPr>
                <w:b w:val="0"/>
              </w:rPr>
              <w:t>video</w:t>
            </w:r>
            <w:r w:rsidRPr="00201D8B">
              <w:t>:</w:t>
            </w:r>
          </w:p>
          <w:p w:rsidR="009A3275" w:rsidRDefault="009A3275" w:rsidP="009A3275">
            <w:pPr>
              <w:pStyle w:val="ListParagraph"/>
              <w:numPr>
                <w:ilvl w:val="0"/>
                <w:numId w:val="54"/>
              </w:numPr>
            </w:pPr>
            <w:r>
              <w:t xml:space="preserve">Visitor runs </w:t>
            </w:r>
            <w:r w:rsidRPr="00895273">
              <w:rPr>
                <w:i/>
              </w:rPr>
              <w:t>The Erudite Guide</w:t>
            </w:r>
            <w:r>
              <w:rPr>
                <w:i/>
              </w:rPr>
              <w:t xml:space="preserve">r </w:t>
            </w:r>
            <w:r>
              <w:t>mobile application</w:t>
            </w:r>
            <w:r w:rsidRPr="0074664F">
              <w:t>.</w:t>
            </w:r>
          </w:p>
          <w:p w:rsidR="009A3275" w:rsidRDefault="009A3275" w:rsidP="009A3275">
            <w:pPr>
              <w:pStyle w:val="ListParagraph"/>
              <w:numPr>
                <w:ilvl w:val="0"/>
                <w:numId w:val="54"/>
              </w:numPr>
            </w:pPr>
            <w:r w:rsidRPr="00133B7C">
              <w:t>Choose</w:t>
            </w:r>
            <w:r>
              <w:t xml:space="preserve"> corresponding museum that you are visiting.</w:t>
            </w:r>
          </w:p>
          <w:p w:rsidR="009A3275" w:rsidRDefault="009A3275" w:rsidP="009A3275">
            <w:pPr>
              <w:pStyle w:val="ListParagraph"/>
              <w:numPr>
                <w:ilvl w:val="0"/>
                <w:numId w:val="54"/>
              </w:numPr>
            </w:pPr>
            <w:r>
              <w:t>Point your phone’s camera to museum’s object that you want to see.</w:t>
            </w:r>
          </w:p>
          <w:p w:rsidR="009A3275" w:rsidRPr="00133B7C" w:rsidRDefault="009A3275" w:rsidP="009A3275">
            <w:pPr>
              <w:pStyle w:val="ListParagraph"/>
              <w:numPr>
                <w:ilvl w:val="0"/>
                <w:numId w:val="54"/>
              </w:numPr>
            </w:pPr>
            <w:r>
              <w:t>Click on “</w:t>
            </w:r>
            <w:r w:rsidR="00846639" w:rsidRPr="00967D5F">
              <w:rPr>
                <w:lang w:val="vi-VN"/>
              </w:rPr>
              <w:t>Phim tư liệu</w:t>
            </w:r>
            <w:r>
              <w:t>” button.</w:t>
            </w:r>
          </w:p>
        </w:tc>
      </w:tr>
      <w:tr w:rsidR="009A3275" w:rsidRPr="00D868D7" w:rsidTr="00052A94">
        <w:tc>
          <w:tcPr>
            <w:tcW w:w="2066" w:type="dxa"/>
            <w:shd w:val="clear" w:color="auto" w:fill="FBD4B4" w:themeFill="accent6" w:themeFillTint="66"/>
          </w:tcPr>
          <w:p w:rsidR="009A3275" w:rsidRPr="00D868D7" w:rsidRDefault="009A3275" w:rsidP="00052A94">
            <w:r w:rsidRPr="00D868D7">
              <w:t>Alternative Flows: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Exceptions: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Priority:</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Frequency of Use:</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Business Rules:</w:t>
            </w:r>
          </w:p>
        </w:tc>
        <w:tc>
          <w:tcPr>
            <w:tcW w:w="6835" w:type="dxa"/>
            <w:gridSpan w:val="3"/>
          </w:tcPr>
          <w:p w:rsidR="009A3275" w:rsidRPr="00D868D7" w:rsidRDefault="008E3306" w:rsidP="00052A94">
            <w:r w:rsidRPr="00D868D7">
              <w:t>B</w:t>
            </w:r>
            <w:r>
              <w:t>62, B63, B66</w:t>
            </w:r>
          </w:p>
        </w:tc>
      </w:tr>
      <w:tr w:rsidR="009A3275" w:rsidRPr="00D868D7" w:rsidTr="00052A94">
        <w:tc>
          <w:tcPr>
            <w:tcW w:w="2066" w:type="dxa"/>
            <w:shd w:val="clear" w:color="auto" w:fill="FBD4B4" w:themeFill="accent6" w:themeFillTint="66"/>
          </w:tcPr>
          <w:p w:rsidR="009A3275" w:rsidRPr="00D868D7" w:rsidRDefault="009A3275" w:rsidP="00052A94">
            <w:r w:rsidRPr="00D868D7">
              <w:t>Other Information:</w:t>
            </w:r>
          </w:p>
        </w:tc>
        <w:tc>
          <w:tcPr>
            <w:tcW w:w="6835" w:type="dxa"/>
            <w:gridSpan w:val="3"/>
          </w:tcPr>
          <w:p w:rsidR="009A3275" w:rsidRPr="00D868D7" w:rsidRDefault="009A3275" w:rsidP="00052A94">
            <w:r w:rsidRPr="00D868D7">
              <w:t>N/A</w:t>
            </w:r>
          </w:p>
        </w:tc>
      </w:tr>
      <w:tr w:rsidR="009A3275" w:rsidRPr="00D868D7" w:rsidTr="00052A94">
        <w:tc>
          <w:tcPr>
            <w:tcW w:w="2066" w:type="dxa"/>
            <w:shd w:val="clear" w:color="auto" w:fill="FBD4B4" w:themeFill="accent6" w:themeFillTint="66"/>
          </w:tcPr>
          <w:p w:rsidR="009A3275" w:rsidRPr="00D868D7" w:rsidRDefault="009A3275" w:rsidP="00052A94">
            <w:r w:rsidRPr="00D868D7">
              <w:t>Assumptions</w:t>
            </w:r>
          </w:p>
        </w:tc>
        <w:tc>
          <w:tcPr>
            <w:tcW w:w="6835" w:type="dxa"/>
            <w:gridSpan w:val="3"/>
          </w:tcPr>
          <w:p w:rsidR="009A3275" w:rsidRPr="00D868D7" w:rsidRDefault="009A3275" w:rsidP="00052A94">
            <w:r w:rsidRPr="00D868D7">
              <w:t>N/A</w:t>
            </w:r>
          </w:p>
        </w:tc>
      </w:tr>
    </w:tbl>
    <w:p w:rsidR="009F0296" w:rsidRPr="009F0296" w:rsidRDefault="009F0296" w:rsidP="009F0296"/>
    <w:p w:rsidR="005D42CF" w:rsidRDefault="00190707" w:rsidP="009F0296">
      <w:pPr>
        <w:pStyle w:val="Heading2"/>
      </w:pPr>
      <w:r>
        <w:t xml:space="preserve">System flowchart </w:t>
      </w:r>
    </w:p>
    <w:p w:rsidR="00190707" w:rsidRDefault="00190707" w:rsidP="009F0296">
      <w:r>
        <w:rPr>
          <w:noProof/>
          <w:lang w:val="vi-VN" w:eastAsia="vi-VN"/>
        </w:rPr>
        <w:drawing>
          <wp:inline distT="0" distB="0" distL="0" distR="0" wp14:anchorId="3A449DB5" wp14:editId="7562F6D4">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9F0296"/>
    <w:p w:rsidR="00190707" w:rsidRDefault="00190707" w:rsidP="009F0296">
      <w:r>
        <w:rPr>
          <w:noProof/>
          <w:lang w:val="vi-VN" w:eastAsia="vi-VN"/>
        </w:rPr>
        <w:lastRenderedPageBreak/>
        <w:drawing>
          <wp:inline distT="0" distB="0" distL="0" distR="0" wp14:anchorId="70A40731" wp14:editId="5FB4DD75">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9F0296"/>
    <w:p w:rsidR="005D42CF" w:rsidRDefault="005D42CF" w:rsidP="009F0296"/>
    <w:p w:rsidR="00160DF6" w:rsidRDefault="00190707" w:rsidP="009F0296">
      <w:r>
        <w:rPr>
          <w:noProof/>
          <w:lang w:val="vi-VN" w:eastAsia="vi-VN"/>
        </w:rPr>
        <w:drawing>
          <wp:inline distT="0" distB="0" distL="0" distR="0" wp14:anchorId="38A0B8AE" wp14:editId="08D9C9A0">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9F0296">
      <w:pPr>
        <w:pStyle w:val="Heading2"/>
      </w:pPr>
      <w:bookmarkStart w:id="74" w:name="_Toc466178693"/>
      <w:r w:rsidRPr="00D868D7">
        <w:lastRenderedPageBreak/>
        <w:t>Non-Functional Requirements</w:t>
      </w:r>
      <w:bookmarkEnd w:id="69"/>
      <w:bookmarkEnd w:id="70"/>
      <w:bookmarkEnd w:id="74"/>
    </w:p>
    <w:p w:rsidR="001740DE" w:rsidRDefault="001740DE" w:rsidP="001740DE">
      <w:pPr>
        <w:pStyle w:val="Heading3"/>
      </w:pPr>
      <w:bookmarkStart w:id="75" w:name="_Toc463549213"/>
      <w:bookmarkStart w:id="76" w:name="_Toc466178694"/>
      <w:r w:rsidRPr="001740DE">
        <w:t>Appearance</w:t>
      </w:r>
    </w:p>
    <w:p w:rsidR="001740DE" w:rsidRDefault="001740DE" w:rsidP="001740DE">
      <w:pPr>
        <w:pStyle w:val="ListParagraph"/>
        <w:numPr>
          <w:ilvl w:val="0"/>
          <w:numId w:val="3"/>
        </w:numPr>
      </w:pPr>
      <w:r>
        <w:t xml:space="preserve">Web application has </w:t>
      </w:r>
      <w:r w:rsidRPr="001740DE">
        <w:t>youthful and modern</w:t>
      </w:r>
      <w:r>
        <w:t xml:space="preserve"> design with </w:t>
      </w:r>
      <w:r w:rsidRPr="001740DE">
        <w:t>flat interface</w:t>
      </w:r>
      <w:r>
        <w:t>.</w:t>
      </w:r>
    </w:p>
    <w:p w:rsidR="001740DE" w:rsidRPr="001740DE" w:rsidRDefault="001740DE" w:rsidP="001740DE">
      <w:pPr>
        <w:pStyle w:val="ListParagraph"/>
        <w:numPr>
          <w:ilvl w:val="0"/>
          <w:numId w:val="3"/>
        </w:numPr>
      </w:pPr>
      <w:r>
        <w:t xml:space="preserve">Mobile application has </w:t>
      </w:r>
      <w:r w:rsidRPr="001740DE">
        <w:t>good-looking</w:t>
      </w:r>
      <w:r>
        <w:t xml:space="preserve"> design and attracted logo as well.</w:t>
      </w:r>
    </w:p>
    <w:p w:rsidR="00C03EEA" w:rsidRPr="00C03EEA" w:rsidRDefault="00C03EEA" w:rsidP="009F0296">
      <w:pPr>
        <w:pStyle w:val="Heading3"/>
      </w:pPr>
      <w:r w:rsidRPr="00C03EEA">
        <w:t>Security</w:t>
      </w:r>
      <w:bookmarkEnd w:id="75"/>
      <w:bookmarkEnd w:id="76"/>
    </w:p>
    <w:p w:rsidR="00C03EEA" w:rsidRDefault="00C03EEA" w:rsidP="009F0296">
      <w:pPr>
        <w:pStyle w:val="ListParagraph"/>
        <w:numPr>
          <w:ilvl w:val="0"/>
          <w:numId w:val="3"/>
        </w:numPr>
      </w:pPr>
      <w:r w:rsidRPr="00D868D7">
        <w:t>Apply Authorize Attribute feature to the action methods.</w:t>
      </w:r>
    </w:p>
    <w:p w:rsidR="00AE71C8" w:rsidRPr="00D868D7" w:rsidRDefault="00AE71C8" w:rsidP="00AE71C8">
      <w:pPr>
        <w:pStyle w:val="ListParagraph"/>
        <w:numPr>
          <w:ilvl w:val="0"/>
          <w:numId w:val="3"/>
        </w:numPr>
      </w:pPr>
      <w:r>
        <w:t xml:space="preserve">Targets are saved and accessed in </w:t>
      </w:r>
      <w:r w:rsidRPr="00AE71C8">
        <w:rPr>
          <w:lang w:val="vi-VN"/>
        </w:rPr>
        <w:t>Vuforia</w:t>
      </w:r>
      <w:r>
        <w:t xml:space="preserve"> cloud server with pair of keys: </w:t>
      </w:r>
      <w:r w:rsidRPr="00AE71C8">
        <w:t>Access Key</w:t>
      </w:r>
      <w:r>
        <w:t xml:space="preserve"> and </w:t>
      </w:r>
      <w:r w:rsidRPr="00AE71C8">
        <w:t>Secret Key</w:t>
      </w:r>
      <w:r>
        <w:t>.</w:t>
      </w:r>
    </w:p>
    <w:p w:rsidR="00C03EEA" w:rsidRDefault="00C03EEA" w:rsidP="009F0296">
      <w:pPr>
        <w:pStyle w:val="Heading3"/>
      </w:pPr>
      <w:bookmarkStart w:id="77" w:name="_Toc463549214"/>
      <w:bookmarkStart w:id="78" w:name="_Toc466178695"/>
      <w:r>
        <w:t>Usability</w:t>
      </w:r>
      <w:bookmarkEnd w:id="77"/>
      <w:bookmarkEnd w:id="78"/>
    </w:p>
    <w:p w:rsidR="00013646" w:rsidRDefault="00013646" w:rsidP="009F0296">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9F0296">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Default="00AF0D98" w:rsidP="009F0296">
      <w:pPr>
        <w:pStyle w:val="ListParagraph"/>
        <w:numPr>
          <w:ilvl w:val="0"/>
          <w:numId w:val="12"/>
        </w:numPr>
      </w:pPr>
      <w:r>
        <w:t xml:space="preserve">Navigation bar is simple, </w:t>
      </w:r>
      <w:r w:rsidRPr="00AF0D98">
        <w:t>little section</w:t>
      </w:r>
      <w:r w:rsidR="00FE0A47">
        <w:t>.</w:t>
      </w:r>
    </w:p>
    <w:p w:rsidR="00856444" w:rsidRPr="00013646" w:rsidRDefault="00856444" w:rsidP="009F0296">
      <w:pPr>
        <w:pStyle w:val="ListParagraph"/>
        <w:numPr>
          <w:ilvl w:val="0"/>
          <w:numId w:val="12"/>
        </w:numPr>
      </w:pPr>
      <w:r>
        <w:t>Mobile only need several touches and use phone’ camera to get object information. So</w:t>
      </w:r>
      <w:r w:rsidR="00541A1A">
        <w:t>,</w:t>
      </w:r>
      <w:r>
        <w:t xml:space="preserve"> it is extremely easy to use.</w:t>
      </w:r>
    </w:p>
    <w:p w:rsidR="00C03EEA" w:rsidRDefault="00C03EEA" w:rsidP="009F0296">
      <w:pPr>
        <w:pStyle w:val="Heading3"/>
      </w:pPr>
      <w:bookmarkStart w:id="79" w:name="_Toc463549215"/>
      <w:bookmarkStart w:id="80" w:name="_Toc466178696"/>
      <w:r>
        <w:t>Reliability</w:t>
      </w:r>
      <w:bookmarkEnd w:id="79"/>
      <w:bookmarkEnd w:id="80"/>
    </w:p>
    <w:p w:rsidR="00013646" w:rsidRPr="00112453" w:rsidRDefault="00013646" w:rsidP="009F0296">
      <w:pPr>
        <w:pStyle w:val="ListParagraph"/>
        <w:numPr>
          <w:ilvl w:val="0"/>
          <w:numId w:val="13"/>
        </w:numPr>
      </w:pPr>
      <w:r w:rsidRPr="00112453">
        <w:t>The output should avoid conflicting and misleading outputs when the inputs are confusing.</w:t>
      </w:r>
    </w:p>
    <w:p w:rsidR="00013646" w:rsidRDefault="00013646" w:rsidP="009F0296">
      <w:pPr>
        <w:pStyle w:val="ListParagraph"/>
        <w:numPr>
          <w:ilvl w:val="0"/>
          <w:numId w:val="13"/>
        </w:numPr>
      </w:pPr>
      <w:r>
        <w:t>Server should be available 24/7</w:t>
      </w:r>
      <w:r w:rsidRPr="009C1397">
        <w:t xml:space="preserve"> standby to serve user requests except the time of maintenance and upgrade.</w:t>
      </w:r>
    </w:p>
    <w:p w:rsidR="00856444" w:rsidRPr="00013646" w:rsidRDefault="00856444" w:rsidP="009F0296">
      <w:pPr>
        <w:pStyle w:val="ListParagraph"/>
        <w:numPr>
          <w:ilvl w:val="0"/>
          <w:numId w:val="13"/>
        </w:numPr>
      </w:pPr>
      <w:r>
        <w:t>Each time active objects are in changing process, mobile application will notif</w:t>
      </w:r>
      <w:r w:rsidR="00541A1A">
        <w:t>y visitor about object’s status via email.</w:t>
      </w:r>
    </w:p>
    <w:p w:rsidR="00C03EEA" w:rsidRDefault="00C03EEA" w:rsidP="009F0296">
      <w:pPr>
        <w:pStyle w:val="Heading3"/>
      </w:pPr>
      <w:bookmarkStart w:id="81" w:name="_Toc463549216"/>
      <w:bookmarkStart w:id="82" w:name="_Toc466178697"/>
      <w:r w:rsidRPr="00FE0A47">
        <w:t>Performance</w:t>
      </w:r>
      <w:bookmarkEnd w:id="81"/>
      <w:bookmarkEnd w:id="82"/>
    </w:p>
    <w:p w:rsidR="001740DE" w:rsidRPr="001740DE" w:rsidRDefault="001740DE" w:rsidP="001740DE">
      <w:pPr>
        <w:pStyle w:val="ListParagraph"/>
        <w:numPr>
          <w:ilvl w:val="0"/>
          <w:numId w:val="12"/>
        </w:numPr>
      </w:pPr>
      <w:r w:rsidRPr="001740DE">
        <w:t>The system must be interactive and the delays involved must be less .So in every action-response of the system, there are no immediate delays.</w:t>
      </w:r>
    </w:p>
    <w:p w:rsidR="00C03EEA" w:rsidRDefault="00C03EEA" w:rsidP="009F0296">
      <w:pPr>
        <w:pStyle w:val="Heading3"/>
      </w:pPr>
      <w:bookmarkStart w:id="83" w:name="_Toc463549217"/>
      <w:bookmarkStart w:id="84" w:name="_Toc466178698"/>
      <w:r>
        <w:t>Maintainability</w:t>
      </w:r>
      <w:bookmarkEnd w:id="83"/>
      <w:bookmarkEnd w:id="84"/>
    </w:p>
    <w:p w:rsidR="00013646" w:rsidRPr="00DD6B64" w:rsidRDefault="00013646" w:rsidP="009F0296">
      <w:pPr>
        <w:pStyle w:val="ListParagraph"/>
        <w:numPr>
          <w:ilvl w:val="0"/>
          <w:numId w:val="14"/>
        </w:numPr>
      </w:pPr>
      <w:r w:rsidRPr="00DD6B64">
        <w:t>The system is divided into separated modules.</w:t>
      </w:r>
    </w:p>
    <w:p w:rsidR="00013646" w:rsidRPr="00DD6B64" w:rsidRDefault="00013646" w:rsidP="009F0296">
      <w:pPr>
        <w:pStyle w:val="ListParagraph"/>
        <w:numPr>
          <w:ilvl w:val="0"/>
          <w:numId w:val="14"/>
        </w:numPr>
      </w:pPr>
      <w:r w:rsidRPr="00DD6B64">
        <w:t>The data should be easily to maintain over time. When update data, the source code does not need to be changed.</w:t>
      </w:r>
    </w:p>
    <w:p w:rsidR="00013646" w:rsidRPr="00013646" w:rsidRDefault="00013646" w:rsidP="009F0296">
      <w:pPr>
        <w:pStyle w:val="ListParagraph"/>
        <w:numPr>
          <w:ilvl w:val="0"/>
          <w:numId w:val="14"/>
        </w:numPr>
      </w:pPr>
      <w:r w:rsidRPr="00DD6B64">
        <w:t>Limit hard code as possible.</w:t>
      </w:r>
    </w:p>
    <w:p w:rsidR="00C03EEA" w:rsidRDefault="005867BE" w:rsidP="009F0296">
      <w:pPr>
        <w:pStyle w:val="Heading3"/>
      </w:pPr>
      <w:bookmarkStart w:id="85" w:name="_Toc463549218"/>
      <w:bookmarkStart w:id="86" w:name="_Toc466178699"/>
      <w:r>
        <w:lastRenderedPageBreak/>
        <w:t>Extendibility</w:t>
      </w:r>
      <w:bookmarkEnd w:id="85"/>
      <w:bookmarkEnd w:id="86"/>
    </w:p>
    <w:p w:rsidR="00013646" w:rsidRPr="00013646" w:rsidRDefault="00013646" w:rsidP="009F0296">
      <w:r>
        <w:t>Since</w:t>
      </w:r>
      <w:r w:rsidRPr="009C1397">
        <w:t xml:space="preserve"> nowadays a lot of peop</w:t>
      </w:r>
      <w:r>
        <w:t xml:space="preserve">le have at least one smartphone. So that, in the future we want to develop this as mobile application to more convenience when using our system while </w:t>
      </w:r>
      <w:r w:rsidR="00AE71C8">
        <w:t>visit museums</w:t>
      </w:r>
      <w:r>
        <w:t xml:space="preserve">. Moreover, if this </w:t>
      </w:r>
      <w:r w:rsidR="00AE71C8">
        <w:t>system</w:t>
      </w:r>
      <w:r>
        <w:t xml:space="preserve"> is success, we will </w:t>
      </w:r>
      <w:r w:rsidRPr="00B61308">
        <w:t xml:space="preserve">be able to develop a larger system with extended scope to </w:t>
      </w:r>
      <w:r w:rsidR="00AE71C8">
        <w:t>tourist field and business support</w:t>
      </w:r>
      <w:r w:rsidRPr="00B61308">
        <w:t xml:space="preserve"> </w:t>
      </w:r>
      <w:r w:rsidR="00AE71C8">
        <w:t>module...</w:t>
      </w:r>
      <w:r>
        <w:t>.</w:t>
      </w:r>
    </w:p>
    <w:p w:rsidR="00160DF6" w:rsidRDefault="00160DF6" w:rsidP="009F0296">
      <w:pPr>
        <w:pStyle w:val="Heading2"/>
      </w:pPr>
      <w:bookmarkStart w:id="87" w:name="_Toc466178700"/>
      <w:r>
        <w:t>Database Requirements</w:t>
      </w:r>
      <w:bookmarkEnd w:id="87"/>
    </w:p>
    <w:p w:rsidR="00160DF6" w:rsidRDefault="00AF0D98" w:rsidP="009F0296">
      <w:r>
        <w:rPr>
          <w:noProof/>
          <w:lang w:val="vi-VN" w:eastAsia="vi-VN"/>
        </w:rPr>
        <w:drawing>
          <wp:inline distT="0" distB="0" distL="0" distR="0" wp14:anchorId="1F44139C" wp14:editId="11B117D9">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9F0296"/>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810" w:rsidRDefault="00DD4810" w:rsidP="009F0296">
      <w:r>
        <w:separator/>
      </w:r>
    </w:p>
    <w:p w:rsidR="00DD4810" w:rsidRDefault="00DD4810" w:rsidP="009F0296"/>
    <w:p w:rsidR="00DD4810" w:rsidRDefault="00DD4810" w:rsidP="009F0296"/>
    <w:p w:rsidR="00DD4810" w:rsidRDefault="00DD4810" w:rsidP="009F0296"/>
    <w:p w:rsidR="00DD4810" w:rsidRDefault="00DD4810" w:rsidP="009F0296"/>
  </w:endnote>
  <w:endnote w:type="continuationSeparator" w:id="0">
    <w:p w:rsidR="00DD4810" w:rsidRDefault="00DD4810" w:rsidP="009F0296">
      <w:r>
        <w:continuationSeparator/>
      </w:r>
    </w:p>
    <w:p w:rsidR="00DD4810" w:rsidRDefault="00DD4810" w:rsidP="009F0296"/>
    <w:p w:rsidR="00DD4810" w:rsidRDefault="00DD4810" w:rsidP="009F0296"/>
    <w:p w:rsidR="00DD4810" w:rsidRDefault="00DD4810" w:rsidP="009F0296"/>
    <w:p w:rsidR="00DD4810" w:rsidRDefault="00DD4810" w:rsidP="009F0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B15D36" w:rsidRDefault="00B15D36" w:rsidP="009F0296">
        <w:pPr>
          <w:pStyle w:val="Footer"/>
        </w:pPr>
        <w:r>
          <w:fldChar w:fldCharType="begin"/>
        </w:r>
        <w:r>
          <w:instrText xml:space="preserve"> PAGE   \* MERGEFORMAT </w:instrText>
        </w:r>
        <w:r>
          <w:fldChar w:fldCharType="separate"/>
        </w:r>
        <w:r w:rsidR="00963F33">
          <w:rPr>
            <w:noProof/>
          </w:rPr>
          <w:t>48</w:t>
        </w:r>
        <w:r>
          <w:rPr>
            <w:noProof/>
          </w:rPr>
          <w:fldChar w:fldCharType="end"/>
        </w:r>
      </w:p>
    </w:sdtContent>
  </w:sdt>
  <w:p w:rsidR="00B15D36" w:rsidRDefault="00B15D36" w:rsidP="009F0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810" w:rsidRDefault="00DD4810" w:rsidP="009F0296">
      <w:r>
        <w:separator/>
      </w:r>
    </w:p>
    <w:p w:rsidR="00DD4810" w:rsidRDefault="00DD4810" w:rsidP="009F0296"/>
    <w:p w:rsidR="00DD4810" w:rsidRDefault="00DD4810" w:rsidP="009F0296"/>
    <w:p w:rsidR="00DD4810" w:rsidRDefault="00DD4810" w:rsidP="009F0296"/>
    <w:p w:rsidR="00DD4810" w:rsidRDefault="00DD4810" w:rsidP="009F0296"/>
  </w:footnote>
  <w:footnote w:type="continuationSeparator" w:id="0">
    <w:p w:rsidR="00DD4810" w:rsidRDefault="00DD4810" w:rsidP="009F0296">
      <w:r>
        <w:continuationSeparator/>
      </w:r>
    </w:p>
    <w:p w:rsidR="00DD4810" w:rsidRDefault="00DD4810" w:rsidP="009F0296"/>
    <w:p w:rsidR="00DD4810" w:rsidRDefault="00DD4810" w:rsidP="009F0296"/>
    <w:p w:rsidR="00DD4810" w:rsidRDefault="00DD4810" w:rsidP="009F0296"/>
    <w:p w:rsidR="00DD4810" w:rsidRDefault="00DD4810" w:rsidP="009F0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D36" w:rsidRDefault="00B15D36" w:rsidP="009F0296">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F1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0841D79"/>
    <w:multiLevelType w:val="hybridMultilevel"/>
    <w:tmpl w:val="995CE3C6"/>
    <w:lvl w:ilvl="0" w:tplc="042A000F">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0">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8">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4B746E5F"/>
    <w:multiLevelType w:val="hybridMultilevel"/>
    <w:tmpl w:val="EFD8C452"/>
    <w:lvl w:ilvl="0" w:tplc="9080E2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4F8C6A4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56A165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0">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8461F48"/>
    <w:multiLevelType w:val="hybridMultilevel"/>
    <w:tmpl w:val="0A523D8E"/>
    <w:lvl w:ilvl="0" w:tplc="02E45F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9DE2537"/>
    <w:multiLevelType w:val="singleLevel"/>
    <w:tmpl w:val="A2B453D0"/>
    <w:name w:val="52222"/>
    <w:lvl w:ilvl="0">
      <w:start w:val="1"/>
      <w:numFmt w:val="decimal"/>
      <w:lvlText w:val="%1."/>
      <w:lvlJc w:val="left"/>
      <w:pPr>
        <w:tabs>
          <w:tab w:val="num" w:pos="360"/>
        </w:tabs>
        <w:ind w:left="216" w:hanging="216"/>
      </w:pPr>
    </w:lvl>
  </w:abstractNum>
  <w:abstractNum w:abstractNumId="64">
    <w:nsid w:val="6CAE2D27"/>
    <w:multiLevelType w:val="singleLevel"/>
    <w:tmpl w:val="A2B453D0"/>
    <w:name w:val="522222"/>
    <w:lvl w:ilvl="0">
      <w:start w:val="1"/>
      <w:numFmt w:val="decimal"/>
      <w:lvlText w:val="%1."/>
      <w:lvlJc w:val="left"/>
      <w:pPr>
        <w:tabs>
          <w:tab w:val="num" w:pos="360"/>
        </w:tabs>
        <w:ind w:left="216" w:hanging="216"/>
      </w:pPr>
    </w:lvl>
  </w:abstractNum>
  <w:abstractNum w:abstractNumId="6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6">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6F554E85"/>
    <w:multiLevelType w:val="singleLevel"/>
    <w:tmpl w:val="A2B453D0"/>
    <w:name w:val="5"/>
    <w:lvl w:ilvl="0">
      <w:start w:val="1"/>
      <w:numFmt w:val="decimal"/>
      <w:lvlText w:val="%1."/>
      <w:lvlJc w:val="left"/>
      <w:pPr>
        <w:tabs>
          <w:tab w:val="num" w:pos="360"/>
        </w:tabs>
        <w:ind w:left="216" w:hanging="216"/>
      </w:pPr>
    </w:lvl>
  </w:abstractNum>
  <w:abstractNum w:abstractNumId="69">
    <w:nsid w:val="703A2D81"/>
    <w:multiLevelType w:val="singleLevel"/>
    <w:tmpl w:val="A2B453D0"/>
    <w:name w:val="5222"/>
    <w:lvl w:ilvl="0">
      <w:start w:val="1"/>
      <w:numFmt w:val="decimal"/>
      <w:lvlText w:val="%1."/>
      <w:lvlJc w:val="left"/>
      <w:pPr>
        <w:tabs>
          <w:tab w:val="num" w:pos="360"/>
        </w:tabs>
        <w:ind w:left="216" w:hanging="216"/>
      </w:pPr>
    </w:lvl>
  </w:abstractNum>
  <w:abstractNum w:abstractNumId="70">
    <w:nsid w:val="71BB7563"/>
    <w:multiLevelType w:val="singleLevel"/>
    <w:tmpl w:val="876EF2CC"/>
    <w:lvl w:ilvl="0">
      <w:start w:val="1"/>
      <w:numFmt w:val="decimal"/>
      <w:pStyle w:val="TableTitle"/>
      <w:lvlText w:val="B¶ng %1:"/>
      <w:lvlJc w:val="left"/>
      <w:pPr>
        <w:tabs>
          <w:tab w:val="num" w:pos="1080"/>
        </w:tabs>
      </w:pPr>
    </w:lvl>
  </w:abstractNum>
  <w:abstractNum w:abstractNumId="71">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5">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1"/>
  </w:num>
  <w:num w:numId="2">
    <w:abstractNumId w:val="70"/>
  </w:num>
  <w:num w:numId="3">
    <w:abstractNumId w:val="71"/>
  </w:num>
  <w:num w:numId="4">
    <w:abstractNumId w:val="24"/>
  </w:num>
  <w:num w:numId="5">
    <w:abstractNumId w:val="31"/>
  </w:num>
  <w:num w:numId="6">
    <w:abstractNumId w:val="5"/>
  </w:num>
  <w:num w:numId="7">
    <w:abstractNumId w:val="9"/>
  </w:num>
  <w:num w:numId="8">
    <w:abstractNumId w:val="35"/>
  </w:num>
  <w:num w:numId="9">
    <w:abstractNumId w:val="66"/>
  </w:num>
  <w:num w:numId="10">
    <w:abstractNumId w:val="73"/>
  </w:num>
  <w:num w:numId="11">
    <w:abstractNumId w:val="55"/>
  </w:num>
  <w:num w:numId="12">
    <w:abstractNumId w:val="39"/>
  </w:num>
  <w:num w:numId="13">
    <w:abstractNumId w:val="28"/>
  </w:num>
  <w:num w:numId="14">
    <w:abstractNumId w:val="1"/>
  </w:num>
  <w:num w:numId="15">
    <w:abstractNumId w:val="42"/>
  </w:num>
  <w:num w:numId="16">
    <w:abstractNumId w:val="67"/>
  </w:num>
  <w:num w:numId="17">
    <w:abstractNumId w:val="43"/>
  </w:num>
  <w:num w:numId="18">
    <w:abstractNumId w:val="32"/>
  </w:num>
  <w:num w:numId="19">
    <w:abstractNumId w:val="51"/>
  </w:num>
  <w:num w:numId="20">
    <w:abstractNumId w:val="62"/>
  </w:num>
  <w:num w:numId="21">
    <w:abstractNumId w:val="4"/>
  </w:num>
  <w:num w:numId="22">
    <w:abstractNumId w:val="16"/>
  </w:num>
  <w:num w:numId="23">
    <w:abstractNumId w:val="53"/>
  </w:num>
  <w:num w:numId="24">
    <w:abstractNumId w:val="23"/>
  </w:num>
  <w:num w:numId="25">
    <w:abstractNumId w:val="25"/>
  </w:num>
  <w:num w:numId="26">
    <w:abstractNumId w:val="56"/>
  </w:num>
  <w:num w:numId="27">
    <w:abstractNumId w:val="12"/>
  </w:num>
  <w:num w:numId="28">
    <w:abstractNumId w:val="38"/>
  </w:num>
  <w:num w:numId="29">
    <w:abstractNumId w:val="29"/>
  </w:num>
  <w:num w:numId="30">
    <w:abstractNumId w:val="72"/>
  </w:num>
  <w:num w:numId="31">
    <w:abstractNumId w:val="49"/>
  </w:num>
  <w:num w:numId="32">
    <w:abstractNumId w:val="8"/>
  </w:num>
  <w:num w:numId="33">
    <w:abstractNumId w:val="13"/>
  </w:num>
  <w:num w:numId="34">
    <w:abstractNumId w:val="30"/>
  </w:num>
  <w:num w:numId="35">
    <w:abstractNumId w:val="33"/>
  </w:num>
  <w:num w:numId="36">
    <w:abstractNumId w:val="47"/>
  </w:num>
  <w:num w:numId="37">
    <w:abstractNumId w:val="27"/>
  </w:num>
  <w:num w:numId="38">
    <w:abstractNumId w:val="26"/>
  </w:num>
  <w:num w:numId="39">
    <w:abstractNumId w:val="75"/>
  </w:num>
  <w:num w:numId="40">
    <w:abstractNumId w:val="14"/>
  </w:num>
  <w:num w:numId="41">
    <w:abstractNumId w:val="34"/>
  </w:num>
  <w:num w:numId="42">
    <w:abstractNumId w:val="2"/>
  </w:num>
  <w:num w:numId="43">
    <w:abstractNumId w:val="17"/>
  </w:num>
  <w:num w:numId="44">
    <w:abstractNumId w:val="54"/>
  </w:num>
  <w:num w:numId="45">
    <w:abstractNumId w:val="57"/>
  </w:num>
  <w:num w:numId="46">
    <w:abstractNumId w:val="21"/>
  </w:num>
  <w:num w:numId="47">
    <w:abstractNumId w:val="22"/>
  </w:num>
  <w:num w:numId="48">
    <w:abstractNumId w:val="60"/>
  </w:num>
  <w:num w:numId="49">
    <w:abstractNumId w:val="40"/>
  </w:num>
  <w:num w:numId="50">
    <w:abstractNumId w:val="18"/>
  </w:num>
  <w:num w:numId="51">
    <w:abstractNumId w:val="20"/>
  </w:num>
  <w:num w:numId="52">
    <w:abstractNumId w:val="0"/>
  </w:num>
  <w:num w:numId="53">
    <w:abstractNumId w:val="52"/>
  </w:num>
  <w:num w:numId="54">
    <w:abstractNumId w:val="50"/>
  </w:num>
  <w:num w:numId="55">
    <w:abstractNumId w:val="61"/>
  </w:num>
  <w:num w:numId="56">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A94"/>
    <w:rsid w:val="00052B47"/>
    <w:rsid w:val="00053836"/>
    <w:rsid w:val="00061553"/>
    <w:rsid w:val="00064202"/>
    <w:rsid w:val="00065629"/>
    <w:rsid w:val="00066BA7"/>
    <w:rsid w:val="00067DBF"/>
    <w:rsid w:val="00071BF4"/>
    <w:rsid w:val="000725F8"/>
    <w:rsid w:val="00074534"/>
    <w:rsid w:val="0008005E"/>
    <w:rsid w:val="00080AEC"/>
    <w:rsid w:val="0008338C"/>
    <w:rsid w:val="000844B9"/>
    <w:rsid w:val="000B58AD"/>
    <w:rsid w:val="000C0AFB"/>
    <w:rsid w:val="000D5385"/>
    <w:rsid w:val="000D5C3D"/>
    <w:rsid w:val="000F0CB0"/>
    <w:rsid w:val="000F1798"/>
    <w:rsid w:val="000F5ED1"/>
    <w:rsid w:val="000F7001"/>
    <w:rsid w:val="00101CC2"/>
    <w:rsid w:val="00115E34"/>
    <w:rsid w:val="001250C2"/>
    <w:rsid w:val="0012514A"/>
    <w:rsid w:val="00125E87"/>
    <w:rsid w:val="00133B7C"/>
    <w:rsid w:val="00134617"/>
    <w:rsid w:val="001350E2"/>
    <w:rsid w:val="0015194D"/>
    <w:rsid w:val="00157989"/>
    <w:rsid w:val="00160DF6"/>
    <w:rsid w:val="001621A0"/>
    <w:rsid w:val="00162CD7"/>
    <w:rsid w:val="0016471D"/>
    <w:rsid w:val="00164DAA"/>
    <w:rsid w:val="001661BA"/>
    <w:rsid w:val="0016715B"/>
    <w:rsid w:val="001740DE"/>
    <w:rsid w:val="00177807"/>
    <w:rsid w:val="0017789F"/>
    <w:rsid w:val="0018350C"/>
    <w:rsid w:val="00190707"/>
    <w:rsid w:val="00192BF4"/>
    <w:rsid w:val="00193A68"/>
    <w:rsid w:val="00195E0F"/>
    <w:rsid w:val="00196F50"/>
    <w:rsid w:val="001A5E89"/>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C6BB8"/>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42B7F"/>
    <w:rsid w:val="0035208E"/>
    <w:rsid w:val="00356B4E"/>
    <w:rsid w:val="003738C1"/>
    <w:rsid w:val="00377AA1"/>
    <w:rsid w:val="00380C1B"/>
    <w:rsid w:val="00384091"/>
    <w:rsid w:val="00397626"/>
    <w:rsid w:val="003A008F"/>
    <w:rsid w:val="003A0C6A"/>
    <w:rsid w:val="003B3786"/>
    <w:rsid w:val="003C015D"/>
    <w:rsid w:val="003C1125"/>
    <w:rsid w:val="003C1274"/>
    <w:rsid w:val="003C6E3C"/>
    <w:rsid w:val="003C7CE2"/>
    <w:rsid w:val="003D2902"/>
    <w:rsid w:val="003E10C4"/>
    <w:rsid w:val="003F10D5"/>
    <w:rsid w:val="00407EA3"/>
    <w:rsid w:val="004102DB"/>
    <w:rsid w:val="00410AB8"/>
    <w:rsid w:val="0041152B"/>
    <w:rsid w:val="00412E81"/>
    <w:rsid w:val="0042079B"/>
    <w:rsid w:val="00421026"/>
    <w:rsid w:val="00425D55"/>
    <w:rsid w:val="00432310"/>
    <w:rsid w:val="00435C5D"/>
    <w:rsid w:val="004411B7"/>
    <w:rsid w:val="0046092C"/>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1A1A"/>
    <w:rsid w:val="00545326"/>
    <w:rsid w:val="00554FE1"/>
    <w:rsid w:val="00555368"/>
    <w:rsid w:val="0056379A"/>
    <w:rsid w:val="00563A72"/>
    <w:rsid w:val="005675E8"/>
    <w:rsid w:val="00567D9D"/>
    <w:rsid w:val="00573438"/>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37420"/>
    <w:rsid w:val="008444D2"/>
    <w:rsid w:val="00846639"/>
    <w:rsid w:val="00847BE8"/>
    <w:rsid w:val="00853E6C"/>
    <w:rsid w:val="00856444"/>
    <w:rsid w:val="00870A83"/>
    <w:rsid w:val="00883955"/>
    <w:rsid w:val="00886B84"/>
    <w:rsid w:val="00895273"/>
    <w:rsid w:val="008A6F57"/>
    <w:rsid w:val="008A7C26"/>
    <w:rsid w:val="008B0EB9"/>
    <w:rsid w:val="008B100B"/>
    <w:rsid w:val="008B34F4"/>
    <w:rsid w:val="008B7B1D"/>
    <w:rsid w:val="008D24A7"/>
    <w:rsid w:val="008D3E89"/>
    <w:rsid w:val="008D4879"/>
    <w:rsid w:val="008E1E22"/>
    <w:rsid w:val="008E3306"/>
    <w:rsid w:val="008F7960"/>
    <w:rsid w:val="008F7E51"/>
    <w:rsid w:val="00901B09"/>
    <w:rsid w:val="00901E4A"/>
    <w:rsid w:val="00920F48"/>
    <w:rsid w:val="00922BA6"/>
    <w:rsid w:val="0092334F"/>
    <w:rsid w:val="00931D5D"/>
    <w:rsid w:val="00935315"/>
    <w:rsid w:val="00941472"/>
    <w:rsid w:val="0094662D"/>
    <w:rsid w:val="00946949"/>
    <w:rsid w:val="00946F18"/>
    <w:rsid w:val="00950EDA"/>
    <w:rsid w:val="00952409"/>
    <w:rsid w:val="009538B8"/>
    <w:rsid w:val="009565A0"/>
    <w:rsid w:val="00963F33"/>
    <w:rsid w:val="00967D5F"/>
    <w:rsid w:val="00973844"/>
    <w:rsid w:val="00974A60"/>
    <w:rsid w:val="009779AD"/>
    <w:rsid w:val="00983C79"/>
    <w:rsid w:val="00986DE0"/>
    <w:rsid w:val="00991580"/>
    <w:rsid w:val="00994839"/>
    <w:rsid w:val="009954AE"/>
    <w:rsid w:val="009A2506"/>
    <w:rsid w:val="009A3275"/>
    <w:rsid w:val="009A3804"/>
    <w:rsid w:val="009A4BCD"/>
    <w:rsid w:val="009A693D"/>
    <w:rsid w:val="009B2374"/>
    <w:rsid w:val="009B29A1"/>
    <w:rsid w:val="009B6EDB"/>
    <w:rsid w:val="009C301B"/>
    <w:rsid w:val="009D161E"/>
    <w:rsid w:val="009D3AAE"/>
    <w:rsid w:val="009E4B59"/>
    <w:rsid w:val="009F0296"/>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E71C8"/>
    <w:rsid w:val="00AF025D"/>
    <w:rsid w:val="00AF0D98"/>
    <w:rsid w:val="00B073DF"/>
    <w:rsid w:val="00B13A0B"/>
    <w:rsid w:val="00B13F96"/>
    <w:rsid w:val="00B15D36"/>
    <w:rsid w:val="00B17437"/>
    <w:rsid w:val="00B25531"/>
    <w:rsid w:val="00B25606"/>
    <w:rsid w:val="00B26E42"/>
    <w:rsid w:val="00B33238"/>
    <w:rsid w:val="00B44C22"/>
    <w:rsid w:val="00B4515A"/>
    <w:rsid w:val="00B60833"/>
    <w:rsid w:val="00B609AB"/>
    <w:rsid w:val="00B61308"/>
    <w:rsid w:val="00B620E3"/>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E73C8"/>
    <w:rsid w:val="00BF08C3"/>
    <w:rsid w:val="00BF121E"/>
    <w:rsid w:val="00BF35C3"/>
    <w:rsid w:val="00BF616B"/>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868CA"/>
    <w:rsid w:val="00C93379"/>
    <w:rsid w:val="00C937F0"/>
    <w:rsid w:val="00C944ED"/>
    <w:rsid w:val="00C9772D"/>
    <w:rsid w:val="00CA0ACB"/>
    <w:rsid w:val="00CA37F6"/>
    <w:rsid w:val="00CA5E8D"/>
    <w:rsid w:val="00CB3C60"/>
    <w:rsid w:val="00CB669F"/>
    <w:rsid w:val="00CC1729"/>
    <w:rsid w:val="00CD03A6"/>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426D"/>
    <w:rsid w:val="00DD4810"/>
    <w:rsid w:val="00DD5C44"/>
    <w:rsid w:val="00DD7E0B"/>
    <w:rsid w:val="00DE35E4"/>
    <w:rsid w:val="00DF175E"/>
    <w:rsid w:val="00DF492A"/>
    <w:rsid w:val="00DF660E"/>
    <w:rsid w:val="00E01DF1"/>
    <w:rsid w:val="00E037F6"/>
    <w:rsid w:val="00E13429"/>
    <w:rsid w:val="00E14677"/>
    <w:rsid w:val="00E277B5"/>
    <w:rsid w:val="00E27992"/>
    <w:rsid w:val="00E32540"/>
    <w:rsid w:val="00E3617D"/>
    <w:rsid w:val="00E4003E"/>
    <w:rsid w:val="00E418A7"/>
    <w:rsid w:val="00E53670"/>
    <w:rsid w:val="00E5452A"/>
    <w:rsid w:val="00E55B12"/>
    <w:rsid w:val="00E60C57"/>
    <w:rsid w:val="00E620F8"/>
    <w:rsid w:val="00E662B7"/>
    <w:rsid w:val="00E73BF3"/>
    <w:rsid w:val="00E76084"/>
    <w:rsid w:val="00E83C6D"/>
    <w:rsid w:val="00E84F29"/>
    <w:rsid w:val="00E8648A"/>
    <w:rsid w:val="00E868B4"/>
    <w:rsid w:val="00E9167E"/>
    <w:rsid w:val="00E94F66"/>
    <w:rsid w:val="00E97A59"/>
    <w:rsid w:val="00EA6896"/>
    <w:rsid w:val="00EA6989"/>
    <w:rsid w:val="00EA6E53"/>
    <w:rsid w:val="00EB5C79"/>
    <w:rsid w:val="00ED2887"/>
    <w:rsid w:val="00EE015B"/>
    <w:rsid w:val="00EE23C5"/>
    <w:rsid w:val="00EE25CA"/>
    <w:rsid w:val="00EE4519"/>
    <w:rsid w:val="00EF066E"/>
    <w:rsid w:val="00EF1306"/>
    <w:rsid w:val="00EF2249"/>
    <w:rsid w:val="00EF3224"/>
    <w:rsid w:val="00F019E1"/>
    <w:rsid w:val="00F069B6"/>
    <w:rsid w:val="00F070F1"/>
    <w:rsid w:val="00F115F2"/>
    <w:rsid w:val="00F11CFC"/>
    <w:rsid w:val="00F15E02"/>
    <w:rsid w:val="00F178FD"/>
    <w:rsid w:val="00F2120B"/>
    <w:rsid w:val="00F21A93"/>
    <w:rsid w:val="00F2647C"/>
    <w:rsid w:val="00F30662"/>
    <w:rsid w:val="00F32B3F"/>
    <w:rsid w:val="00F338E4"/>
    <w:rsid w:val="00F34E99"/>
    <w:rsid w:val="00F36274"/>
    <w:rsid w:val="00F404C9"/>
    <w:rsid w:val="00F41142"/>
    <w:rsid w:val="00F474CE"/>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19E1"/>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B8A4E-FCFC-441C-AF68-D180AEFC4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594</TotalTime>
  <Pages>59</Pages>
  <Words>9641</Words>
  <Characters>54960</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64473</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42</cp:revision>
  <cp:lastPrinted>1900-12-31T17:00:00Z</cp:lastPrinted>
  <dcterms:created xsi:type="dcterms:W3CDTF">2016-11-23T05:16:00Z</dcterms:created>
  <dcterms:modified xsi:type="dcterms:W3CDTF">2016-12-10T03:27:00Z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