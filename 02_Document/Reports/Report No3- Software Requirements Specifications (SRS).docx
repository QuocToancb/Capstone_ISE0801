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2495FD87" wp14:editId="292BFBA3">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5A47F4" w:rsidP="009F0296">
            <w:pPr>
              <w:pStyle w:val="Bang"/>
            </w:pPr>
            <w:r>
              <w:t>19/09/2016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5A47F4" w:rsidP="009F0296">
            <w:pPr>
              <w:pStyle w:val="Bang"/>
            </w:pPr>
            <w:r>
              <w:t>11/10/2016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5A47F4" w:rsidP="009F0296">
            <w:pPr>
              <w:pStyle w:val="Bang"/>
            </w:pPr>
            <w:r>
              <w:t>1/11/2016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9F0296">
      <w:pPr>
        <w:rPr>
          <w:lang w:val="fr-FR"/>
        </w:rPr>
      </w:pPr>
    </w:p>
    <w:p w:rsidR="0050513B" w:rsidRPr="008D3E89" w:rsidRDefault="0050513B" w:rsidP="009F0296">
      <w:pPr>
        <w:rPr>
          <w:lang w:val="fr-FR"/>
        </w:rPr>
      </w:pPr>
    </w:p>
    <w:p w:rsidR="0050513B" w:rsidRPr="008D3E89" w:rsidRDefault="0050513B" w:rsidP="009F0296">
      <w:pPr>
        <w:rPr>
          <w:lang w:val="fr-FR"/>
        </w:rPr>
      </w:pPr>
    </w:p>
    <w:p w:rsidR="00510E25" w:rsidRPr="00C14CBA" w:rsidRDefault="008D3E89" w:rsidP="009F0296">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C14CBA" w:rsidRDefault="0050513B" w:rsidP="009F0296">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C14CBA" w:rsidRDefault="0050513B" w:rsidP="009F0296">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B073DF"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B073DF"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B073DF"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B073DF"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B073DF"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B073DF"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B073DF"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B073DF"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B073DF"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B073DF"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B073DF"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B073DF"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B073DF"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B073DF"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B073DF"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B073DF"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B073DF"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B073DF"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B073DF"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B073DF"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B073DF"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B073DF"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B073DF"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B073DF"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B073DF"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B073DF"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B073DF"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B073DF"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B073DF"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B073DF"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B073DF"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B073DF"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B073DF"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B073DF"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B073DF"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B073DF"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B073DF"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B073DF"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B073DF"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B073DF"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B073DF"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B073DF"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B073DF"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B073DF"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B073DF"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B073DF"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432310" w:rsidP="008F7E51">
      <w:pPr>
        <w:jc w:val="center"/>
      </w:pPr>
      <w:r w:rsidRPr="00432310">
        <w:rPr>
          <w:noProof/>
          <w:lang w:val="vi-VN" w:eastAsia="vi-VN"/>
        </w:rPr>
        <w:drawing>
          <wp:inline distT="0" distB="0" distL="0" distR="0" wp14:anchorId="2FA999C5" wp14:editId="094DD68D">
            <wp:extent cx="5292725" cy="37948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3794816"/>
                    </a:xfrm>
                    <a:prstGeom prst="rect">
                      <a:avLst/>
                    </a:prstGeom>
                  </pic:spPr>
                </pic:pic>
              </a:graphicData>
            </a:graphic>
          </wp:inline>
        </w:drawing>
      </w:r>
    </w:p>
    <w:p w:rsidR="00C03EEA" w:rsidRPr="006853E2" w:rsidRDefault="00C03EEA" w:rsidP="009F0296"/>
    <w:p w:rsidR="00C03EEA" w:rsidRDefault="00C03EEA" w:rsidP="009F0296"/>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0" w:name="_Toc463549168"/>
      <w:bookmarkStart w:id="41" w:name="_Toc466178666"/>
      <w:r w:rsidRPr="00D868D7">
        <w:t>Business rule</w:t>
      </w:r>
      <w:bookmarkEnd w:id="40"/>
      <w:bookmarkEnd w:id="41"/>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 xml:space="preserve">length </w:t>
            </w:r>
            <w:r w:rsidR="00837420">
              <w:t>must be in range from 9 to 11</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xml:space="preserve">” </w:t>
            </w:r>
            <w:r w:rsidR="00946949">
              <w:t>must not be empty</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946949" w:rsidP="009F0296">
            <w:r>
              <w:t>“</w:t>
            </w:r>
            <w:r w:rsidRPr="00554FE1">
              <w:rPr>
                <w:lang w:val="vi-VN"/>
              </w:rPr>
              <w:t>Địa chỉ website</w:t>
            </w:r>
            <w:r>
              <w:t>” must be valid</w:t>
            </w:r>
          </w:p>
        </w:tc>
      </w:tr>
      <w:tr w:rsidR="00946949" w:rsidRPr="00D868D7" w:rsidTr="002B20BE">
        <w:trPr>
          <w:trHeight w:val="50"/>
        </w:trPr>
        <w:tc>
          <w:tcPr>
            <w:tcW w:w="631" w:type="dxa"/>
          </w:tcPr>
          <w:p w:rsidR="00946949" w:rsidRDefault="00946949" w:rsidP="009F0296">
            <w:r>
              <w:t>B27</w:t>
            </w:r>
          </w:p>
        </w:tc>
        <w:tc>
          <w:tcPr>
            <w:tcW w:w="7992" w:type="dxa"/>
          </w:tcPr>
          <w:p w:rsidR="00946949" w:rsidRDefault="00946949" w:rsidP="009F0296">
            <w:r>
              <w:t>“</w:t>
            </w:r>
            <w:r w:rsidRPr="00967D5F">
              <w:rPr>
                <w:lang w:val="vi-VN"/>
              </w:rPr>
              <w:t>Tên hiện vật”</w:t>
            </w:r>
            <w:r>
              <w:t xml:space="preserve"> must not be empty</w:t>
            </w:r>
          </w:p>
        </w:tc>
      </w:tr>
      <w:tr w:rsidR="00946949" w:rsidRPr="00D868D7" w:rsidTr="002B20BE">
        <w:trPr>
          <w:trHeight w:val="50"/>
        </w:trPr>
        <w:tc>
          <w:tcPr>
            <w:tcW w:w="631" w:type="dxa"/>
          </w:tcPr>
          <w:p w:rsidR="00946949" w:rsidRDefault="00946949" w:rsidP="00B15D36">
            <w:r>
              <w:t>B28</w:t>
            </w:r>
          </w:p>
        </w:tc>
        <w:tc>
          <w:tcPr>
            <w:tcW w:w="7992" w:type="dxa"/>
          </w:tcPr>
          <w:p w:rsidR="00946949" w:rsidRPr="00FB082F" w:rsidRDefault="00946949" w:rsidP="009F0296">
            <w:r>
              <w:t>“</w:t>
            </w:r>
            <w:r w:rsidRPr="00967D5F">
              <w:rPr>
                <w:lang w:val="vi-VN"/>
              </w:rPr>
              <w:t>Tên hiện vật”</w:t>
            </w:r>
            <w:r>
              <w:t xml:space="preserve"> must be valid</w:t>
            </w:r>
          </w:p>
        </w:tc>
      </w:tr>
      <w:tr w:rsidR="00946949" w:rsidRPr="00D868D7" w:rsidTr="002B20BE">
        <w:trPr>
          <w:trHeight w:val="50"/>
        </w:trPr>
        <w:tc>
          <w:tcPr>
            <w:tcW w:w="631" w:type="dxa"/>
          </w:tcPr>
          <w:p w:rsidR="00946949" w:rsidRDefault="00946949" w:rsidP="00B15D36">
            <w:r>
              <w:t>B29</w:t>
            </w:r>
          </w:p>
        </w:tc>
        <w:tc>
          <w:tcPr>
            <w:tcW w:w="7992" w:type="dxa"/>
          </w:tcPr>
          <w:p w:rsidR="00946949" w:rsidRPr="00FB082F" w:rsidRDefault="00946949" w:rsidP="009F0296">
            <w:r>
              <w:t>“</w:t>
            </w:r>
            <w:r w:rsidRPr="00967D5F">
              <w:rPr>
                <w:lang w:val="vi-VN"/>
              </w:rPr>
              <w:t>Tên hiện vật”</w:t>
            </w:r>
            <w:r>
              <w:t xml:space="preserve"> length must not be greater than 150</w:t>
            </w:r>
          </w:p>
        </w:tc>
      </w:tr>
      <w:tr w:rsidR="00946949" w:rsidRPr="00D868D7" w:rsidTr="002B20BE">
        <w:trPr>
          <w:trHeight w:val="50"/>
        </w:trPr>
        <w:tc>
          <w:tcPr>
            <w:tcW w:w="631" w:type="dxa"/>
          </w:tcPr>
          <w:p w:rsidR="00946949" w:rsidRDefault="00946949" w:rsidP="00B15D36">
            <w:r>
              <w:t>B30</w:t>
            </w:r>
          </w:p>
        </w:tc>
        <w:tc>
          <w:tcPr>
            <w:tcW w:w="7992" w:type="dxa"/>
          </w:tcPr>
          <w:p w:rsidR="00946949" w:rsidRPr="007C04BE" w:rsidRDefault="00946949" w:rsidP="009F0296">
            <w:r w:rsidRPr="00967D5F">
              <w:rPr>
                <w:lang w:val="vi-VN"/>
              </w:rPr>
              <w:t>“Mô tả hiện vật”</w:t>
            </w:r>
            <w:r>
              <w:t xml:space="preserve"> must not be empty</w:t>
            </w:r>
          </w:p>
        </w:tc>
      </w:tr>
      <w:tr w:rsidR="00074534" w:rsidRPr="00D868D7" w:rsidTr="002B20BE">
        <w:trPr>
          <w:trHeight w:val="50"/>
        </w:trPr>
        <w:tc>
          <w:tcPr>
            <w:tcW w:w="631" w:type="dxa"/>
          </w:tcPr>
          <w:p w:rsidR="00074534" w:rsidRDefault="00074534" w:rsidP="00B15D36">
            <w:r>
              <w:t>B31</w:t>
            </w:r>
          </w:p>
        </w:tc>
        <w:tc>
          <w:tcPr>
            <w:tcW w:w="7992" w:type="dxa"/>
          </w:tcPr>
          <w:p w:rsidR="00074534" w:rsidRPr="00FB082F" w:rsidRDefault="00074534" w:rsidP="009F0296">
            <w:r w:rsidRPr="00967D5F">
              <w:rPr>
                <w:lang w:val="vi-VN"/>
              </w:rPr>
              <w:t>“Hình ảnh hiện vật”</w:t>
            </w:r>
            <w:r>
              <w:t xml:space="preserve"> must not be empty</w:t>
            </w:r>
          </w:p>
        </w:tc>
      </w:tr>
      <w:tr w:rsidR="00074534" w:rsidRPr="00D868D7" w:rsidTr="002B20BE">
        <w:trPr>
          <w:trHeight w:val="50"/>
        </w:trPr>
        <w:tc>
          <w:tcPr>
            <w:tcW w:w="631" w:type="dxa"/>
          </w:tcPr>
          <w:p w:rsidR="00074534" w:rsidRDefault="00074534" w:rsidP="00B15D36">
            <w:r>
              <w:t>B32</w:t>
            </w:r>
          </w:p>
        </w:tc>
        <w:tc>
          <w:tcPr>
            <w:tcW w:w="7992" w:type="dxa"/>
          </w:tcPr>
          <w:p w:rsidR="00074534" w:rsidRPr="00FB082F" w:rsidRDefault="00074534" w:rsidP="009F0296">
            <w:r w:rsidRPr="00967D5F">
              <w:rPr>
                <w:lang w:val="vi-VN"/>
              </w:rPr>
              <w:t>“Hình ảnh hiện vật”</w:t>
            </w:r>
            <w:r>
              <w:t xml:space="preserve"> image file size must not be greater than 2MB</w:t>
            </w:r>
          </w:p>
        </w:tc>
      </w:tr>
      <w:tr w:rsidR="00074534" w:rsidRPr="00D868D7" w:rsidTr="002B20BE">
        <w:trPr>
          <w:trHeight w:val="50"/>
        </w:trPr>
        <w:tc>
          <w:tcPr>
            <w:tcW w:w="631" w:type="dxa"/>
          </w:tcPr>
          <w:p w:rsidR="00074534" w:rsidRDefault="00074534" w:rsidP="00B15D36">
            <w:r>
              <w:t>B33</w:t>
            </w:r>
          </w:p>
        </w:tc>
        <w:tc>
          <w:tcPr>
            <w:tcW w:w="7992" w:type="dxa"/>
          </w:tcPr>
          <w:p w:rsidR="00074534" w:rsidRPr="00FB082F" w:rsidRDefault="00074534" w:rsidP="009F0296">
            <w:r w:rsidRPr="00967D5F">
              <w:rPr>
                <w:lang w:val="vi-VN"/>
              </w:rPr>
              <w:t>“Hình ảnh hiện vật”</w:t>
            </w:r>
            <w:r>
              <w:t xml:space="preserve"> image file’s type must be: “image/</w:t>
            </w:r>
            <w:r w:rsidRPr="007C04BE">
              <w:rPr>
                <w:lang w:val="vi-VN"/>
              </w:rPr>
              <w:t>png</w:t>
            </w:r>
            <w:r>
              <w:t>”, “image/jpeg”,  “image/gif” or “image/jpg”</w:t>
            </w:r>
          </w:p>
        </w:tc>
      </w:tr>
      <w:tr w:rsidR="00463CFE" w:rsidRPr="00D868D7" w:rsidTr="002B20BE">
        <w:trPr>
          <w:trHeight w:val="50"/>
        </w:trPr>
        <w:tc>
          <w:tcPr>
            <w:tcW w:w="631" w:type="dxa"/>
          </w:tcPr>
          <w:p w:rsidR="00463CFE" w:rsidRDefault="00074534" w:rsidP="009F0296">
            <w:r>
              <w:t>B34</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lastRenderedPageBreak/>
              <w:t>B3</w:t>
            </w:r>
            <w:r w:rsidR="00074534">
              <w:t>5</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t>B3</w:t>
            </w:r>
            <w:r w:rsidR="00074534">
              <w:t>6</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w:t>
            </w:r>
            <w:r w:rsidR="00074534">
              <w:t>7</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w:t>
            </w:r>
            <w:r w:rsidR="00074534">
              <w:t>8</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w:t>
            </w:r>
            <w:r w:rsidR="00074534">
              <w:t>9</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w:t>
            </w:r>
            <w:r w:rsidR="00074534">
              <w:t>40</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w:t>
            </w:r>
            <w:r w:rsidR="00074534">
              <w:t>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w:t>
            </w:r>
            <w:r w:rsidR="00074534">
              <w:t>2</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w:t>
            </w:r>
            <w:r w:rsidR="00074534">
              <w:t>3</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w:t>
            </w:r>
            <w:r w:rsidR="00074534">
              <w:t>4</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w:t>
            </w:r>
            <w:r w:rsidR="00074534">
              <w:t>5</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w:t>
            </w:r>
            <w:r w:rsidR="00074534">
              <w:t>6</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w:t>
            </w:r>
            <w:r w:rsidR="00074534">
              <w:t>7</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0F5ED1" w:rsidP="009F0296">
            <w:r>
              <w:t>B48</w:t>
            </w:r>
          </w:p>
        </w:tc>
        <w:tc>
          <w:tcPr>
            <w:tcW w:w="7992" w:type="dxa"/>
          </w:tcPr>
          <w:p w:rsidR="00463CFE" w:rsidRPr="009A2506" w:rsidRDefault="000F5ED1" w:rsidP="009F0296">
            <w:r>
              <w:t>Request to change only available for objects have “ACTIVE” status</w:t>
            </w:r>
          </w:p>
        </w:tc>
      </w:tr>
      <w:tr w:rsidR="000F5ED1" w:rsidRPr="00D868D7" w:rsidTr="002B20BE">
        <w:trPr>
          <w:trHeight w:val="50"/>
        </w:trPr>
        <w:tc>
          <w:tcPr>
            <w:tcW w:w="631" w:type="dxa"/>
          </w:tcPr>
          <w:p w:rsidR="000F5ED1" w:rsidRDefault="000F5ED1" w:rsidP="00B15D36">
            <w:r>
              <w:t>B49</w:t>
            </w:r>
          </w:p>
        </w:tc>
        <w:tc>
          <w:tcPr>
            <w:tcW w:w="7992" w:type="dxa"/>
          </w:tcPr>
          <w:p w:rsidR="000F5ED1" w:rsidRPr="009A2506" w:rsidRDefault="000F5ED1" w:rsidP="00B15D36">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w:t>
            </w:r>
            <w:r w:rsidR="000F5ED1">
              <w:t>50</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w:t>
            </w:r>
            <w:r w:rsidR="00074534">
              <w:t>5</w:t>
            </w:r>
            <w:r w:rsidR="000F5ED1">
              <w:t>1</w:t>
            </w:r>
          </w:p>
        </w:tc>
        <w:tc>
          <w:tcPr>
            <w:tcW w:w="7992" w:type="dxa"/>
          </w:tcPr>
          <w:p w:rsidR="009A2506" w:rsidRPr="009A2506" w:rsidRDefault="009565A0" w:rsidP="009F0296">
            <w:r>
              <w:t xml:space="preserve">Admin only accept valid </w:t>
            </w:r>
            <w:r w:rsidR="000C0AFB">
              <w:t>request</w:t>
            </w:r>
          </w:p>
        </w:tc>
      </w:tr>
      <w:tr w:rsidR="000C0AFB" w:rsidRPr="00D868D7" w:rsidTr="002B20BE">
        <w:trPr>
          <w:trHeight w:val="50"/>
        </w:trPr>
        <w:tc>
          <w:tcPr>
            <w:tcW w:w="631" w:type="dxa"/>
          </w:tcPr>
          <w:p w:rsidR="000C0AFB" w:rsidRDefault="00C000CA" w:rsidP="009F0296">
            <w:r>
              <w:t>B5</w:t>
            </w:r>
            <w:r w:rsidR="000F5ED1">
              <w:t>2</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w:t>
            </w:r>
            <w:r w:rsidR="000F5ED1">
              <w:t>3</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w:t>
            </w:r>
            <w:r w:rsidR="000F5ED1">
              <w:t>4</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w:t>
            </w:r>
            <w:r w:rsidR="000F5ED1">
              <w:t>5</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w:t>
            </w:r>
            <w:r w:rsidR="000F5ED1">
              <w:t>6</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074534" w:rsidP="009F0296">
            <w:r>
              <w:t>B5</w:t>
            </w:r>
            <w:r w:rsidR="000F5ED1">
              <w:t>7</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074534" w:rsidP="009F0296">
            <w:r>
              <w:t>B5</w:t>
            </w:r>
            <w:r w:rsidR="000F5ED1">
              <w:t>8</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074534" w:rsidP="009F0296">
            <w:r>
              <w:t>B5</w:t>
            </w:r>
            <w:r w:rsidR="000F5ED1">
              <w:t>9</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074534" w:rsidP="009F0296">
            <w:r>
              <w:t>B</w:t>
            </w:r>
            <w:r w:rsidR="000F5ED1">
              <w:t>60</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074534" w:rsidP="009F0296">
            <w:r>
              <w:lastRenderedPageBreak/>
              <w:t>B6</w:t>
            </w:r>
            <w:r w:rsidR="000F5ED1">
              <w:t>1</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074534" w:rsidP="009F0296">
            <w:r>
              <w:t>B6</w:t>
            </w:r>
            <w:r w:rsidR="000F5ED1">
              <w:t>2</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074534" w:rsidP="009F0296">
            <w:r>
              <w:t>B6</w:t>
            </w:r>
            <w:r w:rsidR="000F5ED1">
              <w:t>3</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074534" w:rsidP="009F0296">
            <w:r>
              <w:t>B6</w:t>
            </w:r>
            <w:r w:rsidR="000F5ED1">
              <w:t>4</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074534" w:rsidP="009F0296">
            <w:r>
              <w:t>B6</w:t>
            </w:r>
            <w:r w:rsidR="000F5ED1">
              <w:t>5</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074534" w:rsidP="009F0296">
            <w:r>
              <w:t>B6</w:t>
            </w:r>
            <w:r w:rsidR="000F5ED1">
              <w:t>6</w:t>
            </w:r>
          </w:p>
        </w:tc>
        <w:tc>
          <w:tcPr>
            <w:tcW w:w="7992" w:type="dxa"/>
          </w:tcPr>
          <w:p w:rsidR="009A3275" w:rsidRDefault="009A3275" w:rsidP="009A3275">
            <w:r>
              <w:t>Selected object must have video content</w:t>
            </w:r>
          </w:p>
        </w:tc>
      </w:tr>
      <w:tr w:rsidR="00F474CE" w:rsidRPr="00D868D7" w:rsidTr="002B20BE">
        <w:trPr>
          <w:trHeight w:val="50"/>
        </w:trPr>
        <w:tc>
          <w:tcPr>
            <w:tcW w:w="631" w:type="dxa"/>
          </w:tcPr>
          <w:p w:rsidR="00F474CE" w:rsidRDefault="00F474CE" w:rsidP="009F0296">
            <w:r>
              <w:t>B67</w:t>
            </w:r>
          </w:p>
        </w:tc>
        <w:tc>
          <w:tcPr>
            <w:tcW w:w="7992" w:type="dxa"/>
          </w:tcPr>
          <w:p w:rsidR="00F474CE" w:rsidRDefault="00F474CE" w:rsidP="009A3275">
            <w:r>
              <w:t>“</w:t>
            </w:r>
            <w:r w:rsidRPr="00F474CE">
              <w:rPr>
                <w:lang w:val="vi-VN"/>
              </w:rPr>
              <w:t>Mật khẩu hiện tại</w:t>
            </w:r>
            <w:r>
              <w:t>” must not be blank</w:t>
            </w:r>
          </w:p>
        </w:tc>
      </w:tr>
      <w:tr w:rsidR="00F474CE" w:rsidRPr="00D868D7" w:rsidTr="002B20BE">
        <w:trPr>
          <w:trHeight w:val="50"/>
        </w:trPr>
        <w:tc>
          <w:tcPr>
            <w:tcW w:w="631" w:type="dxa"/>
          </w:tcPr>
          <w:p w:rsidR="00F474CE" w:rsidRDefault="00F474CE" w:rsidP="009F0296">
            <w:r>
              <w:t>B68</w:t>
            </w:r>
          </w:p>
        </w:tc>
        <w:tc>
          <w:tcPr>
            <w:tcW w:w="7992" w:type="dxa"/>
          </w:tcPr>
          <w:p w:rsidR="00F474CE" w:rsidRDefault="00F474CE" w:rsidP="009A3275">
            <w:r>
              <w:t>“</w:t>
            </w:r>
            <w:r w:rsidRPr="00F474CE">
              <w:rPr>
                <w:lang w:val="vi-VN"/>
              </w:rPr>
              <w:t>Mật khẩu hiện tại</w:t>
            </w:r>
            <w:r>
              <w:t>” must be match with current password</w:t>
            </w:r>
          </w:p>
        </w:tc>
      </w:tr>
      <w:tr w:rsidR="00F474CE" w:rsidRPr="00D868D7" w:rsidTr="002B20BE">
        <w:trPr>
          <w:trHeight w:val="50"/>
        </w:trPr>
        <w:tc>
          <w:tcPr>
            <w:tcW w:w="631" w:type="dxa"/>
          </w:tcPr>
          <w:p w:rsidR="00F474CE" w:rsidRDefault="00F474CE" w:rsidP="009F0296">
            <w:r>
              <w:t>B69</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must not be empty</w:t>
            </w:r>
          </w:p>
        </w:tc>
      </w:tr>
      <w:tr w:rsidR="00F474CE" w:rsidRPr="00D868D7" w:rsidTr="002B20BE">
        <w:trPr>
          <w:trHeight w:val="50"/>
        </w:trPr>
        <w:tc>
          <w:tcPr>
            <w:tcW w:w="631" w:type="dxa"/>
          </w:tcPr>
          <w:p w:rsidR="00F474CE" w:rsidRDefault="00F474CE" w:rsidP="009F0296">
            <w:r>
              <w:t>B70</w:t>
            </w:r>
          </w:p>
        </w:tc>
        <w:tc>
          <w:tcPr>
            <w:tcW w:w="7992" w:type="dxa"/>
          </w:tcPr>
          <w:p w:rsidR="00F474CE" w:rsidRDefault="00F474CE" w:rsidP="00B15D36">
            <w:r>
              <w:t>“</w:t>
            </w:r>
            <w:r w:rsidRPr="00AB4957">
              <w:rPr>
                <w:lang w:val="vi-VN"/>
              </w:rPr>
              <w:t>Mật khẩu</w:t>
            </w:r>
            <w:r>
              <w:t xml:space="preserve"> </w:t>
            </w:r>
            <w:r w:rsidRPr="00F474CE">
              <w:rPr>
                <w:lang w:val="vi-VN"/>
              </w:rPr>
              <w:t>mới</w:t>
            </w:r>
            <w:r>
              <w:t>” must be valid</w:t>
            </w:r>
          </w:p>
        </w:tc>
      </w:tr>
      <w:tr w:rsidR="00F474CE" w:rsidRPr="00D868D7" w:rsidTr="002B20BE">
        <w:trPr>
          <w:trHeight w:val="50"/>
        </w:trPr>
        <w:tc>
          <w:tcPr>
            <w:tcW w:w="631" w:type="dxa"/>
          </w:tcPr>
          <w:p w:rsidR="00F474CE" w:rsidRDefault="00F474CE" w:rsidP="009F0296">
            <w:r>
              <w:t>B71</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length must be in range from 8 to 16</w:t>
            </w:r>
          </w:p>
        </w:tc>
      </w:tr>
      <w:tr w:rsidR="00F474CE" w:rsidRPr="00D868D7" w:rsidTr="002B20BE">
        <w:trPr>
          <w:trHeight w:val="50"/>
        </w:trPr>
        <w:tc>
          <w:tcPr>
            <w:tcW w:w="631" w:type="dxa"/>
          </w:tcPr>
          <w:p w:rsidR="00F474CE" w:rsidRDefault="00F474CE" w:rsidP="009F0296">
            <w:r>
              <w:t>B72</w:t>
            </w:r>
          </w:p>
        </w:tc>
        <w:tc>
          <w:tcPr>
            <w:tcW w:w="7992" w:type="dxa"/>
          </w:tcPr>
          <w:p w:rsidR="00F474CE" w:rsidRPr="00AB4957" w:rsidRDefault="00F474CE" w:rsidP="00B15D36">
            <w:r w:rsidRPr="00125E87">
              <w:rPr>
                <w:lang w:val="vi-VN"/>
              </w:rPr>
              <w:t>“Nhập lại mật khẩu</w:t>
            </w:r>
            <w:r>
              <w:t xml:space="preserve"> </w:t>
            </w:r>
            <w:r w:rsidRPr="00F474CE">
              <w:rPr>
                <w:lang w:val="vi-VN"/>
              </w:rPr>
              <w:t>mới</w:t>
            </w:r>
            <w:r w:rsidRPr="00125E87">
              <w:rPr>
                <w:lang w:val="vi-VN"/>
              </w:rPr>
              <w:t>”</w:t>
            </w:r>
            <w:r>
              <w:t xml:space="preserve"> must be matched with “</w:t>
            </w:r>
            <w:r w:rsidRPr="00AB4957">
              <w:rPr>
                <w:lang w:val="vi-VN"/>
              </w:rPr>
              <w:t>Mật khẩu</w:t>
            </w:r>
            <w:r w:rsidRPr="00F474CE">
              <w:rPr>
                <w:lang w:val="vi-VN"/>
              </w:rPr>
              <w:t xml:space="preserve"> mới</w:t>
            </w:r>
            <w:r>
              <w:t xml:space="preserve">” </w:t>
            </w:r>
          </w:p>
        </w:tc>
      </w:tr>
      <w:tr w:rsidR="009565A0" w:rsidRPr="00D868D7" w:rsidTr="002B20BE">
        <w:trPr>
          <w:trHeight w:val="50"/>
        </w:trPr>
        <w:tc>
          <w:tcPr>
            <w:tcW w:w="631" w:type="dxa"/>
          </w:tcPr>
          <w:p w:rsidR="009565A0" w:rsidRDefault="009565A0" w:rsidP="009F0296">
            <w:r>
              <w:t>B73</w:t>
            </w:r>
          </w:p>
        </w:tc>
        <w:tc>
          <w:tcPr>
            <w:tcW w:w="7992" w:type="dxa"/>
          </w:tcPr>
          <w:p w:rsidR="009565A0" w:rsidRPr="009565A0" w:rsidRDefault="009565A0" w:rsidP="00B15D36">
            <w:r>
              <w:t>“</w:t>
            </w:r>
            <w:r w:rsidRPr="009565A0">
              <w:rPr>
                <w:lang w:val="vi-VN"/>
              </w:rPr>
              <w:t>Lý do</w:t>
            </w:r>
            <w:r>
              <w:t>” must not be empty</w:t>
            </w:r>
          </w:p>
        </w:tc>
      </w:tr>
    </w:tbl>
    <w:p w:rsidR="00D904BD" w:rsidRPr="00D868D7" w:rsidRDefault="00D904BD" w:rsidP="009F0296"/>
    <w:p w:rsidR="00D904BD" w:rsidRPr="00D904BD" w:rsidRDefault="00C03EEA" w:rsidP="009F0296">
      <w:pPr>
        <w:pStyle w:val="Heading3"/>
      </w:pPr>
      <w:bookmarkStart w:id="42" w:name="_Toc463549169"/>
      <w:bookmarkStart w:id="43" w:name="_Toc466178667"/>
      <w:r w:rsidRPr="00D868D7">
        <w:t>Register</w:t>
      </w:r>
      <w:bookmarkEnd w:id="42"/>
      <w:bookmarkEnd w:id="43"/>
    </w:p>
    <w:p w:rsidR="00D904BD" w:rsidRPr="00D868D7" w:rsidRDefault="00693704" w:rsidP="009F0296">
      <w:r w:rsidRPr="00693704">
        <w:rPr>
          <w:noProof/>
          <w:lang w:val="vi-VN" w:eastAsia="vi-VN"/>
        </w:rPr>
        <w:drawing>
          <wp:inline distT="0" distB="0" distL="0" distR="0" wp14:anchorId="53D82810" wp14:editId="2685D8AA">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9E4B59" w:rsidP="009F0296">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Description</w:t>
            </w:r>
          </w:p>
        </w:tc>
        <w:tc>
          <w:tcPr>
            <w:tcW w:w="7722" w:type="dxa"/>
            <w:gridSpan w:val="3"/>
          </w:tcPr>
          <w:p w:rsidR="00C03EEA" w:rsidRPr="00D868D7" w:rsidRDefault="00C03EEA" w:rsidP="00342B7F">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w:t>
            </w:r>
            <w:r w:rsidR="00342B7F">
              <w:t xml:space="preserve">After </w:t>
            </w:r>
            <w:r w:rsidR="00342B7F" w:rsidRPr="00125E87">
              <w:t xml:space="preserve">received guest’s request, </w:t>
            </w:r>
            <w:r w:rsidR="00342B7F">
              <w:t>admin</w:t>
            </w:r>
            <w:r w:rsidR="00342B7F" w:rsidRPr="00125E87">
              <w:t xml:space="preserve"> validate the reality of information in that request.</w:t>
            </w:r>
            <w:r w:rsidR="00342B7F">
              <w:t xml:space="preserve"> If admin accept the request, new account will be created and system automatically sends a notification to registered email</w:t>
            </w:r>
            <w:r w:rsidRPr="00F41EB0">
              <w:t>. When you ha</w:t>
            </w:r>
            <w:r w:rsidR="00342B7F">
              <w:t xml:space="preserve">ve an account, you can login to </w:t>
            </w:r>
            <w:r w:rsidR="00342B7F" w:rsidRPr="00342B7F">
              <w:rPr>
                <w:i/>
              </w:rPr>
              <w:t>http://friendlyguider.co</w:t>
            </w:r>
            <w:r w:rsidR="00342B7F">
              <w:rPr>
                <w:i/>
              </w:rPr>
              <w:t>m</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9F0296">
            <w:r w:rsidRPr="00D868D7">
              <w:t>Post conditions:</w:t>
            </w:r>
          </w:p>
        </w:tc>
        <w:tc>
          <w:tcPr>
            <w:tcW w:w="7722" w:type="dxa"/>
            <w:gridSpan w:val="3"/>
          </w:tcPr>
          <w:p w:rsidR="00C03EEA" w:rsidRPr="00D868D7" w:rsidRDefault="0012514A" w:rsidP="009F0296">
            <w:r>
              <w:t>New account is created.</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342B7F" w:rsidP="009F0296">
            <w:pPr>
              <w:pStyle w:val="ListParagraph"/>
              <w:numPr>
                <w:ilvl w:val="0"/>
                <w:numId w:val="8"/>
              </w:numPr>
            </w:pPr>
            <w:r>
              <w:t>E</w:t>
            </w:r>
            <w:r w:rsidR="00C03EEA" w:rsidRPr="00D868D7">
              <w:t xml:space="preserve">nters </w:t>
            </w:r>
            <w:r w:rsidR="00C03EEA" w:rsidRPr="00973844">
              <w:rPr>
                <w:lang w:val="vi-VN"/>
              </w:rPr>
              <w:t>“</w:t>
            </w:r>
            <w:r w:rsidR="00973844" w:rsidRPr="00973844">
              <w:rPr>
                <w:lang w:val="vi-VN"/>
              </w:rPr>
              <w:t>Địa chỉ e</w:t>
            </w:r>
            <w:r w:rsidR="00125E87" w:rsidRPr="00973844">
              <w:rPr>
                <w:lang w:val="vi-VN"/>
              </w:rPr>
              <w:t>mail</w:t>
            </w:r>
            <w:r w:rsidR="00C03EEA" w:rsidRPr="00973844">
              <w:rPr>
                <w:lang w:val="vi-VN"/>
              </w:rPr>
              <w:t xml:space="preserve">”, </w:t>
            </w:r>
            <w:r>
              <w:t>“</w:t>
            </w:r>
            <w:r w:rsidR="00125E87" w:rsidRPr="00125E87">
              <w:rPr>
                <w:lang w:val="vi-VN"/>
              </w:rPr>
              <w:t>Mật khẩu</w:t>
            </w:r>
            <w:r w:rsidR="00C03EEA" w:rsidRPr="00125E87">
              <w:rPr>
                <w:lang w:val="vi-VN"/>
              </w:rPr>
              <w:t xml:space="preserve">”, </w:t>
            </w:r>
            <w:r w:rsidR="00125E87" w:rsidRPr="00125E87">
              <w:rPr>
                <w:lang w:val="vi-VN"/>
              </w:rPr>
              <w:t xml:space="preserve">“Nhập lại mật khẩu”, </w:t>
            </w:r>
            <w:r w:rsidR="00C03EEA" w:rsidRPr="00125E87">
              <w:rPr>
                <w:lang w:val="vi-VN"/>
              </w:rPr>
              <w:t>“</w:t>
            </w:r>
            <w:r w:rsidR="00125E87" w:rsidRPr="00125E87">
              <w:rPr>
                <w:lang w:val="vi-VN"/>
              </w:rPr>
              <w:t>Tên bảo tàng”, “</w:t>
            </w:r>
            <w:r w:rsidR="00125E87" w:rsidRPr="00973844">
              <w:rPr>
                <w:lang w:val="vi-VN"/>
              </w:rPr>
              <w:t>Xã/ Phường</w:t>
            </w:r>
            <w:r w:rsidR="00C03EEA"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00C03EEA" w:rsidRPr="00D868D7">
              <w:t>.</w:t>
            </w:r>
          </w:p>
          <w:p w:rsidR="00C03EEA" w:rsidRPr="00D868D7" w:rsidRDefault="00C03EEA" w:rsidP="0012514A">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12514A" w:rsidP="009F0296">
            <w:r>
              <w:t>At step 3, user click “</w:t>
            </w:r>
            <w:r w:rsidRPr="0012514A">
              <w:rPr>
                <w:lang w:val="vi-VN"/>
              </w:rPr>
              <w:t>Trở lại trang đăng nhập</w:t>
            </w:r>
            <w:r>
              <w:t>” button.</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r w:rsidR="00946949">
              <w:t>, B26</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4" w:name="_Toc463549170"/>
      <w:bookmarkStart w:id="45" w:name="_Toc466178668"/>
      <w:r w:rsidRPr="00D868D7">
        <w:lastRenderedPageBreak/>
        <w:t>Log in</w:t>
      </w:r>
      <w:bookmarkEnd w:id="44"/>
      <w:bookmarkEnd w:id="45"/>
    </w:p>
    <w:p w:rsidR="00C03EEA" w:rsidRPr="00D868D7" w:rsidRDefault="007779B6" w:rsidP="009F0296">
      <w:r w:rsidRPr="007779B6">
        <w:rPr>
          <w:noProof/>
          <w:lang w:val="vi-VN" w:eastAsia="vi-VN"/>
        </w:rPr>
        <w:drawing>
          <wp:inline distT="0" distB="0" distL="0" distR="0" wp14:anchorId="5937A959" wp14:editId="4768A0C9">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064202"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946949" w:rsidRPr="00D868D7" w:rsidRDefault="00946949" w:rsidP="00946949">
            <w:r>
              <w:t>Customer</w:t>
            </w:r>
          </w:p>
          <w:p w:rsidR="00C03EEA" w:rsidRPr="00D868D7" w:rsidRDefault="00946949" w:rsidP="00946949">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946949"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E277B5">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 xml:space="preserve">You have to just enter exact </w:t>
            </w:r>
            <w:r w:rsidR="00E277B5">
              <w:t>email</w:t>
            </w:r>
            <w:r w:rsidR="0092334F" w:rsidRPr="0092334F">
              <w:t xml:space="preserv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 xml:space="preserve">but also manage your artifact’s information of the museum that you are working in. Moreover, </w:t>
            </w:r>
            <w:r w:rsidR="00E277B5">
              <w:t>Customer and Admin can interac</w:t>
            </w:r>
            <w:r w:rsidR="0092334F">
              <w:t>t</w:t>
            </w:r>
            <w:r w:rsidR="00E277B5">
              <w:t xml:space="preserve"> with</w:t>
            </w:r>
            <w:r w:rsidR="0092334F">
              <w:t xml:space="preserve"> </w:t>
            </w:r>
            <w:r w:rsidR="00E277B5">
              <w:t>each other via</w:t>
            </w:r>
            <w:r w:rsidR="0092334F">
              <w:t xml:space="preserve"> request to change or </w:t>
            </w:r>
            <w:r w:rsidR="00E277B5">
              <w:t>delete request</w:t>
            </w:r>
            <w:r w:rsidR="0092334F">
              <w:t xml:space="preserve"> artifact on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E277B5" w:rsidRPr="00E277B5">
              <w:rPr>
                <w:i/>
              </w:rPr>
              <w:t>friendlyguider.co</w:t>
            </w:r>
            <w:r w:rsidR="00E277B5">
              <w:rPr>
                <w:i/>
              </w:rPr>
              <w:t>m</w:t>
            </w:r>
            <w:r w:rsidR="00E277B5">
              <w:t xml:space="preserve"> website.</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277B5" w:rsidP="009F0296">
            <w:r>
              <w:t>User is online in The Erudite Guider system.</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6" w:name="_Toc463549171"/>
      <w:bookmarkStart w:id="47" w:name="_Toc466178669"/>
      <w:r w:rsidRPr="00D868D7">
        <w:t>Log out</w:t>
      </w:r>
      <w:bookmarkEnd w:id="46"/>
      <w:bookmarkEnd w:id="47"/>
    </w:p>
    <w:p w:rsidR="00C03EEA" w:rsidRPr="00D868D7" w:rsidRDefault="007779B6" w:rsidP="009F0296">
      <w:r w:rsidRPr="007779B6">
        <w:rPr>
          <w:noProof/>
          <w:lang w:val="vi-VN" w:eastAsia="vi-VN"/>
        </w:rPr>
        <w:drawing>
          <wp:inline distT="0" distB="0" distL="0" distR="0" wp14:anchorId="33073D0B" wp14:editId="37BD95E1">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1152B"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E277B5" w:rsidRPr="00D868D7" w:rsidRDefault="00E277B5" w:rsidP="00E277B5">
            <w:r>
              <w:t>Customer</w:t>
            </w:r>
          </w:p>
          <w:p w:rsidR="00C03EEA" w:rsidRPr="00D868D7" w:rsidRDefault="00E277B5" w:rsidP="00E277B5">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E277B5"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BF121E" w:rsidRPr="00D868D7" w:rsidRDefault="0041152B" w:rsidP="009F0296">
            <w:r>
              <w:t xml:space="preserve">You are our </w:t>
            </w:r>
            <w:r w:rsidR="00E277B5">
              <w:t>user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074534">
            <w:r>
              <w:t xml:space="preserve">User is in </w:t>
            </w:r>
            <w:r w:rsidR="00074534">
              <w:t>online</w:t>
            </w:r>
            <w:r w:rsidR="00C03EEA" w:rsidRPr="00D868D7">
              <w:t xml:space="preserve">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8" w:name="_Toc463549172"/>
      <w:r w:rsidRPr="00164DAA">
        <w:t>Forgot password</w:t>
      </w:r>
      <w:r w:rsidR="00D650E5" w:rsidRPr="00D650E5">
        <w:t xml:space="preserve"> </w:t>
      </w:r>
      <w:bookmarkEnd w:id="48"/>
    </w:p>
    <w:p w:rsidR="0031768A" w:rsidRPr="00D868D7" w:rsidRDefault="007779B6" w:rsidP="009F0296">
      <w:r w:rsidRPr="007779B6">
        <w:rPr>
          <w:noProof/>
          <w:lang w:val="vi-VN" w:eastAsia="vi-VN"/>
        </w:rPr>
        <w:drawing>
          <wp:inline distT="0" distB="0" distL="0" distR="0" wp14:anchorId="5BA8C07E" wp14:editId="73ED7B9C">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D650E5"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074534" w:rsidRPr="00D868D7" w:rsidRDefault="00074534" w:rsidP="00074534">
            <w:r>
              <w:t>Customer</w:t>
            </w:r>
          </w:p>
          <w:p w:rsidR="00C03EEA" w:rsidRPr="00D868D7" w:rsidRDefault="00074534" w:rsidP="00074534">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074534"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052A94" w:rsidP="009F0296">
            <w:r>
              <w:t xml:space="preserve">User clicks on </w:t>
            </w:r>
            <w:r w:rsidRPr="00052A94">
              <w:rPr>
                <w:lang w:val="vi-VN"/>
              </w:rPr>
              <w:t>“</w:t>
            </w:r>
            <w:r w:rsidRPr="00DE35E4">
              <w:rPr>
                <w:lang w:val="vi-VN"/>
              </w:rPr>
              <w:t>Trở</w:t>
            </w:r>
            <w:r w:rsidR="00F178FD" w:rsidRPr="00DE35E4">
              <w:rPr>
                <w:lang w:val="vi-VN"/>
              </w:rPr>
              <w:t xml:space="preserve"> lại</w:t>
            </w:r>
            <w:r w:rsidRPr="00DE35E4">
              <w:rPr>
                <w:lang w:val="vi-VN"/>
              </w:rPr>
              <w:t xml:space="preserve"> trang đăng nhập</w:t>
            </w:r>
            <w:r w:rsidRPr="00052A94">
              <w:rPr>
                <w:lang w:val="vi-VN"/>
              </w:rPr>
              <w:t>”</w:t>
            </w:r>
            <w:r>
              <w:t xml:space="preserve">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w:t>
            </w:r>
            <w:r w:rsidR="00DE35E4">
              <w:t>4</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49" w:name="_Toc466178672"/>
      <w:bookmarkStart w:id="50" w:name="_Toc463549176"/>
      <w:r>
        <w:t>Re- create</w:t>
      </w:r>
      <w:r w:rsidR="00E9167E" w:rsidRPr="00E9167E">
        <w:t xml:space="preserve"> password</w:t>
      </w:r>
      <w:bookmarkEnd w:id="49"/>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672A2B" w:rsidP="009F0296">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074534" w:rsidP="009F0296">
            <w:r>
              <w:t>Customer</w:t>
            </w:r>
            <w:r w:rsidRPr="00D868D7">
              <w:br/>
              <w:t>Admin</w:t>
            </w:r>
          </w:p>
        </w:tc>
        <w:tc>
          <w:tcPr>
            <w:tcW w:w="2347" w:type="dxa"/>
          </w:tcPr>
          <w:p w:rsidR="00E9167E" w:rsidRPr="00D868D7" w:rsidRDefault="00E9167E" w:rsidP="009F0296">
            <w:r w:rsidRPr="00D868D7">
              <w:t>Secondary Actor:</w:t>
            </w:r>
          </w:p>
        </w:tc>
        <w:tc>
          <w:tcPr>
            <w:tcW w:w="2364" w:type="dxa"/>
          </w:tcPr>
          <w:p w:rsidR="00E9167E" w:rsidRPr="00D868D7" w:rsidRDefault="0007453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1A5E89" w:rsidP="009F0296">
            <w:r>
              <w:t>User</w:t>
            </w:r>
            <w:r w:rsidR="00E9167E" w:rsidRPr="00D868D7">
              <w:t xml:space="preserve"> needs to access to </w:t>
            </w:r>
            <w:r w:rsidR="00E5452A">
              <w:t>The Erudite Guider system</w:t>
            </w:r>
            <w:r w:rsidR="00E9167E"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w:t>
            </w:r>
            <w:r w:rsidR="001A5E89">
              <w:t>User</w:t>
            </w:r>
            <w:r w:rsidRPr="00D868D7">
              <w:t xml:space="preserve">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1" w:name="_Toc466178673"/>
      <w:r w:rsidRPr="00164DAA">
        <w:t>Object management</w:t>
      </w:r>
      <w:bookmarkEnd w:id="51"/>
    </w:p>
    <w:p w:rsidR="00581F7D" w:rsidRPr="00581F7D" w:rsidRDefault="00991580" w:rsidP="009F0296">
      <w:r w:rsidRPr="00991580">
        <w:rPr>
          <w:noProof/>
          <w:lang w:val="vi-VN" w:eastAsia="vi-VN"/>
        </w:rPr>
        <w:drawing>
          <wp:inline distT="0" distB="0" distL="0" distR="0" wp14:anchorId="318B3129" wp14:editId="43E9C72A">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2" w:name="_Toc463549175"/>
      <w:bookmarkStart w:id="53" w:name="_Toc466178674"/>
      <w:r>
        <w:t>Upload new object</w:t>
      </w:r>
      <w:bookmarkEnd w:id="52"/>
      <w:bookmarkEnd w:id="53"/>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DA4412" w:rsidP="009F0296">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F178FD" w:rsidP="009F0296">
            <w:r>
              <w:t>Customer</w:t>
            </w:r>
          </w:p>
        </w:tc>
        <w:tc>
          <w:tcPr>
            <w:tcW w:w="2347" w:type="dxa"/>
          </w:tcPr>
          <w:p w:rsidR="0042079B" w:rsidRPr="00D868D7" w:rsidRDefault="0042079B" w:rsidP="009F0296">
            <w:r w:rsidRPr="00D868D7">
              <w:t>Secondary Actor:</w:t>
            </w:r>
          </w:p>
        </w:tc>
        <w:tc>
          <w:tcPr>
            <w:tcW w:w="2364" w:type="dxa"/>
          </w:tcPr>
          <w:p w:rsidR="0042079B" w:rsidRPr="00D868D7" w:rsidRDefault="00F178FD"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FD19E1">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w:t>
            </w:r>
            <w:r w:rsidR="00FD19E1">
              <w:t xml:space="preserve">and now it is sent as an active request to system </w:t>
            </w:r>
            <w:r w:rsidR="006C662F">
              <w:t xml:space="preserve">and ready for admin verify it. </w:t>
            </w:r>
            <w:r w:rsidR="000F1798">
              <w:t xml:space="preserve"> </w:t>
            </w:r>
            <w:r w:rsidR="006C662F">
              <w:t>In this case, customer cannot change it anymore</w:t>
            </w:r>
            <w:r w:rsidR="00D97407">
              <w:t xml:space="preserve"> and this object display on request manager screen instead of list of object.</w:t>
            </w:r>
            <w:r w:rsidR="00FD19E1">
              <w:t xml:space="preserve"> If admin reject this active request, object is changed to pending status.</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1A5E89" w:rsidP="009F0296">
            <w:r>
              <w:t>User</w:t>
            </w:r>
            <w:r w:rsidR="006C662F">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074534">
            <w:pPr>
              <w:pStyle w:val="ListParagraph"/>
              <w:numPr>
                <w:ilvl w:val="0"/>
                <w:numId w:val="15"/>
              </w:numPr>
            </w:pPr>
            <w:r>
              <w:t xml:space="preserve">Customer login to </w:t>
            </w:r>
            <w:r w:rsidR="00074534" w:rsidRPr="00074534">
              <w:rPr>
                <w:i/>
              </w:rPr>
              <w:t>friendlyguider.com</w:t>
            </w:r>
            <w:r>
              <w:t xml:space="preserve"> </w:t>
            </w:r>
            <w:r w:rsidR="00074534">
              <w:t xml:space="preserve">website </w:t>
            </w:r>
            <w:r>
              <w:t>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397626" w:rsidP="009F0296">
            <w:r>
              <w:t xml:space="preserve">Customer </w:t>
            </w:r>
            <w:r w:rsidR="00967D5F">
              <w:t>click</w:t>
            </w:r>
            <w:r>
              <w:t>s</w:t>
            </w:r>
            <w:r w:rsidR="00967D5F">
              <w:t xml:space="preserve"> “</w:t>
            </w:r>
            <w:r w:rsidR="00967D5F" w:rsidRPr="00967D5F">
              <w:rPr>
                <w:lang w:val="vi-VN"/>
              </w:rPr>
              <w:t>Trở lại</w:t>
            </w:r>
            <w:r w:rsidR="00967D5F">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B27, B28, B29, B30, B31, B32, B33, B34, B35, B36, B37, B38, B39</w:t>
            </w:r>
            <w:r w:rsidR="00747245">
              <w:t>, B40, B41</w:t>
            </w:r>
            <w:r w:rsidR="00B33238">
              <w:t>, B42</w:t>
            </w:r>
            <w:r w:rsidR="007D5381">
              <w:t>, B43</w:t>
            </w:r>
            <w:r w:rsidR="009A3804">
              <w:t>, B44</w:t>
            </w:r>
            <w:r w:rsidR="00397626">
              <w:t>, B45</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4" w:name="_Toc466178675"/>
      <w:r>
        <w:t>View object</w:t>
      </w:r>
      <w:bookmarkEnd w:id="54"/>
    </w:p>
    <w:p w:rsidR="00066BA7" w:rsidRDefault="00066BA7" w:rsidP="009F0296">
      <w:pPr>
        <w:pStyle w:val="Heading5"/>
      </w:pPr>
      <w:bookmarkStart w:id="55" w:name="_Toc466178677"/>
      <w:bookmarkEnd w:id="50"/>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6" w:name="_Toc466178676"/>
            <w:r w:rsidRPr="00BF616B">
              <w:rPr>
                <w:b w:val="0"/>
              </w:rPr>
              <w:t>View list of objects:</w:t>
            </w:r>
            <w:bookmarkEnd w:id="56"/>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lastRenderedPageBreak/>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rsidR="001A5E89">
              <w:t>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lastRenderedPageBreak/>
        <w:t>Change object’s information</w:t>
      </w:r>
      <w:bookmarkEnd w:id="55"/>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F404C9" w:rsidP="009F0296">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178FD" w:rsidP="009F0296">
            <w:r>
              <w:t>Customer</w:t>
            </w:r>
          </w:p>
        </w:tc>
        <w:tc>
          <w:tcPr>
            <w:tcW w:w="2347" w:type="dxa"/>
          </w:tcPr>
          <w:p w:rsidR="00F404C9" w:rsidRPr="00D868D7" w:rsidRDefault="00F404C9" w:rsidP="009F0296">
            <w:r w:rsidRPr="00D868D7">
              <w:t>Secondary Actor:</w:t>
            </w:r>
          </w:p>
        </w:tc>
        <w:tc>
          <w:tcPr>
            <w:tcW w:w="2364" w:type="dxa"/>
          </w:tcPr>
          <w:p w:rsidR="00F404C9" w:rsidRPr="00D868D7" w:rsidRDefault="00F178FD"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7" w:name="_Toc466178678"/>
            <w:r w:rsidRPr="00BF616B">
              <w:rPr>
                <w:b w:val="0"/>
              </w:rPr>
              <w:t>Change</w:t>
            </w:r>
            <w:r w:rsidR="00F404C9" w:rsidRPr="00BF616B">
              <w:rPr>
                <w:b w:val="0"/>
              </w:rPr>
              <w:t xml:space="preserve"> object’s information:</w:t>
            </w:r>
            <w:bookmarkEnd w:id="57"/>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B27, B28, B29, B30, B31, B32, B33, B34, B35, B36, B37, B38, B39</w:t>
            </w:r>
            <w:r w:rsidR="00B33238">
              <w:t>, B40, B41, B42</w:t>
            </w:r>
            <w:r w:rsidR="007D5381">
              <w:t>, B43</w:t>
            </w:r>
            <w:r w:rsidR="00E13429">
              <w:t>, B44</w:t>
            </w:r>
            <w:r w:rsidR="00F178FD">
              <w:t>, B45</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8" w:name="_Toc466178679"/>
      <w:r w:rsidRPr="001250C2">
        <w:lastRenderedPageBreak/>
        <w:t>Search object by name</w:t>
      </w:r>
      <w:bookmarkEnd w:id="58"/>
    </w:p>
    <w:p w:rsidR="00323B2F" w:rsidRPr="00D868D7" w:rsidRDefault="0046092C" w:rsidP="009F0296">
      <w:r w:rsidRPr="0046092C">
        <w:rPr>
          <w:noProof/>
          <w:lang w:val="vi-VN" w:eastAsia="vi-VN"/>
        </w:rPr>
        <w:drawing>
          <wp:inline distT="0" distB="0" distL="0" distR="0" wp14:anchorId="2456DC2F" wp14:editId="3349C29A">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59" w:name="_Toc466178680"/>
      <w:r w:rsidRPr="001250C2">
        <w:t>Search object by name</w:t>
      </w:r>
      <w:bookmarkEnd w:id="59"/>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1250C2" w:rsidP="009F0296">
            <w:r w:rsidRPr="00E84F29">
              <w:t>19/09/2016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F178FD" w:rsidP="009F0296">
            <w:r>
              <w:t>Customer</w:t>
            </w:r>
            <w:r w:rsidRPr="00E84F29">
              <w:br/>
              <w:t>Admin</w:t>
            </w:r>
          </w:p>
        </w:tc>
        <w:tc>
          <w:tcPr>
            <w:tcW w:w="2347" w:type="dxa"/>
          </w:tcPr>
          <w:p w:rsidR="001250C2" w:rsidRPr="00E84F29" w:rsidRDefault="001250C2" w:rsidP="009F0296">
            <w:r w:rsidRPr="00E84F29">
              <w:t>Secondary Actor:</w:t>
            </w:r>
          </w:p>
        </w:tc>
        <w:tc>
          <w:tcPr>
            <w:tcW w:w="2364" w:type="dxa"/>
          </w:tcPr>
          <w:p w:rsidR="001250C2" w:rsidRPr="00E84F29" w:rsidRDefault="00F178FD"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F178FD" w:rsidP="009F0296">
            <w:r>
              <w:t>U</w:t>
            </w:r>
            <w:r w:rsidR="00C03EEA" w:rsidRPr="00D868D7">
              <w:t xml:space="preserve">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w:t>
            </w:r>
            <w:r w:rsidR="001A5E89">
              <w:t>user</w:t>
            </w:r>
            <w:r>
              <w:t xml:space="preserve">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1A5E89" w:rsidP="009F0296">
            <w:r>
              <w:t>User</w:t>
            </w:r>
            <w:r w:rsidR="00E84F29" w:rsidRPr="00D868D7">
              <w:t xml:space="preserve"> needs to </w:t>
            </w:r>
            <w:r w:rsidR="00E84F29">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F178FD">
              <w:t>7</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7227CA34" wp14:editId="7B851C9B">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0" w:name="_Toc463549183"/>
      <w:bookmarkStart w:id="61" w:name="_Toc466178682"/>
      <w:r w:rsidRPr="00AE1901">
        <w:t>Send request</w:t>
      </w:r>
    </w:p>
    <w:p w:rsidR="00C03EEA" w:rsidRPr="00162CD7" w:rsidRDefault="00AE1901" w:rsidP="009F0296">
      <w:pPr>
        <w:pStyle w:val="Heading5"/>
      </w:pPr>
      <w:r>
        <w:t>Request to change</w:t>
      </w:r>
      <w:bookmarkEnd w:id="60"/>
      <w:bookmarkEnd w:id="61"/>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BD1247" w:rsidP="009F0296">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F178FD" w:rsidP="009F0296">
            <w:r>
              <w:t>Customer</w:t>
            </w:r>
          </w:p>
        </w:tc>
        <w:tc>
          <w:tcPr>
            <w:tcW w:w="2347" w:type="dxa"/>
          </w:tcPr>
          <w:p w:rsidR="00BD1247" w:rsidRPr="00D868D7" w:rsidRDefault="00BD1247" w:rsidP="009F0296">
            <w:r w:rsidRPr="00D868D7">
              <w:t>Secondary Actor:</w:t>
            </w:r>
          </w:p>
        </w:tc>
        <w:tc>
          <w:tcPr>
            <w:tcW w:w="2364" w:type="dxa"/>
          </w:tcPr>
          <w:p w:rsidR="001C7718" w:rsidRPr="00D868D7" w:rsidRDefault="00F178FD" w:rsidP="009F0296">
            <w:r>
              <w:t>N/A</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F178FD">
              <w:t>8</w:t>
            </w:r>
            <w:r w:rsidR="000F5ED1">
              <w:t>, B49</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2" w:name="_Toc466178683"/>
      <w:r w:rsidRPr="00AE1901">
        <w:t>Request to delete</w:t>
      </w:r>
      <w:bookmarkEnd w:id="62"/>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006400" w:rsidP="009F0296">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F178FD" w:rsidP="009F0296">
            <w:r>
              <w:t>Customer</w:t>
            </w:r>
          </w:p>
        </w:tc>
        <w:tc>
          <w:tcPr>
            <w:tcW w:w="2347" w:type="dxa"/>
          </w:tcPr>
          <w:p w:rsidR="00006400" w:rsidRPr="00D868D7" w:rsidRDefault="00006400" w:rsidP="009F0296">
            <w:r w:rsidRPr="00D868D7">
              <w:t>Secondary Actor:</w:t>
            </w:r>
          </w:p>
        </w:tc>
        <w:tc>
          <w:tcPr>
            <w:tcW w:w="2364" w:type="dxa"/>
          </w:tcPr>
          <w:p w:rsidR="001C7718" w:rsidRPr="00D868D7" w:rsidRDefault="00F178FD" w:rsidP="009F0296">
            <w:r>
              <w:t>N/A</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F178FD">
              <w:t>8</w:t>
            </w:r>
            <w:r w:rsidR="000F5ED1">
              <w:t>, B49</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3" w:name="_Toc466178684"/>
      <w:bookmarkStart w:id="64" w:name="_Toc463549186"/>
      <w:r>
        <w:t>View request</w:t>
      </w:r>
      <w:bookmarkEnd w:id="63"/>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B8455A" w:rsidP="009F0296">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F178FD" w:rsidRDefault="00F178FD" w:rsidP="00F178FD">
            <w:r>
              <w:t>Customer</w:t>
            </w:r>
          </w:p>
          <w:p w:rsidR="00B8455A" w:rsidRPr="00D868D7" w:rsidRDefault="00F178FD" w:rsidP="00F178FD">
            <w:r>
              <w:t>Admin</w:t>
            </w:r>
          </w:p>
        </w:tc>
        <w:tc>
          <w:tcPr>
            <w:tcW w:w="2347" w:type="dxa"/>
          </w:tcPr>
          <w:p w:rsidR="00B8455A" w:rsidRPr="00D868D7" w:rsidRDefault="00B8455A" w:rsidP="009F0296">
            <w:r w:rsidRPr="00D868D7">
              <w:t>Secondary Actor:</w:t>
            </w:r>
          </w:p>
        </w:tc>
        <w:tc>
          <w:tcPr>
            <w:tcW w:w="2364" w:type="dxa"/>
          </w:tcPr>
          <w:p w:rsidR="00A838F8" w:rsidRPr="00D868D7" w:rsidRDefault="00F178FD"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C868CA" w:rsidP="009F0296">
            <w:r>
              <w:t>User</w:t>
            </w:r>
            <w:r w:rsidR="002E1247" w:rsidRPr="00D868D7">
              <w:t xml:space="preserve"> needs to access to </w:t>
            </w:r>
            <w:r w:rsidR="007B6D48">
              <w:rPr>
                <w:i/>
              </w:rPr>
              <w:t>The Erudite Guider</w:t>
            </w:r>
            <w:r w:rsidR="002E1247">
              <w:t xml:space="preserve"> and then go to “</w:t>
            </w:r>
            <w:r w:rsidR="002E1247" w:rsidRPr="002E1247">
              <w:rPr>
                <w:lang w:val="vi-VN"/>
              </w:rPr>
              <w:t>Yêu cầu xử lý</w:t>
            </w:r>
            <w:r w:rsidR="002E1247">
              <w:t>”</w:t>
            </w:r>
            <w:r>
              <w:t xml:space="preserve"> section.</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C868CA" w:rsidP="009F0296">
            <w:r>
              <w:t>Have</w:t>
            </w:r>
            <w:r w:rsidR="00EE25CA">
              <w:t xml:space="preserve">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C868CA" w:rsidRDefault="00C868CA" w:rsidP="00C868CA">
            <w:pPr>
              <w:pStyle w:val="ListParagraph"/>
              <w:numPr>
                <w:ilvl w:val="0"/>
                <w:numId w:val="55"/>
              </w:numPr>
            </w:pPr>
            <w:r>
              <w:t>Customer:</w:t>
            </w:r>
          </w:p>
          <w:p w:rsidR="002F6280" w:rsidRDefault="00B8455A" w:rsidP="000F5ED1">
            <w:pPr>
              <w:pStyle w:val="ListParagraph"/>
              <w:numPr>
                <w:ilvl w:val="0"/>
                <w:numId w:val="22"/>
              </w:numPr>
              <w:tabs>
                <w:tab w:val="clear" w:pos="1540"/>
                <w:tab w:val="left" w:pos="1478"/>
              </w:tabs>
              <w:ind w:hanging="441"/>
            </w:pPr>
            <w:r>
              <w:t xml:space="preserve">Customer login to </w:t>
            </w:r>
            <w:r w:rsidR="007B6D48">
              <w:rPr>
                <w:i/>
              </w:rPr>
              <w:t>The Erudite Guider</w:t>
            </w:r>
          </w:p>
          <w:p w:rsidR="002F6280" w:rsidRDefault="002F6280" w:rsidP="000F5ED1">
            <w:pPr>
              <w:pStyle w:val="ListParagraph"/>
              <w:numPr>
                <w:ilvl w:val="0"/>
                <w:numId w:val="22"/>
              </w:numPr>
              <w:tabs>
                <w:tab w:val="clear" w:pos="1540"/>
                <w:tab w:val="left" w:pos="1478"/>
              </w:tabs>
              <w:ind w:hanging="441"/>
            </w:pPr>
            <w:r>
              <w:lastRenderedPageBreak/>
              <w:t>Click on</w:t>
            </w:r>
            <w:r w:rsidR="00B8455A">
              <w:t xml:space="preserve"> “</w:t>
            </w:r>
            <w:r w:rsidRPr="002E1247">
              <w:rPr>
                <w:lang w:val="vi-VN"/>
              </w:rPr>
              <w:t>Yêu cầu xử lý</w:t>
            </w:r>
            <w:r w:rsidR="00EE25CA">
              <w:t>” section on left n</w:t>
            </w:r>
            <w:r w:rsidR="00B8455A">
              <w:t>avigation bar.</w:t>
            </w:r>
          </w:p>
          <w:p w:rsidR="00C868CA" w:rsidRDefault="00C868CA" w:rsidP="00C868CA">
            <w:pPr>
              <w:pStyle w:val="ListParagraph"/>
              <w:numPr>
                <w:ilvl w:val="0"/>
                <w:numId w:val="55"/>
              </w:numPr>
            </w:pPr>
            <w:r>
              <w:t>Admin</w:t>
            </w:r>
          </w:p>
          <w:p w:rsidR="00C868CA" w:rsidRPr="00C868CA" w:rsidRDefault="00C868CA" w:rsidP="00C868CA">
            <w:pPr>
              <w:pStyle w:val="ListParagraph"/>
              <w:numPr>
                <w:ilvl w:val="0"/>
                <w:numId w:val="56"/>
              </w:numPr>
            </w:pPr>
            <w:r>
              <w:t xml:space="preserve">Admin login to </w:t>
            </w:r>
            <w:r>
              <w:rPr>
                <w:i/>
              </w:rPr>
              <w:t>The Erudite Guider.</w:t>
            </w:r>
          </w:p>
          <w:p w:rsidR="00C868CA" w:rsidRDefault="00C868CA" w:rsidP="00C868CA">
            <w:pPr>
              <w:pStyle w:val="ListParagraph"/>
              <w:numPr>
                <w:ilvl w:val="0"/>
                <w:numId w:val="56"/>
              </w:numPr>
            </w:pPr>
            <w:r>
              <w:t>Click on “</w:t>
            </w:r>
            <w:r w:rsidRPr="00C868CA">
              <w:rPr>
                <w:lang w:val="vi-VN"/>
              </w:rPr>
              <w:t>Quản lý bảo tàng</w:t>
            </w:r>
            <w:r>
              <w:t>” on left navigation bar.</w:t>
            </w:r>
          </w:p>
          <w:p w:rsidR="00C868CA" w:rsidRPr="002F6280" w:rsidRDefault="00C868CA" w:rsidP="00C868CA">
            <w:pPr>
              <w:pStyle w:val="ListParagraph"/>
              <w:numPr>
                <w:ilvl w:val="0"/>
                <w:numId w:val="56"/>
              </w:numPr>
            </w:pPr>
            <w:r>
              <w:t>Click on “</w:t>
            </w:r>
            <w:r w:rsidRPr="00C868CA">
              <w:rPr>
                <w:lang w:val="vi-VN"/>
              </w:rPr>
              <w:t>Yêu cầu chờ xử lý</w:t>
            </w:r>
            <w:r>
              <w:t>” for corresponding museum.</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w:t>
            </w:r>
            <w:r w:rsidR="000F5ED1">
              <w:t>50</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5" w:name="_Toc466178685"/>
      <w:r>
        <w:t xml:space="preserve"> Museum profile management</w:t>
      </w:r>
    </w:p>
    <w:p w:rsidR="00DC3F42" w:rsidRPr="00DC3F42" w:rsidRDefault="0046092C" w:rsidP="009F0296">
      <w:r w:rsidRPr="0046092C">
        <w:rPr>
          <w:noProof/>
          <w:lang w:val="vi-VN" w:eastAsia="vi-VN"/>
        </w:rPr>
        <w:drawing>
          <wp:inline distT="0" distB="0" distL="0" distR="0" wp14:anchorId="5FAB5309" wp14:editId="4A9D6FEA">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5"/>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FE38AE" w:rsidP="009F0296">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0F5ED1" w:rsidRDefault="000F5ED1" w:rsidP="000F5ED1">
            <w:r>
              <w:t>Customer</w:t>
            </w:r>
          </w:p>
          <w:p w:rsidR="00FE38AE" w:rsidRPr="00D868D7" w:rsidRDefault="000F5ED1" w:rsidP="000F5ED1">
            <w:r>
              <w:t>Admin</w:t>
            </w:r>
          </w:p>
        </w:tc>
        <w:tc>
          <w:tcPr>
            <w:tcW w:w="2347" w:type="dxa"/>
          </w:tcPr>
          <w:p w:rsidR="00FE38AE" w:rsidRPr="00D868D7" w:rsidRDefault="00FE38AE" w:rsidP="009F0296">
            <w:r w:rsidRPr="00D868D7">
              <w:t>Secondary Actor:</w:t>
            </w:r>
          </w:p>
        </w:tc>
        <w:tc>
          <w:tcPr>
            <w:tcW w:w="2364" w:type="dxa"/>
          </w:tcPr>
          <w:p w:rsidR="00581F7D" w:rsidRPr="00D868D7" w:rsidRDefault="000F5ED1"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3C1274">
            <w:r>
              <w:t xml:space="preserve">Admin </w:t>
            </w:r>
            <w:r w:rsidR="00C81F90">
              <w:t xml:space="preserve">clicks </w:t>
            </w:r>
            <w:r w:rsidR="003C1274">
              <w:t>“</w:t>
            </w:r>
            <w:r w:rsidR="003C1274" w:rsidRPr="003C1274">
              <w:rPr>
                <w:lang w:val="vi-VN"/>
              </w:rPr>
              <w:t>Xem chi tiết</w:t>
            </w:r>
            <w:r w:rsidR="003C1274">
              <w:t>” button in “</w:t>
            </w:r>
            <w:r w:rsidR="003C1274" w:rsidRPr="003C1274">
              <w:rPr>
                <w:lang w:val="vi-VN"/>
              </w:rPr>
              <w:t>Quản lý tài khoản</w:t>
            </w:r>
            <w:r w:rsidR="003C1274">
              <w:t>” section</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t>Preconditions:</w:t>
            </w:r>
          </w:p>
        </w:tc>
        <w:tc>
          <w:tcPr>
            <w:tcW w:w="6835" w:type="dxa"/>
            <w:gridSpan w:val="3"/>
          </w:tcPr>
          <w:p w:rsidR="00FE38AE" w:rsidRPr="00D868D7" w:rsidRDefault="003C1274" w:rsidP="009F0296">
            <w:r>
              <w:t>U</w:t>
            </w:r>
            <w:r w:rsidR="00FE38AE" w:rsidRPr="00D868D7">
              <w:t>ser</w:t>
            </w:r>
            <w:r w:rsidR="00FE38AE">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6" w:name="_Toc466178686"/>
            <w:r w:rsidRPr="00BF616B">
              <w:rPr>
                <w:b w:val="0"/>
              </w:rPr>
              <w:t>View museum profile</w:t>
            </w:r>
            <w:r w:rsidR="00C81F90" w:rsidRPr="00BF616B">
              <w:rPr>
                <w:b w:val="0"/>
              </w:rPr>
              <w:t xml:space="preserve"> for customer</w:t>
            </w:r>
            <w:r w:rsidR="003A0C6A" w:rsidRPr="00BF616B">
              <w:rPr>
                <w:b w:val="0"/>
              </w:rPr>
              <w:t>:</w:t>
            </w:r>
            <w:bookmarkEnd w:id="66"/>
          </w:p>
          <w:p w:rsidR="00FE38AE" w:rsidRDefault="00C81F90" w:rsidP="009F0296">
            <w:pPr>
              <w:pStyle w:val="ListParagraph"/>
              <w:numPr>
                <w:ilvl w:val="0"/>
                <w:numId w:val="40"/>
              </w:numPr>
            </w:pPr>
            <w:r>
              <w:t>Customer</w:t>
            </w:r>
            <w:r w:rsidR="00E5452A" w:rsidRPr="0074664F">
              <w:t xml:space="preserve"> </w:t>
            </w:r>
            <w:r w:rsidR="00FE38AE" w:rsidRPr="0074664F">
              <w:t>login</w:t>
            </w:r>
            <w:r w:rsidR="003C1274">
              <w:t>s</w:t>
            </w:r>
            <w:r w:rsidR="00FE38AE" w:rsidRPr="0074664F">
              <w:t xml:space="preserve">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w:t>
            </w:r>
            <w:r w:rsidR="003C1274">
              <w:t>s</w:t>
            </w:r>
            <w:r w:rsidRPr="0074664F">
              <w:t xml:space="preserve">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 xml:space="preserve">Admin </w:t>
            </w:r>
            <w:r w:rsidR="003C1274">
              <w:t>clicks “</w:t>
            </w:r>
            <w:r w:rsidR="003C1274" w:rsidRPr="003C1274">
              <w:rPr>
                <w:lang w:val="vi-VN"/>
              </w:rPr>
              <w:t>Xem chi tiết</w:t>
            </w:r>
            <w:r w:rsidR="003C1274">
              <w:t>” button.</w:t>
            </w:r>
          </w:p>
          <w:p w:rsidR="00C81F90" w:rsidRPr="0074664F" w:rsidRDefault="00C81F90" w:rsidP="009F0296">
            <w:pPr>
              <w:pStyle w:val="ListParagraph"/>
              <w:numPr>
                <w:ilvl w:val="0"/>
                <w:numId w:val="41"/>
              </w:numPr>
            </w:pPr>
            <w:r>
              <w:t xml:space="preserve">All of </w:t>
            </w:r>
            <w:r w:rsidR="003C1274">
              <w:t xml:space="preserve">selected </w:t>
            </w:r>
            <w:r>
              <w:t>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7" w:name="_Toc466178687"/>
      <w:r w:rsidRPr="00C1276D">
        <w:t>Edit museum profile</w:t>
      </w:r>
      <w:bookmarkEnd w:id="64"/>
      <w:bookmarkEnd w:id="67"/>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C1276D" w:rsidP="009F0296">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3C1274" w:rsidP="009F0296">
            <w:r>
              <w:t>Customer</w:t>
            </w:r>
          </w:p>
        </w:tc>
        <w:tc>
          <w:tcPr>
            <w:tcW w:w="2347" w:type="dxa"/>
          </w:tcPr>
          <w:p w:rsidR="00C1276D" w:rsidRPr="00D868D7" w:rsidRDefault="00C1276D" w:rsidP="009F0296">
            <w:r w:rsidRPr="00D868D7">
              <w:t>Secondary Actor:</w:t>
            </w:r>
          </w:p>
        </w:tc>
        <w:tc>
          <w:tcPr>
            <w:tcW w:w="2364" w:type="dxa"/>
          </w:tcPr>
          <w:p w:rsidR="00C1276D" w:rsidRPr="00D868D7" w:rsidRDefault="003C1274"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3C1274" w:rsidP="003C1274">
            <w:r>
              <w:t>Customer</w:t>
            </w:r>
            <w:r w:rsidR="00C1276D" w:rsidRPr="00D868D7">
              <w:t xml:space="preserve"> </w:t>
            </w:r>
            <w:r w:rsidR="00C1276D">
              <w:t>go</w:t>
            </w:r>
            <w:r>
              <w:t>es</w:t>
            </w:r>
            <w:r w:rsidR="00C1276D">
              <w:t xml:space="preserve"> to “</w:t>
            </w:r>
            <w:r w:rsidR="00C1276D" w:rsidRPr="00FE38AE">
              <w:rPr>
                <w:lang w:val="vi-VN"/>
              </w:rPr>
              <w:t>Thông tin bảo tàng</w:t>
            </w:r>
            <w:r w:rsidR="00C1276D">
              <w:t>”</w:t>
            </w:r>
            <w:r>
              <w:t>.</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lastRenderedPageBreak/>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1A5E89" w:rsidP="009F0296">
            <w:r>
              <w:t>User</w:t>
            </w:r>
            <w:r w:rsidR="00C1276D">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8" w:name="_Toc466178692"/>
      <w:bookmarkStart w:id="69" w:name="_Toc463045667"/>
      <w:bookmarkStart w:id="70" w:name="_Toc463549212"/>
      <w:r>
        <w:lastRenderedPageBreak/>
        <w:t xml:space="preserve"> User profile management</w:t>
      </w:r>
    </w:p>
    <w:p w:rsidR="005F7735" w:rsidRPr="005F7735" w:rsidRDefault="0017789F" w:rsidP="009F0296">
      <w:r w:rsidRPr="0017789F">
        <w:rPr>
          <w:noProof/>
          <w:lang w:val="vi-VN" w:eastAsia="vi-VN"/>
        </w:rPr>
        <w:drawing>
          <wp:inline distT="0" distB="0" distL="0" distR="0" wp14:anchorId="6B1744BF" wp14:editId="76B54114">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1A5E89" w:rsidP="009F0296">
            <w:r>
              <w:t>User</w:t>
            </w:r>
            <w:r w:rsidR="00F2647C">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0C0AFB">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F2647C" w:rsidRPr="00A00F97">
              <w:t xml:space="preserve">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rsidR="00F474CE">
              <w:t xml:space="preserve"> </w:t>
            </w:r>
            <w:r w:rsidR="00F474CE" w:rsidRPr="00F474CE">
              <w:rPr>
                <w:lang w:val="vi-VN"/>
              </w:rPr>
              <w:t>thay đổi</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474CE" w:rsidP="00F474CE">
            <w:r>
              <w:t>B67, B68, B69, B70</w:t>
            </w:r>
            <w:r w:rsidR="00F2647C" w:rsidRPr="00D868D7">
              <w:t xml:space="preserve">, </w:t>
            </w:r>
            <w:r w:rsidR="00F2647C">
              <w:t>B7</w:t>
            </w:r>
            <w:r>
              <w:t>1, B72</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t xml:space="preserve"> </w:t>
      </w:r>
      <w:r w:rsidR="00020585">
        <w:t>Guest’s request management</w:t>
      </w:r>
    </w:p>
    <w:p w:rsidR="00020585" w:rsidRPr="00020585" w:rsidRDefault="00586E06" w:rsidP="009F0296">
      <w:r w:rsidRPr="00586E06">
        <w:rPr>
          <w:noProof/>
          <w:lang w:val="vi-VN" w:eastAsia="vi-VN"/>
        </w:rPr>
        <w:drawing>
          <wp:inline distT="0" distB="0" distL="0" distR="0" wp14:anchorId="228E9979" wp14:editId="53A27E83">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9D161E"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9954AE" w:rsidP="009F0296">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lastRenderedPageBreak/>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D161E" w:rsidP="009F0296">
            <w:r>
              <w:t xml:space="preserve">B50, </w:t>
            </w:r>
            <w:r w:rsidR="00DE35E4">
              <w:t>B51</w:t>
            </w:r>
            <w:r w:rsidR="00BE4A02">
              <w:t>, B</w:t>
            </w:r>
            <w:r w:rsidR="00DE35E4">
              <w:t>52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Business Rules:</w:t>
            </w:r>
          </w:p>
        </w:tc>
        <w:tc>
          <w:tcPr>
            <w:tcW w:w="6835" w:type="dxa"/>
            <w:gridSpan w:val="3"/>
          </w:tcPr>
          <w:p w:rsidR="006C5E13" w:rsidRPr="00D868D7" w:rsidRDefault="009D161E" w:rsidP="009F0296">
            <w:r>
              <w:t>B50</w:t>
            </w:r>
            <w:r w:rsidR="00C000CA">
              <w:t>, B</w:t>
            </w:r>
            <w:r>
              <w:t>51, B5</w:t>
            </w:r>
            <w:r w:rsidR="00BE4A02">
              <w:t>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1BDC5357" wp14:editId="6E75EBB9">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w:t>
            </w:r>
            <w:r>
              <w:lastRenderedPageBreak/>
              <w:t xml:space="preserve">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w:t>
            </w:r>
            <w:r w:rsidR="009D161E">
              <w:t>50</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lastRenderedPageBreak/>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B15D36" w:rsidRDefault="00B15D36" w:rsidP="009F0296">
            <w:pPr>
              <w:pStyle w:val="ListParagraph"/>
              <w:numPr>
                <w:ilvl w:val="0"/>
                <w:numId w:val="29"/>
              </w:numPr>
            </w:pPr>
            <w:r>
              <w:t xml:space="preserve">Enter reason </w:t>
            </w:r>
            <w:r w:rsidR="009565A0">
              <w:t>accept in “</w:t>
            </w:r>
            <w:r w:rsidR="009565A0" w:rsidRPr="009565A0">
              <w:rPr>
                <w:lang w:val="vi-VN"/>
              </w:rPr>
              <w:t>Lý do</w:t>
            </w:r>
            <w:r w:rsidR="009565A0">
              <w:t>” text field (optional).</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D161E">
            <w:pPr>
              <w:rPr>
                <w:b/>
              </w:rPr>
            </w:pPr>
            <w:r>
              <w:t>B5</w:t>
            </w:r>
            <w:r w:rsidR="009D161E">
              <w:t>0, B51, B53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FD19E1">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0"/>
              </w:numPr>
            </w:pPr>
            <w:r>
              <w:t>Enter reason accept in “</w:t>
            </w:r>
            <w:r w:rsidRPr="009565A0">
              <w:rPr>
                <w:lang w:val="vi-VN"/>
              </w:rPr>
              <w:t>Lý do</w:t>
            </w:r>
            <w:r>
              <w:t>” text field (mandatory).</w:t>
            </w:r>
          </w:p>
          <w:p w:rsidR="00532880" w:rsidRPr="004C2CA8" w:rsidRDefault="00532880" w:rsidP="009F0296">
            <w:pPr>
              <w:pStyle w:val="ListParagraph"/>
              <w:numPr>
                <w:ilvl w:val="0"/>
                <w:numId w:val="30"/>
              </w:numPr>
            </w:pPr>
            <w:r>
              <w:lastRenderedPageBreak/>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E01DF1"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9D161E" w:rsidP="009F0296">
            <w:pPr>
              <w:rPr>
                <w:b/>
              </w:rPr>
            </w:pPr>
            <w:r>
              <w:t>B50, B51, B53</w:t>
            </w:r>
            <w:r w:rsidR="00E60C57">
              <w:t>, B73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BF35C3" w:rsidP="009F0296">
            <w:r>
              <w:t>B</w:t>
            </w:r>
            <w:r w:rsidR="009D161E">
              <w:t>50</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2"/>
              </w:numPr>
            </w:pPr>
            <w:r>
              <w:t>Enter reason accept in “</w:t>
            </w:r>
            <w:r w:rsidRPr="009565A0">
              <w:rPr>
                <w:lang w:val="vi-VN"/>
              </w:rPr>
              <w:t>Lý do</w:t>
            </w:r>
            <w:r>
              <w:t>” text field (optional).</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w:t>
            </w:r>
            <w:r w:rsidR="009565A0">
              <w:t>f</w:t>
            </w:r>
            <w:r>
              <w:t>t</w:t>
            </w:r>
            <w:r w:rsidR="009565A0">
              <w:t>er</w:t>
            </w:r>
            <w:r>
              <w:t xml:space="preserve">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9D161E" w:rsidP="009D161E">
            <w:r>
              <w:t>B50, B51, B53</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FD0846" w:rsidP="009F0296">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3"/>
              </w:numPr>
            </w:pPr>
            <w:r>
              <w:t>Enter reason accept in “</w:t>
            </w:r>
            <w:r w:rsidRPr="009565A0">
              <w:rPr>
                <w:lang w:val="vi-VN"/>
              </w:rPr>
              <w:t>Lý do</w:t>
            </w:r>
            <w:r>
              <w:t>” text field (mandatory).</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565A0">
            <w:r>
              <w:t>A</w:t>
            </w:r>
            <w:r w:rsidR="009565A0">
              <w:t>fter</w:t>
            </w:r>
            <w:r>
              <w:t xml:space="preserve">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9D161E" w:rsidP="009F0296">
            <w:r>
              <w:t>B50, B51, B53</w:t>
            </w:r>
            <w:r w:rsidR="00E60C57">
              <w:t>, B73</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3CE0FE1C" wp14:editId="1E815336">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9D161E">
              <w:t>4</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62620CB1" wp14:editId="668DC67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7416E5" w:rsidP="009F0296">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w:t>
            </w:r>
            <w:r w:rsidR="009D161E">
              <w:t>5, B56</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F77862" w:rsidP="009F0296">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9D161E" w:rsidP="009F0296">
            <w:r>
              <w:t>B55, B56</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115E34" w:rsidRPr="00115E34">
              <w:rPr>
                <w:lang w:val="vi-VN"/>
              </w:rPr>
              <w:t>Xem chi tiết</w:t>
            </w:r>
            <w:r w:rsidR="00190707">
              <w:t xml:space="preserve">” </w:t>
            </w:r>
            <w:r w:rsidR="00115E34">
              <w:t>button to go to detail information of museum screen.</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115E34">
            <w:pPr>
              <w:pStyle w:val="ListParagraph"/>
              <w:numPr>
                <w:ilvl w:val="0"/>
                <w:numId w:val="3"/>
              </w:numPr>
            </w:pPr>
            <w:r>
              <w:t>At step 7</w:t>
            </w:r>
            <w:r w:rsidR="001661BA">
              <w:t>, user click on “</w:t>
            </w:r>
            <w:r w:rsidR="00115E34" w:rsidRPr="00115E34">
              <w:rPr>
                <w:lang w:val="vi-VN"/>
              </w:rPr>
              <w:t>Trở lại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w:t>
            </w:r>
            <w:r w:rsidR="00115E34">
              <w:t>7, B64</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190707" w:rsidP="009F0296">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 xml:space="preserve">Click on </w:t>
            </w:r>
            <w:r w:rsidR="00115E34">
              <w:t>“</w:t>
            </w:r>
            <w:r w:rsidR="00115E34" w:rsidRPr="00115E34">
              <w:rPr>
                <w:lang w:val="vi-VN"/>
              </w:rPr>
              <w:t>Xem chi tiết</w:t>
            </w:r>
            <w:r w:rsidR="00115E34">
              <w:t>” button to go to detail information of museum screen</w:t>
            </w:r>
            <w:r>
              <w:t>.</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941472" w:rsidP="00115E34">
            <w:pPr>
              <w:pStyle w:val="ListParagraph"/>
              <w:numPr>
                <w:ilvl w:val="0"/>
                <w:numId w:val="3"/>
              </w:numPr>
            </w:pPr>
            <w:r>
              <w:t xml:space="preserve">At step 7, </w:t>
            </w:r>
            <w:r w:rsidR="00115E34">
              <w:t>user click on “</w:t>
            </w:r>
            <w:r w:rsidR="00115E34" w:rsidRPr="00115E34">
              <w:rPr>
                <w:lang w:val="vi-VN"/>
              </w:rPr>
              <w:t>Trở lại</w:t>
            </w:r>
            <w:r w:rsidR="00115E34">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w:t>
            </w:r>
            <w:r w:rsidR="00115E34">
              <w:t>8, B64</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8"/>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680430E7" wp14:editId="03D4EE0E">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5A47F4" w:rsidP="009F0296">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F0296">
            <w:r>
              <w:t>New admin account is created</w:t>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008E3306">
              <w:rPr>
                <w:lang w:val="vi-VN"/>
              </w:rPr>
              <w:t>T</w:t>
            </w:r>
            <w:r w:rsidR="008E3306" w:rsidRPr="008E3306">
              <w:rPr>
                <w:lang w:val="vi-VN"/>
              </w:rPr>
              <w:t>ạo tài khoản</w:t>
            </w:r>
            <w:r w:rsidRPr="005A47F4">
              <w:rPr>
                <w:lang w:val="vi-VN"/>
              </w:rPr>
              <w:t xml:space="preserve"> admin</w:t>
            </w:r>
            <w:r>
              <w:t>” button.</w:t>
            </w:r>
          </w:p>
          <w:p w:rsidR="005A47F4" w:rsidRDefault="005A47F4" w:rsidP="009F0296">
            <w:pPr>
              <w:pStyle w:val="ListParagraph"/>
              <w:numPr>
                <w:ilvl w:val="0"/>
                <w:numId w:val="47"/>
              </w:numPr>
            </w:pPr>
            <w:r>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8E3306">
              <w:t>B64</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1ABD444A" wp14:editId="69F17D02">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2C0C4E" w:rsidP="009F0296">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FD19E1" w:rsidRDefault="00FD19E1" w:rsidP="00FD19E1">
            <w:r>
              <w:t>Customer</w:t>
            </w:r>
          </w:p>
          <w:p w:rsidR="00B935AA" w:rsidRPr="00D868D7" w:rsidRDefault="00FD19E1" w:rsidP="00FD19E1">
            <w:r>
              <w:t>Admin</w:t>
            </w:r>
          </w:p>
        </w:tc>
        <w:tc>
          <w:tcPr>
            <w:tcW w:w="2347" w:type="dxa"/>
          </w:tcPr>
          <w:p w:rsidR="00B935AA" w:rsidRPr="00D868D7" w:rsidRDefault="00B935AA" w:rsidP="009F0296">
            <w:r w:rsidRPr="00D868D7">
              <w:t>Secondary Actor:</w:t>
            </w:r>
          </w:p>
        </w:tc>
        <w:tc>
          <w:tcPr>
            <w:tcW w:w="2364" w:type="dxa"/>
          </w:tcPr>
          <w:p w:rsidR="00B935AA" w:rsidRPr="00D868D7" w:rsidRDefault="00FD19E1"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055A36B" wp14:editId="206B3D14">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041EBD" w:rsidP="009F0296">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8E3306" w:rsidRDefault="00041EBD" w:rsidP="009F0296">
            <w:r>
              <w:t xml:space="preserve">Click on </w:t>
            </w:r>
            <w:r w:rsidR="008E3306">
              <w:t>website link of corresponding museum.</w:t>
            </w:r>
          </w:p>
        </w:tc>
      </w:tr>
      <w:tr w:rsidR="00041EBD" w:rsidRPr="00D868D7" w:rsidTr="00D3798B">
        <w:tc>
          <w:tcPr>
            <w:tcW w:w="2066" w:type="dxa"/>
            <w:shd w:val="clear" w:color="auto" w:fill="FBD4B4" w:themeFill="accent6" w:themeFillTint="66"/>
          </w:tcPr>
          <w:p w:rsidR="00041EBD" w:rsidRPr="00D868D7" w:rsidRDefault="00041EBD" w:rsidP="009F0296">
            <w:r w:rsidRPr="00D868D7">
              <w:t>Description</w:t>
            </w:r>
          </w:p>
        </w:tc>
        <w:tc>
          <w:tcPr>
            <w:tcW w:w="6835" w:type="dxa"/>
            <w:gridSpan w:val="3"/>
          </w:tcPr>
          <w:p w:rsidR="00041EBD" w:rsidRPr="00CB3C60" w:rsidRDefault="006B1E9F" w:rsidP="009F0296">
            <w:r>
              <w:t xml:space="preserve">Admin have permission to view all of valid accounts those was accepted to working on the system. Moreover, admin can also see detail of chosen account. Among detail information of museum, Admin can see website </w:t>
            </w:r>
            <w:r>
              <w:lastRenderedPageBreak/>
              <w:t>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4D12EFD2" wp14:editId="6A873709">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D3798B" w:rsidP="009F0296">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9F0296">
            <w:r w:rsidRPr="00D868D7">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1" w:name="_Toc466178689"/>
            <w:r w:rsidRPr="009F0296">
              <w:rPr>
                <w:b w:val="0"/>
              </w:rPr>
              <w:t>Choose museum:</w:t>
            </w:r>
            <w:bookmarkEnd w:id="71"/>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8E3306">
              <w:t>61</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t xml:space="preserve"> </w:t>
      </w:r>
      <w:r w:rsidRPr="00F069B6">
        <w:t>Object scanning</w:t>
      </w:r>
    </w:p>
    <w:p w:rsidR="00D3798B" w:rsidRDefault="00846639" w:rsidP="00846639">
      <w:pPr>
        <w:jc w:val="center"/>
      </w:pPr>
      <w:r w:rsidRPr="00846639">
        <w:rPr>
          <w:noProof/>
          <w:lang w:val="vi-VN" w:eastAsia="vi-VN"/>
        </w:rPr>
        <w:drawing>
          <wp:inline distT="0" distB="0" distL="0" distR="0" wp14:anchorId="6EDD1EE3" wp14:editId="20790C2F">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lastRenderedPageBreak/>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18A7" w:rsidP="009F0296">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2" w:name="_Toc466178691"/>
            <w:r w:rsidRPr="009F0296">
              <w:rPr>
                <w:b w:val="0"/>
              </w:rPr>
              <w:t>Object scanning:</w:t>
            </w:r>
            <w:bookmarkEnd w:id="72"/>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Business Rules:</w:t>
            </w:r>
          </w:p>
        </w:tc>
        <w:tc>
          <w:tcPr>
            <w:tcW w:w="6835" w:type="dxa"/>
            <w:gridSpan w:val="3"/>
          </w:tcPr>
          <w:p w:rsidR="00E418A7" w:rsidRPr="00D868D7" w:rsidRDefault="00E418A7" w:rsidP="009F0296">
            <w:r w:rsidRPr="00D868D7">
              <w:t>B</w:t>
            </w:r>
            <w:r w:rsidR="008E3306">
              <w:t>62</w:t>
            </w:r>
            <w:r>
              <w:t>, B6</w:t>
            </w:r>
            <w:r w:rsidR="008E3306">
              <w:t>3</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lastRenderedPageBreak/>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rPr>
          <w:noProof/>
          <w:lang w:val="vi-VN" w:eastAsia="vi-VN"/>
        </w:rPr>
        <w:drawing>
          <wp:inline distT="0" distB="0" distL="0" distR="0" wp14:anchorId="24FDBAA1" wp14:editId="12BB22EA">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9F0296" w:rsidP="009F0296">
            <w:r>
              <w:t>1/11</w:t>
            </w:r>
            <w:r w:rsidRPr="00D868D7">
              <w:t>/2016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display option.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rsidRPr="00967D5F">
              <w:rPr>
                <w:lang w:val="vi-VN"/>
              </w:rPr>
              <w:t>Audio thuyết minh</w:t>
            </w:r>
            <w:r w:rsidR="009A3275">
              <w:t>” button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 audio will be played.</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lastRenderedPageBreak/>
              <w:t>Point your phone’s camera to museum’s object that you want to see.</w:t>
            </w:r>
          </w:p>
          <w:p w:rsidR="00E94F66" w:rsidRPr="00133B7C" w:rsidRDefault="00E94F66" w:rsidP="009F0296">
            <w:pPr>
              <w:pStyle w:val="ListParagraph"/>
              <w:numPr>
                <w:ilvl w:val="0"/>
                <w:numId w:val="52"/>
              </w:numPr>
            </w:pPr>
            <w:r>
              <w:t>Click on “</w:t>
            </w:r>
            <w:r w:rsidRPr="00967D5F">
              <w:rPr>
                <w:lang w:val="vi-VN"/>
              </w:rPr>
              <w:t>Audio thuyết minh</w:t>
            </w:r>
            <w:r>
              <w:t>” button.</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rsidR="008E3306">
              <w:t>62, B63</w:t>
            </w:r>
            <w:r w:rsidR="009A3275">
              <w:t>, B6</w:t>
            </w:r>
            <w:r w:rsidR="008E3306">
              <w:t>5</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052A94">
        <w:tc>
          <w:tcPr>
            <w:tcW w:w="2066" w:type="dxa"/>
            <w:shd w:val="clear" w:color="auto" w:fill="FBD4B4" w:themeFill="accent6" w:themeFillTint="66"/>
          </w:tcPr>
          <w:p w:rsidR="009A3275" w:rsidRPr="00D868D7" w:rsidRDefault="009A3275" w:rsidP="00052A94">
            <w:r>
              <w:t>Use Case ID:</w:t>
            </w:r>
          </w:p>
        </w:tc>
        <w:tc>
          <w:tcPr>
            <w:tcW w:w="6835" w:type="dxa"/>
            <w:gridSpan w:val="3"/>
            <w:shd w:val="clear" w:color="auto" w:fill="FBD4B4" w:themeFill="accent6" w:themeFillTint="66"/>
          </w:tcPr>
          <w:p w:rsidR="009A3275" w:rsidRPr="00D868D7" w:rsidRDefault="009A3275" w:rsidP="00052A94">
            <w:r>
              <w:t>UC-19-0</w:t>
            </w:r>
            <w:r w:rsidR="00846639">
              <w:t>2</w:t>
            </w:r>
          </w:p>
        </w:tc>
      </w:tr>
      <w:tr w:rsidR="009A3275" w:rsidRPr="00D868D7" w:rsidTr="00052A94">
        <w:tc>
          <w:tcPr>
            <w:tcW w:w="2066" w:type="dxa"/>
            <w:shd w:val="clear" w:color="auto" w:fill="FBD4B4" w:themeFill="accent6" w:themeFillTint="66"/>
          </w:tcPr>
          <w:p w:rsidR="009A3275" w:rsidRPr="00D868D7" w:rsidRDefault="009A3275" w:rsidP="00052A94">
            <w:r w:rsidRPr="00D868D7">
              <w:t>Created By:</w:t>
            </w:r>
          </w:p>
        </w:tc>
        <w:tc>
          <w:tcPr>
            <w:tcW w:w="2124" w:type="dxa"/>
          </w:tcPr>
          <w:p w:rsidR="009A3275" w:rsidRPr="00E9167E" w:rsidRDefault="009A3275" w:rsidP="00052A94">
            <w:pPr>
              <w:rPr>
                <w:rFonts w:ascii="Times New Roman" w:hAnsi="Times New Roman" w:cs="Times New Roman"/>
              </w:rPr>
            </w:pPr>
            <w:r w:rsidRPr="00D650E5">
              <w:rPr>
                <w:lang w:val="vi-VN"/>
              </w:rPr>
              <w:t>QuyetNH</w:t>
            </w:r>
          </w:p>
        </w:tc>
        <w:tc>
          <w:tcPr>
            <w:tcW w:w="2347" w:type="dxa"/>
          </w:tcPr>
          <w:p w:rsidR="009A3275" w:rsidRPr="00D868D7" w:rsidRDefault="009A3275" w:rsidP="00052A94">
            <w:r w:rsidRPr="00D868D7">
              <w:t>Date Created:</w:t>
            </w:r>
          </w:p>
        </w:tc>
        <w:tc>
          <w:tcPr>
            <w:tcW w:w="2364" w:type="dxa"/>
          </w:tcPr>
          <w:p w:rsidR="009A3275" w:rsidRPr="00D868D7" w:rsidRDefault="009A3275" w:rsidP="00052A94">
            <w:r>
              <w:t>1/11</w:t>
            </w:r>
            <w:r w:rsidRPr="00D868D7">
              <w:t>/2016</w:t>
            </w:r>
          </w:p>
        </w:tc>
      </w:tr>
      <w:tr w:rsidR="009A3275" w:rsidRPr="00D868D7" w:rsidTr="00052A94">
        <w:tc>
          <w:tcPr>
            <w:tcW w:w="2066" w:type="dxa"/>
            <w:shd w:val="clear" w:color="auto" w:fill="FBD4B4" w:themeFill="accent6" w:themeFillTint="66"/>
          </w:tcPr>
          <w:p w:rsidR="009A3275" w:rsidRPr="00D868D7" w:rsidRDefault="009A3275" w:rsidP="00052A94">
            <w:r w:rsidRPr="00D868D7">
              <w:t>Primary Actor:</w:t>
            </w:r>
          </w:p>
        </w:tc>
        <w:tc>
          <w:tcPr>
            <w:tcW w:w="2124" w:type="dxa"/>
          </w:tcPr>
          <w:p w:rsidR="009A3275" w:rsidRPr="00D868D7" w:rsidRDefault="009A3275" w:rsidP="00052A94">
            <w:r>
              <w:t>Visitor</w:t>
            </w:r>
          </w:p>
        </w:tc>
        <w:tc>
          <w:tcPr>
            <w:tcW w:w="2347" w:type="dxa"/>
          </w:tcPr>
          <w:p w:rsidR="009A3275" w:rsidRPr="00D868D7" w:rsidRDefault="009A3275" w:rsidP="00052A94">
            <w:r w:rsidRPr="00D868D7">
              <w:t>Secondary Actor:</w:t>
            </w:r>
          </w:p>
        </w:tc>
        <w:tc>
          <w:tcPr>
            <w:tcW w:w="2364" w:type="dxa"/>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Trigger:</w:t>
            </w:r>
          </w:p>
        </w:tc>
        <w:tc>
          <w:tcPr>
            <w:tcW w:w="6835" w:type="dxa"/>
            <w:gridSpan w:val="3"/>
          </w:tcPr>
          <w:p w:rsidR="009A3275" w:rsidRPr="00D868D7" w:rsidRDefault="009A3275" w:rsidP="00052A94">
            <w:r>
              <w:t>Scan selected object (put phone’s camera to selected object)</w:t>
            </w:r>
          </w:p>
        </w:tc>
      </w:tr>
      <w:tr w:rsidR="009A3275" w:rsidRPr="00D868D7" w:rsidTr="00052A94">
        <w:tc>
          <w:tcPr>
            <w:tcW w:w="2066" w:type="dxa"/>
            <w:shd w:val="clear" w:color="auto" w:fill="FBD4B4" w:themeFill="accent6" w:themeFillTint="66"/>
          </w:tcPr>
          <w:p w:rsidR="009A3275" w:rsidRPr="00D868D7" w:rsidRDefault="009A3275" w:rsidP="00052A94">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052A94">
        <w:tc>
          <w:tcPr>
            <w:tcW w:w="2066" w:type="dxa"/>
            <w:shd w:val="clear" w:color="auto" w:fill="FBD4B4" w:themeFill="accent6" w:themeFillTint="66"/>
          </w:tcPr>
          <w:p w:rsidR="009A3275" w:rsidRPr="00D868D7" w:rsidRDefault="009A3275" w:rsidP="00052A94">
            <w:r w:rsidRPr="00D868D7">
              <w:t>Preconditions:</w:t>
            </w:r>
          </w:p>
        </w:tc>
        <w:tc>
          <w:tcPr>
            <w:tcW w:w="6835" w:type="dxa"/>
            <w:gridSpan w:val="3"/>
          </w:tcPr>
          <w:p w:rsidR="009A3275" w:rsidRPr="00D868D7" w:rsidRDefault="00846639" w:rsidP="00052A94">
            <w:r>
              <w:t>Selected museum and selected object must be active on system.</w:t>
            </w:r>
          </w:p>
        </w:tc>
      </w:tr>
      <w:tr w:rsidR="009A3275" w:rsidRPr="00D868D7" w:rsidTr="00052A94">
        <w:tc>
          <w:tcPr>
            <w:tcW w:w="2066" w:type="dxa"/>
            <w:shd w:val="clear" w:color="auto" w:fill="FBD4B4" w:themeFill="accent6" w:themeFillTint="66"/>
          </w:tcPr>
          <w:p w:rsidR="009A3275" w:rsidRPr="00D868D7" w:rsidRDefault="009A3275" w:rsidP="00052A94">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052A94">
        <w:tc>
          <w:tcPr>
            <w:tcW w:w="2066" w:type="dxa"/>
            <w:shd w:val="clear" w:color="auto" w:fill="FBD4B4" w:themeFill="accent6" w:themeFillTint="66"/>
          </w:tcPr>
          <w:p w:rsidR="009A3275" w:rsidRPr="00D868D7" w:rsidRDefault="009A3275" w:rsidP="00052A94">
            <w:r w:rsidRPr="00D868D7">
              <w:t>Normal Flow:</w:t>
            </w:r>
          </w:p>
        </w:tc>
        <w:tc>
          <w:tcPr>
            <w:tcW w:w="6835" w:type="dxa"/>
            <w:gridSpan w:val="3"/>
          </w:tcPr>
          <w:p w:rsidR="009A3275" w:rsidRPr="00201D8B" w:rsidRDefault="009A3275" w:rsidP="00052A94">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lastRenderedPageBreak/>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052A94">
        <w:tc>
          <w:tcPr>
            <w:tcW w:w="2066" w:type="dxa"/>
            <w:shd w:val="clear" w:color="auto" w:fill="FBD4B4" w:themeFill="accent6" w:themeFillTint="66"/>
          </w:tcPr>
          <w:p w:rsidR="009A3275" w:rsidRPr="00D868D7" w:rsidRDefault="009A3275" w:rsidP="00052A94">
            <w:r w:rsidRPr="00D868D7">
              <w:lastRenderedPageBreak/>
              <w:t>Alternative Flows: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Exceptions: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Priority:</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Frequency of Use:</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Business Rules:</w:t>
            </w:r>
          </w:p>
        </w:tc>
        <w:tc>
          <w:tcPr>
            <w:tcW w:w="6835" w:type="dxa"/>
            <w:gridSpan w:val="3"/>
          </w:tcPr>
          <w:p w:rsidR="009A3275" w:rsidRPr="00D868D7" w:rsidRDefault="008E3306" w:rsidP="00052A94">
            <w:r w:rsidRPr="00D868D7">
              <w:t>B</w:t>
            </w:r>
            <w:r>
              <w:t>62, B63, B66</w:t>
            </w:r>
          </w:p>
        </w:tc>
      </w:tr>
      <w:tr w:rsidR="009A3275" w:rsidRPr="00D868D7" w:rsidTr="00052A94">
        <w:tc>
          <w:tcPr>
            <w:tcW w:w="2066" w:type="dxa"/>
            <w:shd w:val="clear" w:color="auto" w:fill="FBD4B4" w:themeFill="accent6" w:themeFillTint="66"/>
          </w:tcPr>
          <w:p w:rsidR="009A3275" w:rsidRPr="00D868D7" w:rsidRDefault="009A3275" w:rsidP="00052A94">
            <w:r w:rsidRPr="00D868D7">
              <w:t>Other Information:</w:t>
            </w:r>
          </w:p>
        </w:tc>
        <w:tc>
          <w:tcPr>
            <w:tcW w:w="6835" w:type="dxa"/>
            <w:gridSpan w:val="3"/>
          </w:tcPr>
          <w:p w:rsidR="009A3275" w:rsidRPr="00D868D7" w:rsidRDefault="009A3275" w:rsidP="00052A94">
            <w:r w:rsidRPr="00D868D7">
              <w:t>N/A</w:t>
            </w:r>
          </w:p>
        </w:tc>
      </w:tr>
      <w:tr w:rsidR="009A3275" w:rsidRPr="00D868D7" w:rsidTr="00052A94">
        <w:tc>
          <w:tcPr>
            <w:tcW w:w="2066" w:type="dxa"/>
            <w:shd w:val="clear" w:color="auto" w:fill="FBD4B4" w:themeFill="accent6" w:themeFillTint="66"/>
          </w:tcPr>
          <w:p w:rsidR="009A3275" w:rsidRPr="00D868D7" w:rsidRDefault="009A3275" w:rsidP="00052A94">
            <w:r w:rsidRPr="00D868D7">
              <w:t>Assumptions</w:t>
            </w:r>
          </w:p>
        </w:tc>
        <w:tc>
          <w:tcPr>
            <w:tcW w:w="6835" w:type="dxa"/>
            <w:gridSpan w:val="3"/>
          </w:tcPr>
          <w:p w:rsidR="009A3275" w:rsidRPr="00D868D7" w:rsidRDefault="009A3275" w:rsidP="00052A94">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3A449DB5" wp14:editId="7562F6D4">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70A40731" wp14:editId="5FB4DD75">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8A0B8AE" wp14:editId="08D9C9A0">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3" w:name="_Toc466178693"/>
      <w:r w:rsidRPr="00D868D7">
        <w:lastRenderedPageBreak/>
        <w:t>Non-Functional Requirements</w:t>
      </w:r>
      <w:bookmarkEnd w:id="69"/>
      <w:bookmarkEnd w:id="70"/>
      <w:bookmarkEnd w:id="73"/>
    </w:p>
    <w:p w:rsidR="001740DE" w:rsidRDefault="001740DE" w:rsidP="001740DE">
      <w:pPr>
        <w:pStyle w:val="Heading3"/>
      </w:pPr>
      <w:bookmarkStart w:id="74" w:name="_Toc463549213"/>
      <w:bookmarkStart w:id="75" w:name="_Toc466178694"/>
      <w:r w:rsidRPr="001740DE">
        <w:t>Appearance</w:t>
      </w:r>
    </w:p>
    <w:p w:rsidR="001740DE" w:rsidRDefault="001740DE" w:rsidP="001740DE">
      <w:pPr>
        <w:pStyle w:val="ListParagraph"/>
        <w:numPr>
          <w:ilvl w:val="0"/>
          <w:numId w:val="3"/>
        </w:numPr>
      </w:pPr>
      <w:r>
        <w:t xml:space="preserve">Web application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4"/>
      <w:bookmarkEnd w:id="75"/>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6" w:name="_Toc463549214"/>
      <w:bookmarkStart w:id="77" w:name="_Toc466178695"/>
      <w:r>
        <w:t>Usability</w:t>
      </w:r>
      <w:bookmarkEnd w:id="76"/>
      <w:bookmarkEnd w:id="77"/>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w:t>
      </w:r>
      <w:r w:rsidR="00541A1A">
        <w:t>,</w:t>
      </w:r>
      <w:r>
        <w:t xml:space="preserve"> it is extremely easy to use.</w:t>
      </w:r>
    </w:p>
    <w:p w:rsidR="00C03EEA" w:rsidRDefault="00C03EEA" w:rsidP="009F0296">
      <w:pPr>
        <w:pStyle w:val="Heading3"/>
      </w:pPr>
      <w:bookmarkStart w:id="78" w:name="_Toc463549215"/>
      <w:bookmarkStart w:id="79" w:name="_Toc466178696"/>
      <w:r>
        <w:t>Reliability</w:t>
      </w:r>
      <w:bookmarkEnd w:id="78"/>
      <w:bookmarkEnd w:id="79"/>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w:t>
      </w:r>
      <w:r w:rsidR="00541A1A">
        <w:t>y visitor about object’s status via email.</w:t>
      </w:r>
    </w:p>
    <w:p w:rsidR="00C03EEA" w:rsidRDefault="00C03EEA" w:rsidP="009F0296">
      <w:pPr>
        <w:pStyle w:val="Heading3"/>
      </w:pPr>
      <w:bookmarkStart w:id="80" w:name="_Toc463549216"/>
      <w:bookmarkStart w:id="81" w:name="_Toc466178697"/>
      <w:r w:rsidRPr="00FE0A47">
        <w:t>Performance</w:t>
      </w:r>
      <w:bookmarkEnd w:id="80"/>
      <w:bookmarkEnd w:id="81"/>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C03EEA" w:rsidRDefault="00C03EEA" w:rsidP="009F0296">
      <w:pPr>
        <w:pStyle w:val="Heading3"/>
      </w:pPr>
      <w:bookmarkStart w:id="82" w:name="_Toc463549217"/>
      <w:bookmarkStart w:id="83" w:name="_Toc466178698"/>
      <w:r>
        <w:t>Maintainability</w:t>
      </w:r>
      <w:bookmarkEnd w:id="82"/>
      <w:bookmarkEnd w:id="83"/>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bookmarkStart w:id="84" w:name="_GoBack"/>
      <w:bookmarkEnd w:id="84"/>
      <w:r w:rsidRPr="00DD6B64">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lastRenderedPageBreak/>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3DF" w:rsidRDefault="00B073DF" w:rsidP="009F0296">
      <w:r>
        <w:separator/>
      </w:r>
    </w:p>
    <w:p w:rsidR="00B073DF" w:rsidRDefault="00B073DF" w:rsidP="009F0296"/>
    <w:p w:rsidR="00B073DF" w:rsidRDefault="00B073DF" w:rsidP="009F0296"/>
    <w:p w:rsidR="00B073DF" w:rsidRDefault="00B073DF" w:rsidP="009F0296"/>
    <w:p w:rsidR="00B073DF" w:rsidRDefault="00B073DF" w:rsidP="009F0296"/>
  </w:endnote>
  <w:endnote w:type="continuationSeparator" w:id="0">
    <w:p w:rsidR="00B073DF" w:rsidRDefault="00B073DF" w:rsidP="009F0296">
      <w:r>
        <w:continuationSeparator/>
      </w:r>
    </w:p>
    <w:p w:rsidR="00B073DF" w:rsidRDefault="00B073DF" w:rsidP="009F0296"/>
    <w:p w:rsidR="00B073DF" w:rsidRDefault="00B073DF" w:rsidP="009F0296"/>
    <w:p w:rsidR="00B073DF" w:rsidRDefault="00B073DF" w:rsidP="009F0296"/>
    <w:p w:rsidR="00B073DF" w:rsidRDefault="00B073DF"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3"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B15D36" w:rsidRDefault="00B15D36" w:rsidP="009F0296">
        <w:pPr>
          <w:pStyle w:val="Footer"/>
        </w:pPr>
        <w:r>
          <w:fldChar w:fldCharType="begin"/>
        </w:r>
        <w:r>
          <w:instrText xml:space="preserve"> PAGE   \* MERGEFORMAT </w:instrText>
        </w:r>
        <w:r>
          <w:fldChar w:fldCharType="separate"/>
        </w:r>
        <w:r w:rsidR="00541A1A">
          <w:rPr>
            <w:noProof/>
          </w:rPr>
          <w:t>58</w:t>
        </w:r>
        <w:r>
          <w:rPr>
            <w:noProof/>
          </w:rPr>
          <w:fldChar w:fldCharType="end"/>
        </w:r>
      </w:p>
    </w:sdtContent>
  </w:sdt>
  <w:p w:rsidR="00B15D36" w:rsidRDefault="00B15D36"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3DF" w:rsidRDefault="00B073DF" w:rsidP="009F0296">
      <w:r>
        <w:separator/>
      </w:r>
    </w:p>
    <w:p w:rsidR="00B073DF" w:rsidRDefault="00B073DF" w:rsidP="009F0296"/>
    <w:p w:rsidR="00B073DF" w:rsidRDefault="00B073DF" w:rsidP="009F0296"/>
    <w:p w:rsidR="00B073DF" w:rsidRDefault="00B073DF" w:rsidP="009F0296"/>
    <w:p w:rsidR="00B073DF" w:rsidRDefault="00B073DF" w:rsidP="009F0296"/>
  </w:footnote>
  <w:footnote w:type="continuationSeparator" w:id="0">
    <w:p w:rsidR="00B073DF" w:rsidRDefault="00B073DF" w:rsidP="009F0296">
      <w:r>
        <w:continuationSeparator/>
      </w:r>
    </w:p>
    <w:p w:rsidR="00B073DF" w:rsidRDefault="00B073DF" w:rsidP="009F0296"/>
    <w:p w:rsidR="00B073DF" w:rsidRDefault="00B073DF" w:rsidP="009F0296"/>
    <w:p w:rsidR="00B073DF" w:rsidRDefault="00B073DF" w:rsidP="009F0296"/>
    <w:p w:rsidR="00B073DF" w:rsidRDefault="00B073DF"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36" w:rsidRDefault="00B15D36"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B746E5F"/>
    <w:multiLevelType w:val="hybridMultilevel"/>
    <w:tmpl w:val="EFD8C452"/>
    <w:lvl w:ilvl="0" w:tplc="9080E2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0">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8461F48"/>
    <w:multiLevelType w:val="hybridMultilevel"/>
    <w:tmpl w:val="0A523D8E"/>
    <w:lvl w:ilvl="0" w:tplc="02E45F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9DE2537"/>
    <w:multiLevelType w:val="singleLevel"/>
    <w:tmpl w:val="A2B453D0"/>
    <w:name w:val="52222"/>
    <w:lvl w:ilvl="0">
      <w:start w:val="1"/>
      <w:numFmt w:val="decimal"/>
      <w:lvlText w:val="%1."/>
      <w:lvlJc w:val="left"/>
      <w:pPr>
        <w:tabs>
          <w:tab w:val="num" w:pos="360"/>
        </w:tabs>
        <w:ind w:left="216" w:hanging="216"/>
      </w:pPr>
    </w:lvl>
  </w:abstractNum>
  <w:abstractNum w:abstractNumId="64">
    <w:nsid w:val="6CAE2D27"/>
    <w:multiLevelType w:val="singleLevel"/>
    <w:tmpl w:val="A2B453D0"/>
    <w:name w:val="522222"/>
    <w:lvl w:ilvl="0">
      <w:start w:val="1"/>
      <w:numFmt w:val="decimal"/>
      <w:lvlText w:val="%1."/>
      <w:lvlJc w:val="left"/>
      <w:pPr>
        <w:tabs>
          <w:tab w:val="num" w:pos="360"/>
        </w:tabs>
        <w:ind w:left="216" w:hanging="216"/>
      </w:pPr>
    </w:lvl>
  </w:abstractNum>
  <w:abstractNum w:abstractNumId="6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6">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6F554E85"/>
    <w:multiLevelType w:val="singleLevel"/>
    <w:tmpl w:val="A2B453D0"/>
    <w:name w:val="5"/>
    <w:lvl w:ilvl="0">
      <w:start w:val="1"/>
      <w:numFmt w:val="decimal"/>
      <w:lvlText w:val="%1."/>
      <w:lvlJc w:val="left"/>
      <w:pPr>
        <w:tabs>
          <w:tab w:val="num" w:pos="360"/>
        </w:tabs>
        <w:ind w:left="216" w:hanging="216"/>
      </w:pPr>
    </w:lvl>
  </w:abstractNum>
  <w:abstractNum w:abstractNumId="69">
    <w:nsid w:val="703A2D81"/>
    <w:multiLevelType w:val="singleLevel"/>
    <w:tmpl w:val="A2B453D0"/>
    <w:name w:val="5222"/>
    <w:lvl w:ilvl="0">
      <w:start w:val="1"/>
      <w:numFmt w:val="decimal"/>
      <w:lvlText w:val="%1."/>
      <w:lvlJc w:val="left"/>
      <w:pPr>
        <w:tabs>
          <w:tab w:val="num" w:pos="360"/>
        </w:tabs>
        <w:ind w:left="216" w:hanging="216"/>
      </w:pPr>
    </w:lvl>
  </w:abstractNum>
  <w:abstractNum w:abstractNumId="70">
    <w:nsid w:val="71BB7563"/>
    <w:multiLevelType w:val="singleLevel"/>
    <w:tmpl w:val="876EF2CC"/>
    <w:lvl w:ilvl="0">
      <w:start w:val="1"/>
      <w:numFmt w:val="decimal"/>
      <w:pStyle w:val="TableTitle"/>
      <w:lvlText w:val="B¶ng %1:"/>
      <w:lvlJc w:val="left"/>
      <w:pPr>
        <w:tabs>
          <w:tab w:val="num" w:pos="1080"/>
        </w:tabs>
      </w:pPr>
    </w:lvl>
  </w:abstractNum>
  <w:abstractNum w:abstractNumId="71">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5">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70"/>
  </w:num>
  <w:num w:numId="3">
    <w:abstractNumId w:val="71"/>
  </w:num>
  <w:num w:numId="4">
    <w:abstractNumId w:val="24"/>
  </w:num>
  <w:num w:numId="5">
    <w:abstractNumId w:val="31"/>
  </w:num>
  <w:num w:numId="6">
    <w:abstractNumId w:val="5"/>
  </w:num>
  <w:num w:numId="7">
    <w:abstractNumId w:val="9"/>
  </w:num>
  <w:num w:numId="8">
    <w:abstractNumId w:val="35"/>
  </w:num>
  <w:num w:numId="9">
    <w:abstractNumId w:val="66"/>
  </w:num>
  <w:num w:numId="10">
    <w:abstractNumId w:val="73"/>
  </w:num>
  <w:num w:numId="11">
    <w:abstractNumId w:val="55"/>
  </w:num>
  <w:num w:numId="12">
    <w:abstractNumId w:val="39"/>
  </w:num>
  <w:num w:numId="13">
    <w:abstractNumId w:val="28"/>
  </w:num>
  <w:num w:numId="14">
    <w:abstractNumId w:val="1"/>
  </w:num>
  <w:num w:numId="15">
    <w:abstractNumId w:val="42"/>
  </w:num>
  <w:num w:numId="16">
    <w:abstractNumId w:val="67"/>
  </w:num>
  <w:num w:numId="17">
    <w:abstractNumId w:val="43"/>
  </w:num>
  <w:num w:numId="18">
    <w:abstractNumId w:val="32"/>
  </w:num>
  <w:num w:numId="19">
    <w:abstractNumId w:val="51"/>
  </w:num>
  <w:num w:numId="20">
    <w:abstractNumId w:val="62"/>
  </w:num>
  <w:num w:numId="21">
    <w:abstractNumId w:val="4"/>
  </w:num>
  <w:num w:numId="22">
    <w:abstractNumId w:val="16"/>
  </w:num>
  <w:num w:numId="23">
    <w:abstractNumId w:val="53"/>
  </w:num>
  <w:num w:numId="24">
    <w:abstractNumId w:val="23"/>
  </w:num>
  <w:num w:numId="25">
    <w:abstractNumId w:val="25"/>
  </w:num>
  <w:num w:numId="26">
    <w:abstractNumId w:val="56"/>
  </w:num>
  <w:num w:numId="27">
    <w:abstractNumId w:val="12"/>
  </w:num>
  <w:num w:numId="28">
    <w:abstractNumId w:val="38"/>
  </w:num>
  <w:num w:numId="29">
    <w:abstractNumId w:val="29"/>
  </w:num>
  <w:num w:numId="30">
    <w:abstractNumId w:val="72"/>
  </w:num>
  <w:num w:numId="31">
    <w:abstractNumId w:val="49"/>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5"/>
  </w:num>
  <w:num w:numId="40">
    <w:abstractNumId w:val="14"/>
  </w:num>
  <w:num w:numId="41">
    <w:abstractNumId w:val="34"/>
  </w:num>
  <w:num w:numId="42">
    <w:abstractNumId w:val="2"/>
  </w:num>
  <w:num w:numId="43">
    <w:abstractNumId w:val="17"/>
  </w:num>
  <w:num w:numId="44">
    <w:abstractNumId w:val="54"/>
  </w:num>
  <w:num w:numId="45">
    <w:abstractNumId w:val="57"/>
  </w:num>
  <w:num w:numId="46">
    <w:abstractNumId w:val="21"/>
  </w:num>
  <w:num w:numId="47">
    <w:abstractNumId w:val="22"/>
  </w:num>
  <w:num w:numId="48">
    <w:abstractNumId w:val="60"/>
  </w:num>
  <w:num w:numId="49">
    <w:abstractNumId w:val="40"/>
  </w:num>
  <w:num w:numId="50">
    <w:abstractNumId w:val="18"/>
  </w:num>
  <w:num w:numId="51">
    <w:abstractNumId w:val="20"/>
  </w:num>
  <w:num w:numId="52">
    <w:abstractNumId w:val="0"/>
  </w:num>
  <w:num w:numId="53">
    <w:abstractNumId w:val="52"/>
  </w:num>
  <w:num w:numId="54">
    <w:abstractNumId w:val="50"/>
  </w:num>
  <w:num w:numId="55">
    <w:abstractNumId w:val="61"/>
  </w:num>
  <w:num w:numId="56">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A94"/>
    <w:rsid w:val="00052B47"/>
    <w:rsid w:val="00053836"/>
    <w:rsid w:val="00061553"/>
    <w:rsid w:val="00064202"/>
    <w:rsid w:val="00065629"/>
    <w:rsid w:val="00066BA7"/>
    <w:rsid w:val="00067DBF"/>
    <w:rsid w:val="00071BF4"/>
    <w:rsid w:val="000725F8"/>
    <w:rsid w:val="00074534"/>
    <w:rsid w:val="0008005E"/>
    <w:rsid w:val="00080AEC"/>
    <w:rsid w:val="0008338C"/>
    <w:rsid w:val="000844B9"/>
    <w:rsid w:val="000B58AD"/>
    <w:rsid w:val="000C0AFB"/>
    <w:rsid w:val="000D5385"/>
    <w:rsid w:val="000D5C3D"/>
    <w:rsid w:val="000F0CB0"/>
    <w:rsid w:val="000F1798"/>
    <w:rsid w:val="000F5ED1"/>
    <w:rsid w:val="000F7001"/>
    <w:rsid w:val="00101CC2"/>
    <w:rsid w:val="00115E34"/>
    <w:rsid w:val="001250C2"/>
    <w:rsid w:val="0012514A"/>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5E89"/>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C6BB8"/>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42B7F"/>
    <w:rsid w:val="0035208E"/>
    <w:rsid w:val="00356B4E"/>
    <w:rsid w:val="003738C1"/>
    <w:rsid w:val="00377AA1"/>
    <w:rsid w:val="00380C1B"/>
    <w:rsid w:val="00384091"/>
    <w:rsid w:val="00397626"/>
    <w:rsid w:val="003A008F"/>
    <w:rsid w:val="003A0C6A"/>
    <w:rsid w:val="003B3786"/>
    <w:rsid w:val="003C015D"/>
    <w:rsid w:val="003C1125"/>
    <w:rsid w:val="003C1274"/>
    <w:rsid w:val="003C6E3C"/>
    <w:rsid w:val="003C7CE2"/>
    <w:rsid w:val="003D2902"/>
    <w:rsid w:val="003E10C4"/>
    <w:rsid w:val="003F10D5"/>
    <w:rsid w:val="00407EA3"/>
    <w:rsid w:val="004102DB"/>
    <w:rsid w:val="00410AB8"/>
    <w:rsid w:val="0041152B"/>
    <w:rsid w:val="00412E81"/>
    <w:rsid w:val="0042079B"/>
    <w:rsid w:val="00421026"/>
    <w:rsid w:val="00425D55"/>
    <w:rsid w:val="00432310"/>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1A1A"/>
    <w:rsid w:val="00545326"/>
    <w:rsid w:val="00554FE1"/>
    <w:rsid w:val="00555368"/>
    <w:rsid w:val="0056379A"/>
    <w:rsid w:val="00563A72"/>
    <w:rsid w:val="005675E8"/>
    <w:rsid w:val="00567D9D"/>
    <w:rsid w:val="00573438"/>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37420"/>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D24A7"/>
    <w:rsid w:val="008D3E89"/>
    <w:rsid w:val="008D4879"/>
    <w:rsid w:val="008E1E22"/>
    <w:rsid w:val="008E3306"/>
    <w:rsid w:val="008F7960"/>
    <w:rsid w:val="008F7E51"/>
    <w:rsid w:val="00901B09"/>
    <w:rsid w:val="00901E4A"/>
    <w:rsid w:val="00920F48"/>
    <w:rsid w:val="00922BA6"/>
    <w:rsid w:val="0092334F"/>
    <w:rsid w:val="00931D5D"/>
    <w:rsid w:val="00935315"/>
    <w:rsid w:val="00941472"/>
    <w:rsid w:val="0094662D"/>
    <w:rsid w:val="00946949"/>
    <w:rsid w:val="00946F18"/>
    <w:rsid w:val="00950EDA"/>
    <w:rsid w:val="00952409"/>
    <w:rsid w:val="009538B8"/>
    <w:rsid w:val="009565A0"/>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161E"/>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073DF"/>
    <w:rsid w:val="00B13A0B"/>
    <w:rsid w:val="00B13F96"/>
    <w:rsid w:val="00B15D3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E73C8"/>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868CA"/>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5C44"/>
    <w:rsid w:val="00DD7E0B"/>
    <w:rsid w:val="00DE35E4"/>
    <w:rsid w:val="00DF175E"/>
    <w:rsid w:val="00DF492A"/>
    <w:rsid w:val="00DF660E"/>
    <w:rsid w:val="00E01DF1"/>
    <w:rsid w:val="00E037F6"/>
    <w:rsid w:val="00E13429"/>
    <w:rsid w:val="00E14677"/>
    <w:rsid w:val="00E277B5"/>
    <w:rsid w:val="00E27992"/>
    <w:rsid w:val="00E32540"/>
    <w:rsid w:val="00E3617D"/>
    <w:rsid w:val="00E4003E"/>
    <w:rsid w:val="00E418A7"/>
    <w:rsid w:val="00E53670"/>
    <w:rsid w:val="00E5452A"/>
    <w:rsid w:val="00E55B12"/>
    <w:rsid w:val="00E60C57"/>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178FD"/>
    <w:rsid w:val="00F2120B"/>
    <w:rsid w:val="00F21A93"/>
    <w:rsid w:val="00F2647C"/>
    <w:rsid w:val="00F30662"/>
    <w:rsid w:val="00F32B3F"/>
    <w:rsid w:val="00F338E4"/>
    <w:rsid w:val="00F34E99"/>
    <w:rsid w:val="00F36274"/>
    <w:rsid w:val="00F404C9"/>
    <w:rsid w:val="00F41142"/>
    <w:rsid w:val="00F474CE"/>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19E1"/>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E2F80-55FC-40F7-89BA-7D4C2B1AD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588</TotalTime>
  <Pages>59</Pages>
  <Words>9617</Words>
  <Characters>54822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64311</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41</cp:revision>
  <cp:lastPrinted>1900-12-31T17:00:00Z</cp:lastPrinted>
  <dcterms:created xsi:type="dcterms:W3CDTF">2016-11-23T05:16:00Z</dcterms:created>
  <dcterms:modified xsi:type="dcterms:W3CDTF">2016-12-03T01:04:00Z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