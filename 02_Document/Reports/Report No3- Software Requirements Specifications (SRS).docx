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13B" w:rsidRDefault="0050513B" w:rsidP="002C0C4E">
      <w:bookmarkStart w:id="0" w:name="_Toc465677962"/>
      <w:bookmarkStart w:id="1" w:name="_Toc467738734"/>
    </w:p>
    <w:p w:rsidR="00B61308" w:rsidRPr="00B61308" w:rsidRDefault="00B61308" w:rsidP="002C0C4E"/>
    <w:p w:rsidR="0050513B" w:rsidRPr="00B61308" w:rsidRDefault="00F775A9">
      <w:pPr>
        <w:pStyle w:val="NormalTB"/>
        <w:widowControl w:val="0"/>
        <w:spacing w:before="120"/>
        <w:rPr>
          <w:rFonts w:ascii="Times New Roman" w:hAnsi="Times New Roman"/>
          <w:snapToGrid w:val="0"/>
          <w:lang w:val="en-US"/>
        </w:rPr>
      </w:pPr>
      <w:r w:rsidRPr="001F05D5">
        <w:rPr>
          <w:rFonts w:ascii="Times New Roman" w:hAnsi="Times New Roman"/>
          <w:noProof/>
          <w:szCs w:val="20"/>
          <w:lang w:val="vi-VN" w:eastAsia="vi-VN"/>
        </w:rPr>
        <w:drawing>
          <wp:inline distT="0" distB="0" distL="0" distR="0" wp14:anchorId="521A30DB" wp14:editId="51D12117">
            <wp:extent cx="3404508" cy="6858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6736" cy="686249"/>
                    </a:xfrm>
                    <a:prstGeom prst="rect">
                      <a:avLst/>
                    </a:prstGeom>
                    <a:noFill/>
                    <a:ln>
                      <a:noFill/>
                    </a:ln>
                  </pic:spPr>
                </pic:pic>
              </a:graphicData>
            </a:graphic>
          </wp:inline>
        </w:drawing>
      </w:r>
    </w:p>
    <w:p w:rsidR="0050513B" w:rsidRPr="00B61308" w:rsidRDefault="0050513B">
      <w:pPr>
        <w:pStyle w:val="NormalTB"/>
        <w:spacing w:before="120"/>
        <w:rPr>
          <w:rFonts w:ascii="Times New Roman" w:hAnsi="Times New Roman"/>
          <w:lang w:val="en-US"/>
        </w:rPr>
      </w:pPr>
    </w:p>
    <w:p w:rsidR="0050513B" w:rsidRPr="00B61308" w:rsidRDefault="0050513B" w:rsidP="002C0C4E"/>
    <w:p w:rsidR="0050513B" w:rsidRPr="00B61308" w:rsidRDefault="0050513B" w:rsidP="002C0C4E"/>
    <w:p w:rsidR="0050513B" w:rsidRPr="00B61308" w:rsidRDefault="0050513B">
      <w:pPr>
        <w:pStyle w:val="NormalTB"/>
        <w:spacing w:before="120"/>
        <w:rPr>
          <w:rFonts w:ascii="Times New Roman" w:hAnsi="Times New Roman"/>
          <w:lang w:val="en-US"/>
        </w:rPr>
      </w:pPr>
    </w:p>
    <w:p w:rsidR="0050513B" w:rsidRPr="00B61308" w:rsidRDefault="0050513B" w:rsidP="002C0C4E"/>
    <w:p w:rsidR="0050513B" w:rsidRPr="00B61308" w:rsidRDefault="0050513B" w:rsidP="002C0C4E"/>
    <w:p w:rsidR="009F247E" w:rsidRPr="009F247E" w:rsidRDefault="00D56FE7" w:rsidP="00CC1729">
      <w:pPr>
        <w:pStyle w:val="HeadingBig"/>
      </w:pPr>
      <w:r>
        <w:t>The Erudite Guider</w:t>
      </w:r>
    </w:p>
    <w:p w:rsidR="00254173" w:rsidRPr="002A0CCE" w:rsidRDefault="0035208E" w:rsidP="002A0CCE">
      <w:pPr>
        <w:pStyle w:val="NormalT"/>
        <w:jc w:val="center"/>
        <w:rPr>
          <w:b/>
        </w:rPr>
      </w:pPr>
      <w:r w:rsidRPr="002A0CCE">
        <w:rPr>
          <w:b/>
        </w:rPr>
        <w:t xml:space="preserve">Software </w:t>
      </w:r>
      <w:r w:rsidR="00177807" w:rsidRPr="002A0CCE">
        <w:rPr>
          <w:b/>
        </w:rPr>
        <w:t>Requirement Specification</w:t>
      </w:r>
    </w:p>
    <w:p w:rsidR="00530347" w:rsidRPr="002A0CCE" w:rsidRDefault="00530347" w:rsidP="002A0CCE">
      <w:pPr>
        <w:pStyle w:val="NormalT"/>
        <w:jc w:val="center"/>
        <w:rPr>
          <w:b/>
        </w:rPr>
      </w:pPr>
    </w:p>
    <w:p w:rsidR="00530347" w:rsidRPr="002A0CCE" w:rsidRDefault="00530347" w:rsidP="002A0CCE">
      <w:pPr>
        <w:pStyle w:val="NormalT"/>
        <w:jc w:val="center"/>
        <w:rPr>
          <w:b/>
        </w:rPr>
      </w:pPr>
    </w:p>
    <w:p w:rsidR="00530347" w:rsidRPr="002A0CCE" w:rsidRDefault="00530347" w:rsidP="002A0CCE">
      <w:pPr>
        <w:pStyle w:val="NormalT"/>
        <w:jc w:val="center"/>
        <w:rPr>
          <w:b/>
        </w:rPr>
      </w:pPr>
    </w:p>
    <w:p w:rsidR="0050513B" w:rsidRPr="002A0CCE" w:rsidRDefault="00D56FE7" w:rsidP="002A0CCE">
      <w:pPr>
        <w:pStyle w:val="NormalT"/>
        <w:jc w:val="center"/>
        <w:rPr>
          <w:b/>
          <w:lang w:val="fr-FR"/>
        </w:rPr>
      </w:pPr>
      <w:r w:rsidRPr="002A0CCE">
        <w:rPr>
          <w:b/>
          <w:lang w:val="fr-FR"/>
        </w:rPr>
        <w:t>Project Code: TEG</w:t>
      </w:r>
    </w:p>
    <w:p w:rsidR="0050513B" w:rsidRPr="002A0CCE" w:rsidRDefault="0050513B" w:rsidP="002A0CCE">
      <w:pPr>
        <w:pStyle w:val="NormalT"/>
        <w:jc w:val="center"/>
        <w:rPr>
          <w:b/>
          <w:lang w:val="fr-FR"/>
        </w:rPr>
      </w:pPr>
      <w:r w:rsidRPr="002A0CCE">
        <w:rPr>
          <w:b/>
          <w:lang w:val="fr-FR"/>
        </w:rPr>
        <w:t>Docume</w:t>
      </w:r>
      <w:r w:rsidR="00C10DC2" w:rsidRPr="002A0CCE">
        <w:rPr>
          <w:b/>
          <w:lang w:val="fr-FR"/>
        </w:rPr>
        <w:t>nt Code: TEG</w:t>
      </w:r>
      <w:r w:rsidR="0094662D" w:rsidRPr="002A0CCE">
        <w:rPr>
          <w:b/>
          <w:lang w:val="fr-FR"/>
        </w:rPr>
        <w:t>_SRS – &lt;v0.</w:t>
      </w:r>
      <w:r w:rsidR="00920F48" w:rsidRPr="002A0CCE">
        <w:rPr>
          <w:b/>
          <w:lang w:val="fr-FR"/>
        </w:rPr>
        <w:t>3</w:t>
      </w:r>
      <w:r w:rsidR="00B13A0B" w:rsidRPr="002A0CCE">
        <w:rPr>
          <w:b/>
          <w:lang w:val="fr-FR"/>
        </w:rPr>
        <w:t>&gt;</w:t>
      </w:r>
    </w:p>
    <w:p w:rsidR="0050513B" w:rsidRPr="0035208E" w:rsidRDefault="0050513B" w:rsidP="002C0C4E">
      <w:pPr>
        <w:pStyle w:val="NormalT"/>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50513B" w:rsidRPr="0035208E" w:rsidRDefault="0050513B" w:rsidP="002C0C4E">
      <w:pPr>
        <w:rPr>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D0663C" w:rsidRPr="0035208E" w:rsidRDefault="00D0663C">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61308" w:rsidRPr="0035208E" w:rsidRDefault="00B61308">
      <w:pPr>
        <w:pStyle w:val="NormalTB"/>
        <w:widowControl w:val="0"/>
        <w:spacing w:before="120"/>
        <w:rPr>
          <w:rFonts w:ascii="Times New Roman" w:hAnsi="Times New Roman"/>
          <w:b/>
          <w:snapToGrid w:val="0"/>
          <w:lang w:val="fr-FR"/>
        </w:rPr>
      </w:pPr>
    </w:p>
    <w:p w:rsidR="00B44C22" w:rsidRPr="0035208E" w:rsidRDefault="00B44C22">
      <w:pPr>
        <w:pStyle w:val="NormalTB"/>
        <w:widowControl w:val="0"/>
        <w:spacing w:before="120"/>
        <w:rPr>
          <w:rFonts w:ascii="Times New Roman" w:hAnsi="Times New Roman"/>
          <w:b/>
          <w:snapToGrid w:val="0"/>
          <w:lang w:val="fr-FR"/>
        </w:rPr>
      </w:pPr>
    </w:p>
    <w:p w:rsidR="00177807" w:rsidRPr="00D868D7" w:rsidRDefault="008D3E89" w:rsidP="00177807">
      <w:pPr>
        <w:pStyle w:val="NormalTB"/>
        <w:widowControl w:val="0"/>
        <w:spacing w:before="120"/>
        <w:rPr>
          <w:rFonts w:ascii="Times New Roman" w:hAnsi="Times New Roman"/>
          <w:b/>
          <w:snapToGrid w:val="0"/>
          <w:lang w:val="en-US"/>
        </w:rPr>
      </w:pPr>
      <w:r>
        <w:rPr>
          <w:rFonts w:ascii="Times New Roman" w:hAnsi="Times New Roman"/>
          <w:b/>
          <w:snapToGrid w:val="0"/>
          <w:lang w:val="en-US"/>
        </w:rPr>
        <w:t>Hanoi, September 19</w:t>
      </w:r>
      <w:r w:rsidR="00177807" w:rsidRPr="00D868D7">
        <w:rPr>
          <w:rFonts w:ascii="Times New Roman" w:hAnsi="Times New Roman"/>
          <w:b/>
          <w:snapToGrid w:val="0"/>
          <w:vertAlign w:val="superscript"/>
          <w:lang w:val="en-US"/>
        </w:rPr>
        <w:t>th</w:t>
      </w:r>
      <w:r w:rsidR="00177807" w:rsidRPr="00D868D7">
        <w:rPr>
          <w:rFonts w:ascii="Times New Roman" w:hAnsi="Times New Roman"/>
          <w:b/>
          <w:snapToGrid w:val="0"/>
          <w:lang w:val="en-US"/>
        </w:rPr>
        <w:t xml:space="preserve"> 2016</w:t>
      </w:r>
    </w:p>
    <w:p w:rsidR="0050513B" w:rsidRPr="00B61308" w:rsidRDefault="00C05D00" w:rsidP="002C0C4E">
      <w:pPr>
        <w:pStyle w:val="NormalH"/>
      </w:pPr>
      <w:bookmarkStart w:id="2" w:name="_Toc463549157"/>
      <w:bookmarkStart w:id="3" w:name="_Toc466178655"/>
      <w:r w:rsidRPr="00B61308">
        <w:lastRenderedPageBreak/>
        <w:t>Record of C</w:t>
      </w:r>
      <w:r w:rsidR="0050513B" w:rsidRPr="00B61308">
        <w:t>hange</w:t>
      </w:r>
      <w:bookmarkEnd w:id="2"/>
      <w:bookmarkEnd w:id="3"/>
    </w:p>
    <w:p w:rsidR="0050513B" w:rsidRPr="00B61308" w:rsidRDefault="0050513B" w:rsidP="002C0C4E"/>
    <w:p w:rsidR="0050513B" w:rsidRPr="00B61308" w:rsidRDefault="0050513B" w:rsidP="002C0C4E">
      <w:r w:rsidRPr="00B61308">
        <w:t>*A - Added M - Modified D - Deleted</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134"/>
        <w:gridCol w:w="2196"/>
        <w:gridCol w:w="810"/>
        <w:gridCol w:w="3330"/>
        <w:gridCol w:w="1530"/>
      </w:tblGrid>
      <w:tr w:rsidR="0050513B" w:rsidRPr="00B61308" w:rsidTr="00A57886">
        <w:tc>
          <w:tcPr>
            <w:tcW w:w="1134" w:type="dxa"/>
            <w:shd w:val="clear" w:color="auto" w:fill="FFE8E1"/>
            <w:vAlign w:val="center"/>
          </w:tcPr>
          <w:p w:rsidR="0050513B" w:rsidRPr="009F247E" w:rsidRDefault="0050513B" w:rsidP="002C0C4E">
            <w:pPr>
              <w:pStyle w:val="HeadingLv1"/>
            </w:pPr>
            <w:r w:rsidRPr="009F247E">
              <w:t>Effective Date</w:t>
            </w:r>
          </w:p>
        </w:tc>
        <w:tc>
          <w:tcPr>
            <w:tcW w:w="2196" w:type="dxa"/>
            <w:shd w:val="clear" w:color="auto" w:fill="FFE8E1"/>
            <w:vAlign w:val="center"/>
          </w:tcPr>
          <w:p w:rsidR="0050513B" w:rsidRPr="009F247E" w:rsidRDefault="0050513B" w:rsidP="002C0C4E">
            <w:pPr>
              <w:pStyle w:val="HeadingLv1"/>
            </w:pPr>
            <w:r w:rsidRPr="009F247E">
              <w:t>Changed Items</w:t>
            </w:r>
          </w:p>
        </w:tc>
        <w:tc>
          <w:tcPr>
            <w:tcW w:w="810" w:type="dxa"/>
            <w:shd w:val="clear" w:color="auto" w:fill="FFE8E1"/>
            <w:vAlign w:val="center"/>
          </w:tcPr>
          <w:p w:rsidR="0050513B" w:rsidRPr="009F247E" w:rsidRDefault="0050513B" w:rsidP="002C0C4E">
            <w:pPr>
              <w:pStyle w:val="HeadingLv1"/>
            </w:pPr>
            <w:r w:rsidRPr="009F247E">
              <w:t>A*</w:t>
            </w:r>
            <w:r w:rsidRPr="009F247E">
              <w:br/>
              <w:t>M, D</w:t>
            </w:r>
          </w:p>
        </w:tc>
        <w:tc>
          <w:tcPr>
            <w:tcW w:w="3330" w:type="dxa"/>
            <w:shd w:val="clear" w:color="auto" w:fill="FFE8E1"/>
            <w:vAlign w:val="center"/>
          </w:tcPr>
          <w:p w:rsidR="0050513B" w:rsidRPr="009F247E" w:rsidRDefault="0050513B" w:rsidP="002C0C4E">
            <w:pPr>
              <w:pStyle w:val="HeadingLv1"/>
            </w:pPr>
            <w:r w:rsidRPr="009F247E">
              <w:t>Change Description</w:t>
            </w:r>
          </w:p>
        </w:tc>
        <w:tc>
          <w:tcPr>
            <w:tcW w:w="1530" w:type="dxa"/>
            <w:shd w:val="clear" w:color="auto" w:fill="FFE8E1"/>
            <w:vAlign w:val="center"/>
          </w:tcPr>
          <w:p w:rsidR="0050513B" w:rsidRPr="009F247E" w:rsidRDefault="0050513B" w:rsidP="002C0C4E">
            <w:pPr>
              <w:pStyle w:val="HeadingLv1"/>
            </w:pPr>
            <w:r w:rsidRPr="009F247E">
              <w:t>New Version</w:t>
            </w:r>
          </w:p>
        </w:tc>
      </w:tr>
      <w:tr w:rsidR="0050513B" w:rsidRPr="00B61308" w:rsidTr="00A57886">
        <w:tc>
          <w:tcPr>
            <w:tcW w:w="1134" w:type="dxa"/>
          </w:tcPr>
          <w:p w:rsidR="0050513B" w:rsidRPr="00B61308" w:rsidRDefault="005A47F4" w:rsidP="002C0C4E">
            <w:pPr>
              <w:pStyle w:val="Bang"/>
            </w:pPr>
            <w:r>
              <w:t>19/09/2016</w:t>
            </w:r>
          </w:p>
        </w:tc>
        <w:tc>
          <w:tcPr>
            <w:tcW w:w="2196" w:type="dxa"/>
          </w:tcPr>
          <w:p w:rsidR="0050513B" w:rsidRPr="00B61308" w:rsidRDefault="00510E25" w:rsidP="002C0C4E">
            <w:pPr>
              <w:pStyle w:val="Bang"/>
            </w:pPr>
            <w:r w:rsidRPr="00B61308">
              <w:t>Create new</w:t>
            </w:r>
          </w:p>
        </w:tc>
        <w:tc>
          <w:tcPr>
            <w:tcW w:w="810" w:type="dxa"/>
          </w:tcPr>
          <w:p w:rsidR="0050513B" w:rsidRPr="00B61308" w:rsidRDefault="00510E25" w:rsidP="002C0C4E">
            <w:pPr>
              <w:pStyle w:val="Bang"/>
            </w:pPr>
            <w:r w:rsidRPr="00B61308">
              <w:t>A</w:t>
            </w:r>
          </w:p>
        </w:tc>
        <w:tc>
          <w:tcPr>
            <w:tcW w:w="3330" w:type="dxa"/>
          </w:tcPr>
          <w:p w:rsidR="0050513B" w:rsidRPr="00B61308" w:rsidRDefault="00510E25" w:rsidP="002C0C4E">
            <w:pPr>
              <w:pStyle w:val="Bang"/>
            </w:pPr>
            <w:r w:rsidRPr="00B61308">
              <w:t>Cr</w:t>
            </w:r>
            <w:r w:rsidR="00CA37F6" w:rsidRPr="00B61308">
              <w:t>e</w:t>
            </w:r>
            <w:r w:rsidRPr="00B61308">
              <w:t>ate document</w:t>
            </w:r>
          </w:p>
        </w:tc>
        <w:tc>
          <w:tcPr>
            <w:tcW w:w="1530" w:type="dxa"/>
          </w:tcPr>
          <w:p w:rsidR="0050513B" w:rsidRPr="00B61308" w:rsidRDefault="00510E25" w:rsidP="002C0C4E">
            <w:pPr>
              <w:pStyle w:val="Bang"/>
            </w:pPr>
            <w:r w:rsidRPr="00B61308">
              <w:t>0.1</w:t>
            </w:r>
          </w:p>
        </w:tc>
      </w:tr>
      <w:tr w:rsidR="008B0EB9" w:rsidRPr="00B61308" w:rsidTr="008B0EB9">
        <w:trPr>
          <w:trHeight w:val="313"/>
        </w:trPr>
        <w:tc>
          <w:tcPr>
            <w:tcW w:w="1134" w:type="dxa"/>
            <w:vMerge w:val="restart"/>
          </w:tcPr>
          <w:p w:rsidR="008B0EB9" w:rsidRPr="00D868D7" w:rsidRDefault="005A47F4" w:rsidP="002C0C4E">
            <w:pPr>
              <w:pStyle w:val="Bang"/>
            </w:pPr>
            <w:r>
              <w:t>11/10/2016</w:t>
            </w:r>
          </w:p>
        </w:tc>
        <w:tc>
          <w:tcPr>
            <w:tcW w:w="2196" w:type="dxa"/>
          </w:tcPr>
          <w:p w:rsidR="008B0EB9" w:rsidRPr="00D868D7" w:rsidRDefault="008B0EB9" w:rsidP="002C0C4E">
            <w:pPr>
              <w:pStyle w:val="Bang"/>
            </w:pPr>
            <w:r>
              <w:t>Section 3.1.6</w:t>
            </w:r>
          </w:p>
        </w:tc>
        <w:tc>
          <w:tcPr>
            <w:tcW w:w="810" w:type="dxa"/>
          </w:tcPr>
          <w:p w:rsidR="008B0EB9" w:rsidRPr="00D868D7" w:rsidRDefault="008B0EB9" w:rsidP="002C0C4E">
            <w:pPr>
              <w:pStyle w:val="Bang"/>
            </w:pPr>
            <w:r>
              <w:t>M</w:t>
            </w:r>
          </w:p>
        </w:tc>
        <w:tc>
          <w:tcPr>
            <w:tcW w:w="3330" w:type="dxa"/>
          </w:tcPr>
          <w:p w:rsidR="008B0EB9" w:rsidRPr="00D868D7" w:rsidRDefault="008B0EB9" w:rsidP="002C0C4E">
            <w:pPr>
              <w:pStyle w:val="Bang"/>
            </w:pPr>
            <w:r>
              <w:t>Change use case name and use case description</w:t>
            </w:r>
          </w:p>
        </w:tc>
        <w:tc>
          <w:tcPr>
            <w:tcW w:w="1530" w:type="dxa"/>
            <w:vMerge w:val="restart"/>
          </w:tcPr>
          <w:p w:rsidR="008B0EB9" w:rsidRPr="00D868D7" w:rsidRDefault="008B0EB9" w:rsidP="002C0C4E">
            <w:pPr>
              <w:pStyle w:val="Bang"/>
            </w:pPr>
            <w:r>
              <w:t>0.2</w:t>
            </w:r>
          </w:p>
        </w:tc>
      </w:tr>
      <w:tr w:rsidR="008B0EB9" w:rsidRPr="00B61308" w:rsidTr="00A57886">
        <w:trPr>
          <w:trHeight w:val="312"/>
        </w:trPr>
        <w:tc>
          <w:tcPr>
            <w:tcW w:w="1134" w:type="dxa"/>
            <w:vMerge/>
          </w:tcPr>
          <w:p w:rsidR="008B0EB9" w:rsidRDefault="008B0EB9" w:rsidP="002C0C4E">
            <w:pPr>
              <w:pStyle w:val="Bang"/>
            </w:pPr>
          </w:p>
        </w:tc>
        <w:tc>
          <w:tcPr>
            <w:tcW w:w="2196" w:type="dxa"/>
          </w:tcPr>
          <w:p w:rsidR="008B0EB9" w:rsidRDefault="008B0EB9" w:rsidP="002C0C4E">
            <w:pPr>
              <w:pStyle w:val="Bang"/>
            </w:pPr>
            <w:r>
              <w:t>Section 3.1</w:t>
            </w:r>
          </w:p>
        </w:tc>
        <w:tc>
          <w:tcPr>
            <w:tcW w:w="810" w:type="dxa"/>
          </w:tcPr>
          <w:p w:rsidR="008B0EB9" w:rsidRDefault="008B0EB9" w:rsidP="002C0C4E">
            <w:pPr>
              <w:pStyle w:val="Bang"/>
            </w:pPr>
            <w:r>
              <w:t>A</w:t>
            </w:r>
          </w:p>
        </w:tc>
        <w:tc>
          <w:tcPr>
            <w:tcW w:w="3330" w:type="dxa"/>
          </w:tcPr>
          <w:p w:rsidR="008B0EB9" w:rsidRDefault="008B0EB9" w:rsidP="002C0C4E">
            <w:pPr>
              <w:pStyle w:val="Bang"/>
            </w:pPr>
            <w:r>
              <w:t>Add new functions</w:t>
            </w:r>
          </w:p>
        </w:tc>
        <w:tc>
          <w:tcPr>
            <w:tcW w:w="1530" w:type="dxa"/>
            <w:vMerge/>
          </w:tcPr>
          <w:p w:rsidR="008B0EB9" w:rsidRDefault="008B0EB9" w:rsidP="002C0C4E">
            <w:pPr>
              <w:pStyle w:val="Bang"/>
            </w:pPr>
          </w:p>
        </w:tc>
      </w:tr>
      <w:tr w:rsidR="00A57886" w:rsidRPr="00B61308" w:rsidTr="00A57886">
        <w:tc>
          <w:tcPr>
            <w:tcW w:w="1134" w:type="dxa"/>
          </w:tcPr>
          <w:p w:rsidR="00A57886" w:rsidRPr="00B61308" w:rsidRDefault="005A47F4" w:rsidP="002C0C4E">
            <w:pPr>
              <w:pStyle w:val="Bang"/>
            </w:pPr>
            <w:r>
              <w:t>1/11/2016</w:t>
            </w:r>
          </w:p>
        </w:tc>
        <w:tc>
          <w:tcPr>
            <w:tcW w:w="2196" w:type="dxa"/>
          </w:tcPr>
          <w:p w:rsidR="00A57886" w:rsidRPr="00B61308" w:rsidRDefault="006B4FC3" w:rsidP="002C0C4E">
            <w:pPr>
              <w:pStyle w:val="Bang"/>
            </w:pPr>
            <w:r>
              <w:t>Section 3.1</w:t>
            </w:r>
          </w:p>
        </w:tc>
        <w:tc>
          <w:tcPr>
            <w:tcW w:w="810" w:type="dxa"/>
          </w:tcPr>
          <w:p w:rsidR="00A57886" w:rsidRPr="00B61308" w:rsidRDefault="006B4FC3" w:rsidP="002C0C4E">
            <w:pPr>
              <w:pStyle w:val="Bang"/>
            </w:pPr>
            <w:r>
              <w:t>A</w:t>
            </w:r>
          </w:p>
        </w:tc>
        <w:tc>
          <w:tcPr>
            <w:tcW w:w="3330" w:type="dxa"/>
          </w:tcPr>
          <w:p w:rsidR="00A57886" w:rsidRPr="00B61308" w:rsidRDefault="006B4FC3" w:rsidP="002C0C4E">
            <w:pPr>
              <w:pStyle w:val="Bang"/>
            </w:pPr>
            <w:r>
              <w:t>Add new functions</w:t>
            </w:r>
          </w:p>
        </w:tc>
        <w:tc>
          <w:tcPr>
            <w:tcW w:w="1530" w:type="dxa"/>
          </w:tcPr>
          <w:p w:rsidR="00A57886" w:rsidRPr="00B61308" w:rsidRDefault="006B4FC3" w:rsidP="002C0C4E">
            <w:pPr>
              <w:pStyle w:val="Bang"/>
            </w:pPr>
            <w:r>
              <w:t>0.3</w:t>
            </w: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r w:rsidR="00A57886" w:rsidRPr="00B61308" w:rsidTr="00A57886">
        <w:tc>
          <w:tcPr>
            <w:tcW w:w="1134" w:type="dxa"/>
          </w:tcPr>
          <w:p w:rsidR="00A57886" w:rsidRPr="00B61308" w:rsidRDefault="00A57886" w:rsidP="002C0C4E">
            <w:pPr>
              <w:pStyle w:val="Bang"/>
            </w:pPr>
          </w:p>
        </w:tc>
        <w:tc>
          <w:tcPr>
            <w:tcW w:w="2196" w:type="dxa"/>
          </w:tcPr>
          <w:p w:rsidR="00A57886" w:rsidRPr="00B61308" w:rsidRDefault="00A57886" w:rsidP="002C0C4E">
            <w:pPr>
              <w:pStyle w:val="Bang"/>
            </w:pPr>
          </w:p>
        </w:tc>
        <w:tc>
          <w:tcPr>
            <w:tcW w:w="810" w:type="dxa"/>
          </w:tcPr>
          <w:p w:rsidR="00A57886" w:rsidRPr="00B61308" w:rsidRDefault="00A57886" w:rsidP="002C0C4E">
            <w:pPr>
              <w:pStyle w:val="Bang"/>
            </w:pPr>
          </w:p>
        </w:tc>
        <w:tc>
          <w:tcPr>
            <w:tcW w:w="3330" w:type="dxa"/>
          </w:tcPr>
          <w:p w:rsidR="00A57886" w:rsidRPr="00B61308" w:rsidRDefault="00A57886" w:rsidP="002C0C4E">
            <w:pPr>
              <w:pStyle w:val="Bang"/>
            </w:pPr>
          </w:p>
        </w:tc>
        <w:tc>
          <w:tcPr>
            <w:tcW w:w="1530" w:type="dxa"/>
          </w:tcPr>
          <w:p w:rsidR="00A57886" w:rsidRPr="00B61308" w:rsidRDefault="00A57886" w:rsidP="002C0C4E">
            <w:pPr>
              <w:pStyle w:val="Bang"/>
            </w:pPr>
          </w:p>
        </w:tc>
      </w:tr>
    </w:tbl>
    <w:p w:rsidR="0050513B" w:rsidRPr="00B61308" w:rsidRDefault="0050513B" w:rsidP="002C0C4E"/>
    <w:p w:rsidR="0050513B" w:rsidRPr="008D3E89" w:rsidRDefault="00C05D00" w:rsidP="002C0C4E">
      <w:pPr>
        <w:pStyle w:val="NormalH"/>
      </w:pPr>
      <w:bookmarkStart w:id="4" w:name="_Toc463549158"/>
      <w:bookmarkStart w:id="5" w:name="_Toc466178656"/>
      <w:bookmarkStart w:id="6" w:name="_Toc446234547"/>
      <w:bookmarkStart w:id="7" w:name="_Toc467738720"/>
      <w:bookmarkStart w:id="8" w:name="_Toc499640208"/>
      <w:bookmarkStart w:id="9" w:name="_Toc463083793"/>
      <w:bookmarkStart w:id="10" w:name="_Toc465677963"/>
      <w:bookmarkStart w:id="11" w:name="_Toc467738735"/>
      <w:bookmarkEnd w:id="0"/>
      <w:bookmarkEnd w:id="1"/>
      <w:r w:rsidRPr="008D3E89">
        <w:lastRenderedPageBreak/>
        <w:t>Signature Page</w:t>
      </w:r>
      <w:bookmarkEnd w:id="4"/>
      <w:bookmarkEnd w:id="5"/>
    </w:p>
    <w:p w:rsidR="0050513B" w:rsidRPr="008D3E89" w:rsidRDefault="0050513B" w:rsidP="002C0C4E">
      <w:pPr>
        <w:rPr>
          <w:lang w:val="fr-FR"/>
        </w:rPr>
      </w:pPr>
    </w:p>
    <w:p w:rsidR="0050513B" w:rsidRPr="008D3E89" w:rsidRDefault="0050513B" w:rsidP="002C0C4E">
      <w:pPr>
        <w:rPr>
          <w:lang w:val="fr-FR"/>
        </w:rPr>
      </w:pPr>
    </w:p>
    <w:p w:rsidR="0050513B" w:rsidRPr="008D3E89" w:rsidRDefault="0050513B" w:rsidP="002C0C4E">
      <w:pPr>
        <w:rPr>
          <w:lang w:val="fr-FR"/>
        </w:rPr>
      </w:pPr>
    </w:p>
    <w:p w:rsidR="00510E25" w:rsidRPr="00C14CBA" w:rsidRDefault="008D3E89" w:rsidP="002C0C4E">
      <w:pPr>
        <w:rPr>
          <w:lang w:val="vi-VN"/>
        </w:rPr>
      </w:pPr>
      <w:r w:rsidRPr="008D3E89">
        <w:rPr>
          <w:b/>
          <w:bCs/>
        </w:rPr>
        <w:t>ATHOR</w:t>
      </w:r>
      <w:r w:rsidR="0050513B" w:rsidRPr="008D3E89">
        <w:rPr>
          <w:b/>
          <w:bCs/>
        </w:rPr>
        <w:t>:</w:t>
      </w:r>
      <w:r w:rsidR="0050513B" w:rsidRPr="008D3E89">
        <w:tab/>
      </w:r>
      <w:bookmarkStart w:id="12" w:name="OLE_LINK3"/>
      <w:bookmarkStart w:id="13" w:name="OLE_LINK4"/>
      <w:r w:rsidRPr="00C14CBA">
        <w:rPr>
          <w:lang w:val="vi-VN"/>
        </w:rPr>
        <w:t>Nguyen Huu Quyet</w:t>
      </w:r>
      <w:r w:rsidR="0082204A" w:rsidRPr="00C14CBA">
        <w:rPr>
          <w:lang w:val="vi-VN"/>
        </w:rPr>
        <w:tab/>
      </w:r>
      <w:r w:rsidR="0082204A" w:rsidRPr="00C14CBA">
        <w:rPr>
          <w:lang w:val="vi-VN"/>
        </w:rPr>
        <w:tab/>
        <w:t>Date: 2016</w:t>
      </w:r>
      <w:r w:rsidRPr="00C14CBA">
        <w:rPr>
          <w:lang w:val="vi-VN"/>
        </w:rPr>
        <w:t>/09/19</w:t>
      </w:r>
    </w:p>
    <w:p w:rsidR="00510E25" w:rsidRPr="00C14CBA" w:rsidRDefault="00510E25" w:rsidP="002C0C4E">
      <w:pPr>
        <w:rPr>
          <w:lang w:val="vi-VN"/>
        </w:rPr>
      </w:pPr>
      <w:r w:rsidRPr="00C14CBA">
        <w:rPr>
          <w:lang w:val="vi-VN"/>
        </w:rPr>
        <w:tab/>
      </w:r>
      <w:r w:rsidR="008D3E89" w:rsidRPr="00C14CBA">
        <w:rPr>
          <w:lang w:val="vi-VN"/>
        </w:rPr>
        <w:t>Project manager</w:t>
      </w:r>
    </w:p>
    <w:bookmarkEnd w:id="12"/>
    <w:bookmarkEnd w:id="13"/>
    <w:p w:rsidR="0082204A" w:rsidRPr="00C14CBA" w:rsidRDefault="0082204A" w:rsidP="002C0C4E">
      <w:pPr>
        <w:rPr>
          <w:lang w:val="vi-VN"/>
        </w:rPr>
      </w:pPr>
    </w:p>
    <w:p w:rsidR="009B6EDB" w:rsidRPr="00C14CBA" w:rsidRDefault="0050513B" w:rsidP="002C0C4E">
      <w:pPr>
        <w:rPr>
          <w:lang w:val="vi-VN"/>
        </w:rPr>
      </w:pPr>
      <w:r w:rsidRPr="00C14CBA">
        <w:rPr>
          <w:b/>
          <w:bCs/>
          <w:lang w:val="vi-VN"/>
        </w:rPr>
        <w:t>REVIEWERS:</w:t>
      </w:r>
      <w:r w:rsidRPr="00C14CBA">
        <w:rPr>
          <w:lang w:val="vi-VN"/>
        </w:rPr>
        <w:tab/>
      </w:r>
      <w:r w:rsidR="008D3E89" w:rsidRPr="00C14CBA">
        <w:rPr>
          <w:lang w:val="vi-VN"/>
        </w:rPr>
        <w:t>Mong Quoc Toan</w:t>
      </w:r>
      <w:r w:rsidR="00D904BD" w:rsidRPr="00C14CBA">
        <w:rPr>
          <w:lang w:val="vi-VN"/>
        </w:rPr>
        <w:tab/>
      </w:r>
      <w:r w:rsidR="00D904BD" w:rsidRPr="00C14CBA">
        <w:rPr>
          <w:lang w:val="vi-VN"/>
        </w:rPr>
        <w:tab/>
        <w:t>Date: 2016/10/07</w:t>
      </w:r>
    </w:p>
    <w:p w:rsidR="009B6EDB" w:rsidRPr="00C14CBA" w:rsidRDefault="009B6EDB" w:rsidP="002C0C4E">
      <w:pPr>
        <w:rPr>
          <w:lang w:val="vi-VN"/>
        </w:rPr>
      </w:pPr>
      <w:r w:rsidRPr="00C14CBA">
        <w:rPr>
          <w:lang w:val="vi-VN"/>
        </w:rPr>
        <w:tab/>
        <w:t>Member</w:t>
      </w:r>
    </w:p>
    <w:p w:rsidR="0082204A" w:rsidRPr="00C14CBA" w:rsidRDefault="0082204A" w:rsidP="002C0C4E">
      <w:pPr>
        <w:rPr>
          <w:lang w:val="vi-VN"/>
        </w:rPr>
      </w:pPr>
    </w:p>
    <w:p w:rsidR="0050513B" w:rsidRPr="00C14CBA" w:rsidRDefault="0050513B" w:rsidP="002C0C4E">
      <w:pPr>
        <w:rPr>
          <w:lang w:val="vi-VN"/>
        </w:rPr>
      </w:pPr>
      <w:r w:rsidRPr="00C14CBA">
        <w:rPr>
          <w:b/>
          <w:bCs/>
          <w:lang w:val="vi-VN"/>
        </w:rPr>
        <w:t>APPROVAL:</w:t>
      </w:r>
      <w:r w:rsidRPr="00C14CBA">
        <w:rPr>
          <w:lang w:val="vi-VN"/>
        </w:rPr>
        <w:tab/>
      </w:r>
      <w:r w:rsidR="008D3E89" w:rsidRPr="00C14CBA">
        <w:rPr>
          <w:lang w:val="vi-VN"/>
        </w:rPr>
        <w:t>Bui Đinh Chie</w:t>
      </w:r>
      <w:r w:rsidR="00510E25" w:rsidRPr="00C14CBA">
        <w:rPr>
          <w:lang w:val="vi-VN"/>
        </w:rPr>
        <w:t>n</w:t>
      </w:r>
      <w:r w:rsidRPr="00C14CBA">
        <w:rPr>
          <w:lang w:val="vi-VN"/>
        </w:rPr>
        <w:tab/>
      </w:r>
      <w:r w:rsidR="00510E25" w:rsidRPr="00C14CBA">
        <w:rPr>
          <w:lang w:val="vi-VN"/>
        </w:rPr>
        <w:tab/>
      </w:r>
      <w:r w:rsidR="0056379A">
        <w:tab/>
      </w:r>
      <w:r w:rsidR="00510E25" w:rsidRPr="00C14CBA">
        <w:rPr>
          <w:lang w:val="vi-VN"/>
        </w:rPr>
        <w:t>Date:</w:t>
      </w:r>
      <w:r w:rsidR="008D3E89" w:rsidRPr="00C14CBA">
        <w:rPr>
          <w:lang w:val="vi-VN"/>
        </w:rPr>
        <w:t xml:space="preserve"> 2016/10/29</w:t>
      </w:r>
    </w:p>
    <w:p w:rsidR="0050513B" w:rsidRPr="00C14CBA" w:rsidRDefault="0050513B" w:rsidP="002C0C4E">
      <w:pPr>
        <w:rPr>
          <w:lang w:val="vi-VN"/>
        </w:rPr>
      </w:pPr>
      <w:r w:rsidRPr="00C14CBA">
        <w:rPr>
          <w:lang w:val="vi-VN"/>
        </w:rPr>
        <w:tab/>
      </w:r>
      <w:r w:rsidR="00510E25" w:rsidRPr="00C14CBA">
        <w:rPr>
          <w:lang w:val="vi-VN"/>
        </w:rPr>
        <w:t>Supervisor</w:t>
      </w:r>
    </w:p>
    <w:p w:rsidR="005B5D36" w:rsidRDefault="0050513B" w:rsidP="002C0C4E">
      <w:pPr>
        <w:pStyle w:val="NormalH"/>
        <w:rPr>
          <w:noProof/>
        </w:rPr>
      </w:pPr>
      <w:bookmarkStart w:id="14" w:name="_Toc463549159"/>
      <w:bookmarkStart w:id="15" w:name="_Toc466178657"/>
      <w:r w:rsidRPr="00B61308">
        <w:lastRenderedPageBreak/>
        <w:t>T</w:t>
      </w:r>
      <w:r w:rsidR="00C05D00" w:rsidRPr="00B61308">
        <w:t>able of Contents</w:t>
      </w:r>
      <w:bookmarkEnd w:id="14"/>
      <w:bookmarkEnd w:id="15"/>
      <w:r w:rsidR="00A9529D">
        <w:fldChar w:fldCharType="begin"/>
      </w:r>
      <w:r w:rsidR="00A9529D">
        <w:instrText xml:space="preserve"> TOC \o "1-4" \h \z \u </w:instrText>
      </w:r>
      <w:r w:rsidR="00A9529D">
        <w:fldChar w:fldCharType="separate"/>
      </w:r>
    </w:p>
    <w:p w:rsidR="005B5D36" w:rsidRDefault="007779B6" w:rsidP="002C0C4E">
      <w:pPr>
        <w:pStyle w:val="TOC1"/>
        <w:rPr>
          <w:rFonts w:cstheme="minorBidi"/>
          <w:lang w:val="vi-VN" w:eastAsia="vi-VN"/>
        </w:rPr>
      </w:pPr>
      <w:hyperlink w:anchor="_Toc466178655" w:history="1">
        <w:r w:rsidR="005B5D36" w:rsidRPr="003E4A76">
          <w:rPr>
            <w:rStyle w:val="Hyperlink"/>
          </w:rPr>
          <w:t>Record of Change</w:t>
        </w:r>
        <w:r w:rsidR="005B5D36">
          <w:rPr>
            <w:webHidden/>
          </w:rPr>
          <w:tab/>
        </w:r>
        <w:r w:rsidR="005B5D36">
          <w:rPr>
            <w:webHidden/>
          </w:rPr>
          <w:fldChar w:fldCharType="begin"/>
        </w:r>
        <w:r w:rsidR="005B5D36">
          <w:rPr>
            <w:webHidden/>
          </w:rPr>
          <w:instrText xml:space="preserve"> PAGEREF _Toc466178655 \h </w:instrText>
        </w:r>
        <w:r w:rsidR="005B5D36">
          <w:rPr>
            <w:webHidden/>
          </w:rPr>
        </w:r>
        <w:r w:rsidR="005B5D36">
          <w:rPr>
            <w:webHidden/>
          </w:rPr>
          <w:fldChar w:fldCharType="separate"/>
        </w:r>
        <w:r w:rsidR="005B5D36">
          <w:rPr>
            <w:webHidden/>
          </w:rPr>
          <w:t>2</w:t>
        </w:r>
        <w:r w:rsidR="005B5D36">
          <w:rPr>
            <w:webHidden/>
          </w:rPr>
          <w:fldChar w:fldCharType="end"/>
        </w:r>
      </w:hyperlink>
    </w:p>
    <w:p w:rsidR="005B5D36" w:rsidRDefault="007779B6" w:rsidP="002C0C4E">
      <w:pPr>
        <w:pStyle w:val="TOC1"/>
        <w:rPr>
          <w:rFonts w:cstheme="minorBidi"/>
          <w:lang w:val="vi-VN" w:eastAsia="vi-VN"/>
        </w:rPr>
      </w:pPr>
      <w:hyperlink w:anchor="_Toc466178656" w:history="1">
        <w:r w:rsidR="005B5D36" w:rsidRPr="003E4A76">
          <w:rPr>
            <w:rStyle w:val="Hyperlink"/>
          </w:rPr>
          <w:t>Signature Page</w:t>
        </w:r>
        <w:r w:rsidR="005B5D36">
          <w:rPr>
            <w:webHidden/>
          </w:rPr>
          <w:tab/>
        </w:r>
        <w:r w:rsidR="005B5D36">
          <w:rPr>
            <w:webHidden/>
          </w:rPr>
          <w:fldChar w:fldCharType="begin"/>
        </w:r>
        <w:r w:rsidR="005B5D36">
          <w:rPr>
            <w:webHidden/>
          </w:rPr>
          <w:instrText xml:space="preserve"> PAGEREF _Toc466178656 \h </w:instrText>
        </w:r>
        <w:r w:rsidR="005B5D36">
          <w:rPr>
            <w:webHidden/>
          </w:rPr>
        </w:r>
        <w:r w:rsidR="005B5D36">
          <w:rPr>
            <w:webHidden/>
          </w:rPr>
          <w:fldChar w:fldCharType="separate"/>
        </w:r>
        <w:r w:rsidR="005B5D36">
          <w:rPr>
            <w:webHidden/>
          </w:rPr>
          <w:t>3</w:t>
        </w:r>
        <w:r w:rsidR="005B5D36">
          <w:rPr>
            <w:webHidden/>
          </w:rPr>
          <w:fldChar w:fldCharType="end"/>
        </w:r>
      </w:hyperlink>
    </w:p>
    <w:p w:rsidR="005B5D36" w:rsidRDefault="007779B6" w:rsidP="002C0C4E">
      <w:pPr>
        <w:pStyle w:val="TOC1"/>
        <w:rPr>
          <w:rFonts w:cstheme="minorBidi"/>
          <w:lang w:val="vi-VN" w:eastAsia="vi-VN"/>
        </w:rPr>
      </w:pPr>
      <w:hyperlink w:anchor="_Toc466178657" w:history="1">
        <w:r w:rsidR="005B5D36" w:rsidRPr="003E4A76">
          <w:rPr>
            <w:rStyle w:val="Hyperlink"/>
          </w:rPr>
          <w:t>Table of Contents</w:t>
        </w:r>
        <w:r w:rsidR="005B5D36">
          <w:rPr>
            <w:webHidden/>
          </w:rPr>
          <w:tab/>
        </w:r>
        <w:r w:rsidR="005B5D36">
          <w:rPr>
            <w:webHidden/>
          </w:rPr>
          <w:fldChar w:fldCharType="begin"/>
        </w:r>
        <w:r w:rsidR="005B5D36">
          <w:rPr>
            <w:webHidden/>
          </w:rPr>
          <w:instrText xml:space="preserve"> PAGEREF _Toc466178657 \h </w:instrText>
        </w:r>
        <w:r w:rsidR="005B5D36">
          <w:rPr>
            <w:webHidden/>
          </w:rPr>
        </w:r>
        <w:r w:rsidR="005B5D36">
          <w:rPr>
            <w:webHidden/>
          </w:rPr>
          <w:fldChar w:fldCharType="separate"/>
        </w:r>
        <w:r w:rsidR="005B5D36">
          <w:rPr>
            <w:webHidden/>
          </w:rPr>
          <w:t>4</w:t>
        </w:r>
        <w:r w:rsidR="005B5D36">
          <w:rPr>
            <w:webHidden/>
          </w:rPr>
          <w:fldChar w:fldCharType="end"/>
        </w:r>
      </w:hyperlink>
    </w:p>
    <w:p w:rsidR="005B5D36" w:rsidRDefault="007779B6" w:rsidP="002C0C4E">
      <w:pPr>
        <w:pStyle w:val="TOC1"/>
        <w:rPr>
          <w:rFonts w:cstheme="minorBidi"/>
          <w:lang w:val="vi-VN" w:eastAsia="vi-VN"/>
        </w:rPr>
      </w:pPr>
      <w:hyperlink w:anchor="_Toc466178658" w:history="1">
        <w:r w:rsidR="005B5D36" w:rsidRPr="003E4A76">
          <w:rPr>
            <w:rStyle w:val="Hyperlink"/>
          </w:rPr>
          <w:t>Definitions and Acronyms</w:t>
        </w:r>
        <w:r w:rsidR="005B5D36">
          <w:rPr>
            <w:webHidden/>
          </w:rPr>
          <w:tab/>
        </w:r>
        <w:r w:rsidR="005B5D36">
          <w:rPr>
            <w:webHidden/>
          </w:rPr>
          <w:fldChar w:fldCharType="begin"/>
        </w:r>
        <w:r w:rsidR="005B5D36">
          <w:rPr>
            <w:webHidden/>
          </w:rPr>
          <w:instrText xml:space="preserve"> PAGEREF _Toc466178658 \h </w:instrText>
        </w:r>
        <w:r w:rsidR="005B5D36">
          <w:rPr>
            <w:webHidden/>
          </w:rPr>
        </w:r>
        <w:r w:rsidR="005B5D36">
          <w:rPr>
            <w:webHidden/>
          </w:rPr>
          <w:fldChar w:fldCharType="separate"/>
        </w:r>
        <w:r w:rsidR="005B5D36">
          <w:rPr>
            <w:webHidden/>
          </w:rPr>
          <w:t>6</w:t>
        </w:r>
        <w:r w:rsidR="005B5D36">
          <w:rPr>
            <w:webHidden/>
          </w:rPr>
          <w:fldChar w:fldCharType="end"/>
        </w:r>
      </w:hyperlink>
    </w:p>
    <w:p w:rsidR="005B5D36" w:rsidRDefault="007779B6" w:rsidP="002C0C4E">
      <w:pPr>
        <w:pStyle w:val="TOC1"/>
        <w:rPr>
          <w:rFonts w:cstheme="minorBidi"/>
          <w:lang w:val="vi-VN" w:eastAsia="vi-VN"/>
        </w:rPr>
      </w:pPr>
      <w:hyperlink w:anchor="_Toc466178659" w:history="1">
        <w:r w:rsidR="005B5D36" w:rsidRPr="003E4A76">
          <w:rPr>
            <w:rStyle w:val="Hyperlink"/>
          </w:rPr>
          <w:t>2</w:t>
        </w:r>
        <w:r w:rsidR="005B5D36">
          <w:rPr>
            <w:rFonts w:cstheme="minorBidi"/>
            <w:lang w:val="vi-VN" w:eastAsia="vi-VN"/>
          </w:rPr>
          <w:tab/>
        </w:r>
        <w:r w:rsidR="005B5D36" w:rsidRPr="003E4A76">
          <w:rPr>
            <w:rStyle w:val="Hyperlink"/>
          </w:rPr>
          <w:t>Introduction</w:t>
        </w:r>
        <w:r w:rsidR="005B5D36">
          <w:rPr>
            <w:webHidden/>
          </w:rPr>
          <w:tab/>
        </w:r>
        <w:r w:rsidR="005B5D36">
          <w:rPr>
            <w:webHidden/>
          </w:rPr>
          <w:fldChar w:fldCharType="begin"/>
        </w:r>
        <w:r w:rsidR="005B5D36">
          <w:rPr>
            <w:webHidden/>
          </w:rPr>
          <w:instrText xml:space="preserve"> PAGEREF _Toc466178659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7779B6" w:rsidP="002C0C4E">
      <w:pPr>
        <w:pStyle w:val="TOC2"/>
        <w:rPr>
          <w:rFonts w:cstheme="minorBidi"/>
          <w:szCs w:val="22"/>
          <w:lang w:val="vi-VN" w:eastAsia="vi-VN"/>
        </w:rPr>
      </w:pPr>
      <w:hyperlink w:anchor="_Toc466178660" w:history="1">
        <w:r w:rsidR="005B5D36" w:rsidRPr="003E4A76">
          <w:rPr>
            <w:rStyle w:val="Hyperlink"/>
          </w:rPr>
          <w:t>2.1</w:t>
        </w:r>
        <w:r w:rsidR="005B5D36">
          <w:rPr>
            <w:rFonts w:cstheme="minorBidi"/>
            <w:szCs w:val="22"/>
            <w:lang w:val="vi-VN" w:eastAsia="vi-VN"/>
          </w:rPr>
          <w:tab/>
        </w:r>
        <w:r w:rsidR="005B5D36" w:rsidRPr="003E4A76">
          <w:rPr>
            <w:rStyle w:val="Hyperlink"/>
          </w:rPr>
          <w:t>Purpose</w:t>
        </w:r>
        <w:r w:rsidR="005B5D36">
          <w:rPr>
            <w:webHidden/>
          </w:rPr>
          <w:tab/>
        </w:r>
        <w:r w:rsidR="005B5D36">
          <w:rPr>
            <w:webHidden/>
          </w:rPr>
          <w:fldChar w:fldCharType="begin"/>
        </w:r>
        <w:r w:rsidR="005B5D36">
          <w:rPr>
            <w:webHidden/>
          </w:rPr>
          <w:instrText xml:space="preserve"> PAGEREF _Toc466178660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7779B6" w:rsidP="002C0C4E">
      <w:pPr>
        <w:pStyle w:val="TOC2"/>
        <w:rPr>
          <w:rFonts w:cstheme="minorBidi"/>
          <w:szCs w:val="22"/>
          <w:lang w:val="vi-VN" w:eastAsia="vi-VN"/>
        </w:rPr>
      </w:pPr>
      <w:hyperlink w:anchor="_Toc466178661" w:history="1">
        <w:r w:rsidR="005B5D36" w:rsidRPr="003E4A76">
          <w:rPr>
            <w:rStyle w:val="Hyperlink"/>
          </w:rPr>
          <w:t>2.2</w:t>
        </w:r>
        <w:r w:rsidR="005B5D36">
          <w:rPr>
            <w:rFonts w:cstheme="minorBidi"/>
            <w:szCs w:val="22"/>
            <w:lang w:val="vi-VN" w:eastAsia="vi-VN"/>
          </w:rPr>
          <w:tab/>
        </w:r>
        <w:r w:rsidR="005B5D36" w:rsidRPr="003E4A76">
          <w:rPr>
            <w:rStyle w:val="Hyperlink"/>
          </w:rPr>
          <w:t>Scope</w:t>
        </w:r>
        <w:r w:rsidR="005B5D36">
          <w:rPr>
            <w:webHidden/>
          </w:rPr>
          <w:tab/>
        </w:r>
        <w:r w:rsidR="005B5D36">
          <w:rPr>
            <w:webHidden/>
          </w:rPr>
          <w:fldChar w:fldCharType="begin"/>
        </w:r>
        <w:r w:rsidR="005B5D36">
          <w:rPr>
            <w:webHidden/>
          </w:rPr>
          <w:instrText xml:space="preserve"> PAGEREF _Toc466178661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7779B6" w:rsidP="002C0C4E">
      <w:pPr>
        <w:pStyle w:val="TOC2"/>
        <w:rPr>
          <w:rFonts w:cstheme="minorBidi"/>
          <w:szCs w:val="22"/>
          <w:lang w:val="vi-VN" w:eastAsia="vi-VN"/>
        </w:rPr>
      </w:pPr>
      <w:hyperlink w:anchor="_Toc466178662" w:history="1">
        <w:r w:rsidR="005B5D36" w:rsidRPr="003E4A76">
          <w:rPr>
            <w:rStyle w:val="Hyperlink"/>
          </w:rPr>
          <w:t>2.3</w:t>
        </w:r>
        <w:r w:rsidR="005B5D36">
          <w:rPr>
            <w:rFonts w:cstheme="minorBidi"/>
            <w:szCs w:val="22"/>
            <w:lang w:val="vi-VN" w:eastAsia="vi-VN"/>
          </w:rPr>
          <w:tab/>
        </w:r>
        <w:r w:rsidR="005B5D36" w:rsidRPr="003E4A76">
          <w:rPr>
            <w:rStyle w:val="Hyperlink"/>
          </w:rPr>
          <w:t>References</w:t>
        </w:r>
        <w:r w:rsidR="005B5D36">
          <w:rPr>
            <w:webHidden/>
          </w:rPr>
          <w:tab/>
        </w:r>
        <w:r w:rsidR="005B5D36">
          <w:rPr>
            <w:webHidden/>
          </w:rPr>
          <w:fldChar w:fldCharType="begin"/>
        </w:r>
        <w:r w:rsidR="005B5D36">
          <w:rPr>
            <w:webHidden/>
          </w:rPr>
          <w:instrText xml:space="preserve"> PAGEREF _Toc466178662 \h </w:instrText>
        </w:r>
        <w:r w:rsidR="005B5D36">
          <w:rPr>
            <w:webHidden/>
          </w:rPr>
        </w:r>
        <w:r w:rsidR="005B5D36">
          <w:rPr>
            <w:webHidden/>
          </w:rPr>
          <w:fldChar w:fldCharType="separate"/>
        </w:r>
        <w:r w:rsidR="005B5D36">
          <w:rPr>
            <w:webHidden/>
          </w:rPr>
          <w:t>7</w:t>
        </w:r>
        <w:r w:rsidR="005B5D36">
          <w:rPr>
            <w:webHidden/>
          </w:rPr>
          <w:fldChar w:fldCharType="end"/>
        </w:r>
      </w:hyperlink>
    </w:p>
    <w:p w:rsidR="005B5D36" w:rsidRDefault="007779B6" w:rsidP="002C0C4E">
      <w:pPr>
        <w:pStyle w:val="TOC1"/>
        <w:rPr>
          <w:rFonts w:cstheme="minorBidi"/>
          <w:lang w:val="vi-VN" w:eastAsia="vi-VN"/>
        </w:rPr>
      </w:pPr>
      <w:hyperlink w:anchor="_Toc466178663" w:history="1">
        <w:r w:rsidR="005B5D36" w:rsidRPr="003E4A76">
          <w:rPr>
            <w:rStyle w:val="Hyperlink"/>
          </w:rPr>
          <w:t>3</w:t>
        </w:r>
        <w:r w:rsidR="005B5D36">
          <w:rPr>
            <w:rFonts w:cstheme="minorBidi"/>
            <w:lang w:val="vi-VN" w:eastAsia="vi-VN"/>
          </w:rPr>
          <w:tab/>
        </w:r>
        <w:r w:rsidR="005B5D36" w:rsidRPr="003E4A76">
          <w:rPr>
            <w:rStyle w:val="Hyperlink"/>
          </w:rPr>
          <w:t>System requirements Specification</w:t>
        </w:r>
        <w:r w:rsidR="005B5D36">
          <w:rPr>
            <w:webHidden/>
          </w:rPr>
          <w:tab/>
        </w:r>
        <w:r w:rsidR="005B5D36">
          <w:rPr>
            <w:webHidden/>
          </w:rPr>
          <w:fldChar w:fldCharType="begin"/>
        </w:r>
        <w:r w:rsidR="005B5D36">
          <w:rPr>
            <w:webHidden/>
          </w:rPr>
          <w:instrText xml:space="preserve"> PAGEREF _Toc466178663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7779B6" w:rsidP="002C0C4E">
      <w:pPr>
        <w:pStyle w:val="TOC2"/>
        <w:rPr>
          <w:rFonts w:cstheme="minorBidi"/>
          <w:szCs w:val="22"/>
          <w:lang w:val="vi-VN" w:eastAsia="vi-VN"/>
        </w:rPr>
      </w:pPr>
      <w:hyperlink w:anchor="_Toc466178664" w:history="1">
        <w:r w:rsidR="005B5D36" w:rsidRPr="003E4A76">
          <w:rPr>
            <w:rStyle w:val="Hyperlink"/>
          </w:rPr>
          <w:t>3.1</w:t>
        </w:r>
        <w:r w:rsidR="005B5D36">
          <w:rPr>
            <w:rFonts w:cstheme="minorBidi"/>
            <w:szCs w:val="22"/>
            <w:lang w:val="vi-VN" w:eastAsia="vi-VN"/>
          </w:rPr>
          <w:tab/>
        </w:r>
        <w:r w:rsidR="005B5D36" w:rsidRPr="003E4A76">
          <w:rPr>
            <w:rStyle w:val="Hyperlink"/>
          </w:rPr>
          <w:t>Functional requirements</w:t>
        </w:r>
        <w:r w:rsidR="005B5D36">
          <w:rPr>
            <w:webHidden/>
          </w:rPr>
          <w:tab/>
        </w:r>
        <w:r w:rsidR="005B5D36">
          <w:rPr>
            <w:webHidden/>
          </w:rPr>
          <w:fldChar w:fldCharType="begin"/>
        </w:r>
        <w:r w:rsidR="005B5D36">
          <w:rPr>
            <w:webHidden/>
          </w:rPr>
          <w:instrText xml:space="preserve"> PAGEREF _Toc466178664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7779B6" w:rsidP="002C0C4E">
      <w:pPr>
        <w:pStyle w:val="TOC3"/>
        <w:rPr>
          <w:sz w:val="22"/>
          <w:szCs w:val="22"/>
          <w:lang w:val="vi-VN" w:eastAsia="vi-VN"/>
        </w:rPr>
      </w:pPr>
      <w:hyperlink w:anchor="_Toc466178665" w:history="1">
        <w:r w:rsidR="005B5D36" w:rsidRPr="003E4A76">
          <w:rPr>
            <w:rStyle w:val="Hyperlink"/>
          </w:rPr>
          <w:t>3.1.1</w:t>
        </w:r>
        <w:r w:rsidR="005B5D36">
          <w:rPr>
            <w:sz w:val="22"/>
            <w:szCs w:val="22"/>
            <w:lang w:val="vi-VN" w:eastAsia="vi-VN"/>
          </w:rPr>
          <w:tab/>
        </w:r>
        <w:r w:rsidR="005B5D36" w:rsidRPr="003E4A76">
          <w:rPr>
            <w:rStyle w:val="Hyperlink"/>
          </w:rPr>
          <w:t>Use Case Diagram</w:t>
        </w:r>
        <w:r w:rsidR="005B5D36">
          <w:rPr>
            <w:webHidden/>
          </w:rPr>
          <w:tab/>
        </w:r>
        <w:r w:rsidR="005B5D36">
          <w:rPr>
            <w:webHidden/>
          </w:rPr>
          <w:fldChar w:fldCharType="begin"/>
        </w:r>
        <w:r w:rsidR="005B5D36">
          <w:rPr>
            <w:webHidden/>
          </w:rPr>
          <w:instrText xml:space="preserve"> PAGEREF _Toc466178665 \h </w:instrText>
        </w:r>
        <w:r w:rsidR="005B5D36">
          <w:rPr>
            <w:webHidden/>
          </w:rPr>
        </w:r>
        <w:r w:rsidR="005B5D36">
          <w:rPr>
            <w:webHidden/>
          </w:rPr>
          <w:fldChar w:fldCharType="separate"/>
        </w:r>
        <w:r w:rsidR="005B5D36">
          <w:rPr>
            <w:webHidden/>
          </w:rPr>
          <w:t>8</w:t>
        </w:r>
        <w:r w:rsidR="005B5D36">
          <w:rPr>
            <w:webHidden/>
          </w:rPr>
          <w:fldChar w:fldCharType="end"/>
        </w:r>
      </w:hyperlink>
    </w:p>
    <w:p w:rsidR="005B5D36" w:rsidRDefault="007779B6" w:rsidP="002C0C4E">
      <w:pPr>
        <w:pStyle w:val="TOC3"/>
        <w:rPr>
          <w:sz w:val="22"/>
          <w:szCs w:val="22"/>
          <w:lang w:val="vi-VN" w:eastAsia="vi-VN"/>
        </w:rPr>
      </w:pPr>
      <w:hyperlink w:anchor="_Toc466178666" w:history="1">
        <w:r w:rsidR="005B5D36" w:rsidRPr="003E4A76">
          <w:rPr>
            <w:rStyle w:val="Hyperlink"/>
          </w:rPr>
          <w:t>3.1.2</w:t>
        </w:r>
        <w:r w:rsidR="005B5D36">
          <w:rPr>
            <w:sz w:val="22"/>
            <w:szCs w:val="22"/>
            <w:lang w:val="vi-VN" w:eastAsia="vi-VN"/>
          </w:rPr>
          <w:tab/>
        </w:r>
        <w:r w:rsidR="005B5D36" w:rsidRPr="003E4A76">
          <w:rPr>
            <w:rStyle w:val="Hyperlink"/>
          </w:rPr>
          <w:t>Business rule</w:t>
        </w:r>
        <w:r w:rsidR="005B5D36">
          <w:rPr>
            <w:webHidden/>
          </w:rPr>
          <w:tab/>
        </w:r>
        <w:r w:rsidR="005B5D36">
          <w:rPr>
            <w:webHidden/>
          </w:rPr>
          <w:fldChar w:fldCharType="begin"/>
        </w:r>
        <w:r w:rsidR="005B5D36">
          <w:rPr>
            <w:webHidden/>
          </w:rPr>
          <w:instrText xml:space="preserve"> PAGEREF _Toc466178666 \h </w:instrText>
        </w:r>
        <w:r w:rsidR="005B5D36">
          <w:rPr>
            <w:webHidden/>
          </w:rPr>
        </w:r>
        <w:r w:rsidR="005B5D36">
          <w:rPr>
            <w:webHidden/>
          </w:rPr>
          <w:fldChar w:fldCharType="separate"/>
        </w:r>
        <w:r w:rsidR="005B5D36">
          <w:rPr>
            <w:webHidden/>
          </w:rPr>
          <w:t>9</w:t>
        </w:r>
        <w:r w:rsidR="005B5D36">
          <w:rPr>
            <w:webHidden/>
          </w:rPr>
          <w:fldChar w:fldCharType="end"/>
        </w:r>
      </w:hyperlink>
    </w:p>
    <w:p w:rsidR="005B5D36" w:rsidRDefault="007779B6" w:rsidP="002C0C4E">
      <w:pPr>
        <w:pStyle w:val="TOC3"/>
        <w:rPr>
          <w:sz w:val="22"/>
          <w:szCs w:val="22"/>
          <w:lang w:val="vi-VN" w:eastAsia="vi-VN"/>
        </w:rPr>
      </w:pPr>
      <w:hyperlink w:anchor="_Toc466178667" w:history="1">
        <w:r w:rsidR="005B5D36" w:rsidRPr="003E4A76">
          <w:rPr>
            <w:rStyle w:val="Hyperlink"/>
          </w:rPr>
          <w:t>3.1.3</w:t>
        </w:r>
        <w:r w:rsidR="005B5D36">
          <w:rPr>
            <w:sz w:val="22"/>
            <w:szCs w:val="22"/>
            <w:lang w:val="vi-VN" w:eastAsia="vi-VN"/>
          </w:rPr>
          <w:tab/>
        </w:r>
        <w:r w:rsidR="005B5D36" w:rsidRPr="003E4A76">
          <w:rPr>
            <w:rStyle w:val="Hyperlink"/>
          </w:rPr>
          <w:t>Register</w:t>
        </w:r>
        <w:r w:rsidR="005B5D36">
          <w:rPr>
            <w:webHidden/>
          </w:rPr>
          <w:tab/>
        </w:r>
        <w:r w:rsidR="005B5D36">
          <w:rPr>
            <w:webHidden/>
          </w:rPr>
          <w:fldChar w:fldCharType="begin"/>
        </w:r>
        <w:r w:rsidR="005B5D36">
          <w:rPr>
            <w:webHidden/>
          </w:rPr>
          <w:instrText xml:space="preserve"> PAGEREF _Toc466178667 \h </w:instrText>
        </w:r>
        <w:r w:rsidR="005B5D36">
          <w:rPr>
            <w:webHidden/>
          </w:rPr>
        </w:r>
        <w:r w:rsidR="005B5D36">
          <w:rPr>
            <w:webHidden/>
          </w:rPr>
          <w:fldChar w:fldCharType="separate"/>
        </w:r>
        <w:r w:rsidR="005B5D36">
          <w:rPr>
            <w:webHidden/>
          </w:rPr>
          <w:t>11</w:t>
        </w:r>
        <w:r w:rsidR="005B5D36">
          <w:rPr>
            <w:webHidden/>
          </w:rPr>
          <w:fldChar w:fldCharType="end"/>
        </w:r>
      </w:hyperlink>
    </w:p>
    <w:p w:rsidR="005B5D36" w:rsidRDefault="007779B6" w:rsidP="002C0C4E">
      <w:pPr>
        <w:pStyle w:val="TOC3"/>
        <w:rPr>
          <w:sz w:val="22"/>
          <w:szCs w:val="22"/>
          <w:lang w:val="vi-VN" w:eastAsia="vi-VN"/>
        </w:rPr>
      </w:pPr>
      <w:hyperlink w:anchor="_Toc466178668" w:history="1">
        <w:r w:rsidR="005B5D36" w:rsidRPr="003E4A76">
          <w:rPr>
            <w:rStyle w:val="Hyperlink"/>
          </w:rPr>
          <w:t>3.1.4</w:t>
        </w:r>
        <w:r w:rsidR="005B5D36">
          <w:rPr>
            <w:sz w:val="22"/>
            <w:szCs w:val="22"/>
            <w:lang w:val="vi-VN" w:eastAsia="vi-VN"/>
          </w:rPr>
          <w:tab/>
        </w:r>
        <w:r w:rsidR="005B5D36" w:rsidRPr="003E4A76">
          <w:rPr>
            <w:rStyle w:val="Hyperlink"/>
          </w:rPr>
          <w:t>Log in</w:t>
        </w:r>
        <w:r w:rsidR="005B5D36">
          <w:rPr>
            <w:webHidden/>
          </w:rPr>
          <w:tab/>
        </w:r>
        <w:r w:rsidR="005B5D36">
          <w:rPr>
            <w:webHidden/>
          </w:rPr>
          <w:fldChar w:fldCharType="begin"/>
        </w:r>
        <w:r w:rsidR="005B5D36">
          <w:rPr>
            <w:webHidden/>
          </w:rPr>
          <w:instrText xml:space="preserve"> PAGEREF _Toc466178668 \h </w:instrText>
        </w:r>
        <w:r w:rsidR="005B5D36">
          <w:rPr>
            <w:webHidden/>
          </w:rPr>
        </w:r>
        <w:r w:rsidR="005B5D36">
          <w:rPr>
            <w:webHidden/>
          </w:rPr>
          <w:fldChar w:fldCharType="separate"/>
        </w:r>
        <w:r w:rsidR="005B5D36">
          <w:rPr>
            <w:webHidden/>
          </w:rPr>
          <w:t>12</w:t>
        </w:r>
        <w:r w:rsidR="005B5D36">
          <w:rPr>
            <w:webHidden/>
          </w:rPr>
          <w:fldChar w:fldCharType="end"/>
        </w:r>
      </w:hyperlink>
    </w:p>
    <w:p w:rsidR="005B5D36" w:rsidRDefault="007779B6" w:rsidP="002C0C4E">
      <w:pPr>
        <w:pStyle w:val="TOC3"/>
        <w:rPr>
          <w:sz w:val="22"/>
          <w:szCs w:val="22"/>
          <w:lang w:val="vi-VN" w:eastAsia="vi-VN"/>
        </w:rPr>
      </w:pPr>
      <w:hyperlink w:anchor="_Toc466178669" w:history="1">
        <w:r w:rsidR="005B5D36" w:rsidRPr="003E4A76">
          <w:rPr>
            <w:rStyle w:val="Hyperlink"/>
          </w:rPr>
          <w:t>3.1.5</w:t>
        </w:r>
        <w:r w:rsidR="005B5D36">
          <w:rPr>
            <w:sz w:val="22"/>
            <w:szCs w:val="22"/>
            <w:lang w:val="vi-VN" w:eastAsia="vi-VN"/>
          </w:rPr>
          <w:tab/>
        </w:r>
        <w:r w:rsidR="005B5D36" w:rsidRPr="003E4A76">
          <w:rPr>
            <w:rStyle w:val="Hyperlink"/>
          </w:rPr>
          <w:t>Log out</w:t>
        </w:r>
        <w:r w:rsidR="005B5D36">
          <w:rPr>
            <w:webHidden/>
          </w:rPr>
          <w:tab/>
        </w:r>
        <w:r w:rsidR="005B5D36">
          <w:rPr>
            <w:webHidden/>
          </w:rPr>
          <w:fldChar w:fldCharType="begin"/>
        </w:r>
        <w:r w:rsidR="005B5D36">
          <w:rPr>
            <w:webHidden/>
          </w:rPr>
          <w:instrText xml:space="preserve"> PAGEREF _Toc466178669 \h </w:instrText>
        </w:r>
        <w:r w:rsidR="005B5D36">
          <w:rPr>
            <w:webHidden/>
          </w:rPr>
        </w:r>
        <w:r w:rsidR="005B5D36">
          <w:rPr>
            <w:webHidden/>
          </w:rPr>
          <w:fldChar w:fldCharType="separate"/>
        </w:r>
        <w:r w:rsidR="005B5D36">
          <w:rPr>
            <w:webHidden/>
          </w:rPr>
          <w:t>14</w:t>
        </w:r>
        <w:r w:rsidR="005B5D36">
          <w:rPr>
            <w:webHidden/>
          </w:rPr>
          <w:fldChar w:fldCharType="end"/>
        </w:r>
      </w:hyperlink>
    </w:p>
    <w:p w:rsidR="005B5D36" w:rsidRDefault="007779B6" w:rsidP="002C0C4E">
      <w:pPr>
        <w:pStyle w:val="TOC3"/>
        <w:rPr>
          <w:sz w:val="22"/>
          <w:szCs w:val="22"/>
          <w:lang w:val="vi-VN" w:eastAsia="vi-VN"/>
        </w:rPr>
      </w:pPr>
      <w:hyperlink w:anchor="_Toc466178670" w:history="1">
        <w:r w:rsidR="005B5D36" w:rsidRPr="003E4A76">
          <w:rPr>
            <w:rStyle w:val="Hyperlink"/>
          </w:rPr>
          <w:t>3.1.6</w:t>
        </w:r>
        <w:r w:rsidR="005B5D36">
          <w:rPr>
            <w:sz w:val="22"/>
            <w:szCs w:val="22"/>
            <w:lang w:val="vi-VN" w:eastAsia="vi-VN"/>
          </w:rPr>
          <w:tab/>
        </w:r>
        <w:r w:rsidR="005B5D36" w:rsidRPr="003E4A76">
          <w:rPr>
            <w:rStyle w:val="Hyperlink"/>
          </w:rPr>
          <w:t>Get new password</w:t>
        </w:r>
        <w:r w:rsidR="005B5D36">
          <w:rPr>
            <w:webHidden/>
          </w:rPr>
          <w:tab/>
        </w:r>
        <w:r w:rsidR="005B5D36">
          <w:rPr>
            <w:webHidden/>
          </w:rPr>
          <w:fldChar w:fldCharType="begin"/>
        </w:r>
        <w:r w:rsidR="005B5D36">
          <w:rPr>
            <w:webHidden/>
          </w:rPr>
          <w:instrText xml:space="preserve"> PAGEREF _Toc466178670 \h </w:instrText>
        </w:r>
        <w:r w:rsidR="005B5D36">
          <w:rPr>
            <w:webHidden/>
          </w:rPr>
        </w:r>
        <w:r w:rsidR="005B5D36">
          <w:rPr>
            <w:webHidden/>
          </w:rPr>
          <w:fldChar w:fldCharType="separate"/>
        </w:r>
        <w:r w:rsidR="005B5D36">
          <w:rPr>
            <w:webHidden/>
          </w:rPr>
          <w:t>15</w:t>
        </w:r>
        <w:r w:rsidR="005B5D36">
          <w:rPr>
            <w:webHidden/>
          </w:rPr>
          <w:fldChar w:fldCharType="end"/>
        </w:r>
      </w:hyperlink>
    </w:p>
    <w:p w:rsidR="005B5D36" w:rsidRDefault="007779B6" w:rsidP="002C0C4E">
      <w:pPr>
        <w:pStyle w:val="TOC4"/>
        <w:rPr>
          <w:noProof/>
          <w:sz w:val="22"/>
          <w:szCs w:val="22"/>
          <w:lang w:val="vi-VN" w:eastAsia="vi-VN"/>
        </w:rPr>
      </w:pPr>
      <w:hyperlink w:anchor="_Toc466178671" w:history="1">
        <w:r w:rsidR="005B5D36" w:rsidRPr="003E4A76">
          <w:rPr>
            <w:rStyle w:val="Hyperlink"/>
            <w:i/>
            <w:noProof/>
          </w:rPr>
          <w:t>3.1.6.1</w:t>
        </w:r>
        <w:r w:rsidR="005B5D36">
          <w:rPr>
            <w:noProof/>
            <w:sz w:val="22"/>
            <w:szCs w:val="22"/>
            <w:lang w:val="vi-VN" w:eastAsia="vi-VN"/>
          </w:rPr>
          <w:tab/>
        </w:r>
        <w:r w:rsidR="005B5D36" w:rsidRPr="003E4A76">
          <w:rPr>
            <w:rStyle w:val="Hyperlink"/>
            <w:noProof/>
          </w:rPr>
          <w:t>Forgot password</w:t>
        </w:r>
        <w:r w:rsidR="005B5D36">
          <w:rPr>
            <w:noProof/>
            <w:webHidden/>
          </w:rPr>
          <w:tab/>
        </w:r>
        <w:r w:rsidR="005B5D36">
          <w:rPr>
            <w:noProof/>
            <w:webHidden/>
          </w:rPr>
          <w:fldChar w:fldCharType="begin"/>
        </w:r>
        <w:r w:rsidR="005B5D36">
          <w:rPr>
            <w:noProof/>
            <w:webHidden/>
          </w:rPr>
          <w:instrText xml:space="preserve"> PAGEREF _Toc466178671 \h </w:instrText>
        </w:r>
        <w:r w:rsidR="005B5D36">
          <w:rPr>
            <w:noProof/>
            <w:webHidden/>
          </w:rPr>
        </w:r>
        <w:r w:rsidR="005B5D36">
          <w:rPr>
            <w:noProof/>
            <w:webHidden/>
          </w:rPr>
          <w:fldChar w:fldCharType="separate"/>
        </w:r>
        <w:r w:rsidR="005B5D36">
          <w:rPr>
            <w:noProof/>
            <w:webHidden/>
          </w:rPr>
          <w:t>15</w:t>
        </w:r>
        <w:r w:rsidR="005B5D36">
          <w:rPr>
            <w:noProof/>
            <w:webHidden/>
          </w:rPr>
          <w:fldChar w:fldCharType="end"/>
        </w:r>
      </w:hyperlink>
    </w:p>
    <w:p w:rsidR="005B5D36" w:rsidRDefault="007779B6" w:rsidP="002C0C4E">
      <w:pPr>
        <w:pStyle w:val="TOC4"/>
        <w:rPr>
          <w:noProof/>
          <w:sz w:val="22"/>
          <w:szCs w:val="22"/>
          <w:lang w:val="vi-VN" w:eastAsia="vi-VN"/>
        </w:rPr>
      </w:pPr>
      <w:hyperlink w:anchor="_Toc466178672" w:history="1">
        <w:r w:rsidR="005B5D36" w:rsidRPr="003E4A76">
          <w:rPr>
            <w:rStyle w:val="Hyperlink"/>
            <w:i/>
            <w:noProof/>
          </w:rPr>
          <w:t>3.1.6.2</w:t>
        </w:r>
        <w:r w:rsidR="005B5D36">
          <w:rPr>
            <w:noProof/>
            <w:sz w:val="22"/>
            <w:szCs w:val="22"/>
            <w:lang w:val="vi-VN" w:eastAsia="vi-VN"/>
          </w:rPr>
          <w:tab/>
        </w:r>
        <w:r w:rsidR="005B5D36" w:rsidRPr="003E4A76">
          <w:rPr>
            <w:rStyle w:val="Hyperlink"/>
            <w:noProof/>
          </w:rPr>
          <w:t>Re- create password</w:t>
        </w:r>
        <w:r w:rsidR="005B5D36">
          <w:rPr>
            <w:noProof/>
            <w:webHidden/>
          </w:rPr>
          <w:tab/>
        </w:r>
        <w:r w:rsidR="005B5D36">
          <w:rPr>
            <w:noProof/>
            <w:webHidden/>
          </w:rPr>
          <w:fldChar w:fldCharType="begin"/>
        </w:r>
        <w:r w:rsidR="005B5D36">
          <w:rPr>
            <w:noProof/>
            <w:webHidden/>
          </w:rPr>
          <w:instrText xml:space="preserve"> PAGEREF _Toc466178672 \h </w:instrText>
        </w:r>
        <w:r w:rsidR="005B5D36">
          <w:rPr>
            <w:noProof/>
            <w:webHidden/>
          </w:rPr>
        </w:r>
        <w:r w:rsidR="005B5D36">
          <w:rPr>
            <w:noProof/>
            <w:webHidden/>
          </w:rPr>
          <w:fldChar w:fldCharType="separate"/>
        </w:r>
        <w:r w:rsidR="005B5D36">
          <w:rPr>
            <w:noProof/>
            <w:webHidden/>
          </w:rPr>
          <w:t>16</w:t>
        </w:r>
        <w:r w:rsidR="005B5D36">
          <w:rPr>
            <w:noProof/>
            <w:webHidden/>
          </w:rPr>
          <w:fldChar w:fldCharType="end"/>
        </w:r>
      </w:hyperlink>
    </w:p>
    <w:p w:rsidR="005B5D36" w:rsidRDefault="007779B6" w:rsidP="002C0C4E">
      <w:pPr>
        <w:pStyle w:val="TOC3"/>
        <w:rPr>
          <w:sz w:val="22"/>
          <w:szCs w:val="22"/>
          <w:lang w:val="vi-VN" w:eastAsia="vi-VN"/>
        </w:rPr>
      </w:pPr>
      <w:hyperlink w:anchor="_Toc466178673" w:history="1">
        <w:r w:rsidR="005B5D36" w:rsidRPr="003E4A76">
          <w:rPr>
            <w:rStyle w:val="Hyperlink"/>
          </w:rPr>
          <w:t>3.1.7</w:t>
        </w:r>
        <w:r w:rsidR="005B5D36">
          <w:rPr>
            <w:sz w:val="22"/>
            <w:szCs w:val="22"/>
            <w:lang w:val="vi-VN" w:eastAsia="vi-VN"/>
          </w:rPr>
          <w:tab/>
        </w:r>
        <w:r w:rsidR="005B5D36" w:rsidRPr="003E4A76">
          <w:rPr>
            <w:rStyle w:val="Hyperlink"/>
          </w:rPr>
          <w:t>Object management</w:t>
        </w:r>
        <w:r w:rsidR="005B5D36">
          <w:rPr>
            <w:webHidden/>
          </w:rPr>
          <w:tab/>
        </w:r>
        <w:r w:rsidR="005B5D36">
          <w:rPr>
            <w:webHidden/>
          </w:rPr>
          <w:fldChar w:fldCharType="begin"/>
        </w:r>
        <w:r w:rsidR="005B5D36">
          <w:rPr>
            <w:webHidden/>
          </w:rPr>
          <w:instrText xml:space="preserve"> PAGEREF _Toc466178673 \h </w:instrText>
        </w:r>
        <w:r w:rsidR="005B5D36">
          <w:rPr>
            <w:webHidden/>
          </w:rPr>
        </w:r>
        <w:r w:rsidR="005B5D36">
          <w:rPr>
            <w:webHidden/>
          </w:rPr>
          <w:fldChar w:fldCharType="separate"/>
        </w:r>
        <w:r w:rsidR="005B5D36">
          <w:rPr>
            <w:webHidden/>
          </w:rPr>
          <w:t>17</w:t>
        </w:r>
        <w:r w:rsidR="005B5D36">
          <w:rPr>
            <w:webHidden/>
          </w:rPr>
          <w:fldChar w:fldCharType="end"/>
        </w:r>
      </w:hyperlink>
    </w:p>
    <w:p w:rsidR="005B5D36" w:rsidRDefault="007779B6" w:rsidP="002C0C4E">
      <w:pPr>
        <w:pStyle w:val="TOC4"/>
        <w:rPr>
          <w:noProof/>
          <w:sz w:val="22"/>
          <w:szCs w:val="22"/>
          <w:lang w:val="vi-VN" w:eastAsia="vi-VN"/>
        </w:rPr>
      </w:pPr>
      <w:hyperlink w:anchor="_Toc466178674" w:history="1">
        <w:r w:rsidR="005B5D36" w:rsidRPr="003E4A76">
          <w:rPr>
            <w:rStyle w:val="Hyperlink"/>
            <w:i/>
            <w:noProof/>
          </w:rPr>
          <w:t>3.1.7.1</w:t>
        </w:r>
        <w:r w:rsidR="005B5D36">
          <w:rPr>
            <w:noProof/>
            <w:sz w:val="22"/>
            <w:szCs w:val="22"/>
            <w:lang w:val="vi-VN" w:eastAsia="vi-VN"/>
          </w:rPr>
          <w:tab/>
        </w:r>
        <w:r w:rsidR="005B5D36" w:rsidRPr="003E4A76">
          <w:rPr>
            <w:rStyle w:val="Hyperlink"/>
            <w:noProof/>
          </w:rPr>
          <w:t>Upload new object</w:t>
        </w:r>
        <w:r w:rsidR="005B5D36">
          <w:rPr>
            <w:noProof/>
            <w:webHidden/>
          </w:rPr>
          <w:tab/>
        </w:r>
        <w:r w:rsidR="005B5D36">
          <w:rPr>
            <w:noProof/>
            <w:webHidden/>
          </w:rPr>
          <w:fldChar w:fldCharType="begin"/>
        </w:r>
        <w:r w:rsidR="005B5D36">
          <w:rPr>
            <w:noProof/>
            <w:webHidden/>
          </w:rPr>
          <w:instrText xml:space="preserve"> PAGEREF _Toc466178674 \h </w:instrText>
        </w:r>
        <w:r w:rsidR="005B5D36">
          <w:rPr>
            <w:noProof/>
            <w:webHidden/>
          </w:rPr>
        </w:r>
        <w:r w:rsidR="005B5D36">
          <w:rPr>
            <w:noProof/>
            <w:webHidden/>
          </w:rPr>
          <w:fldChar w:fldCharType="separate"/>
        </w:r>
        <w:r w:rsidR="005B5D36">
          <w:rPr>
            <w:noProof/>
            <w:webHidden/>
          </w:rPr>
          <w:t>17</w:t>
        </w:r>
        <w:r w:rsidR="005B5D36">
          <w:rPr>
            <w:noProof/>
            <w:webHidden/>
          </w:rPr>
          <w:fldChar w:fldCharType="end"/>
        </w:r>
      </w:hyperlink>
    </w:p>
    <w:p w:rsidR="005B5D36" w:rsidRDefault="007779B6" w:rsidP="002C0C4E">
      <w:pPr>
        <w:pStyle w:val="TOC4"/>
        <w:rPr>
          <w:noProof/>
          <w:sz w:val="22"/>
          <w:szCs w:val="22"/>
          <w:lang w:val="vi-VN" w:eastAsia="vi-VN"/>
        </w:rPr>
      </w:pPr>
      <w:hyperlink w:anchor="_Toc466178675" w:history="1">
        <w:r w:rsidR="005B5D36" w:rsidRPr="003E4A76">
          <w:rPr>
            <w:rStyle w:val="Hyperlink"/>
            <w:i/>
            <w:noProof/>
          </w:rPr>
          <w:t>3.1.7.2</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_Toc466178675 \h </w:instrText>
        </w:r>
        <w:r w:rsidR="005B5D36">
          <w:rPr>
            <w:noProof/>
            <w:webHidden/>
          </w:rPr>
        </w:r>
        <w:r w:rsidR="005B5D36">
          <w:rPr>
            <w:noProof/>
            <w:webHidden/>
          </w:rPr>
          <w:fldChar w:fldCharType="separate"/>
        </w:r>
        <w:r w:rsidR="005B5D36">
          <w:rPr>
            <w:noProof/>
            <w:webHidden/>
          </w:rPr>
          <w:t>18</w:t>
        </w:r>
        <w:r w:rsidR="005B5D36">
          <w:rPr>
            <w:noProof/>
            <w:webHidden/>
          </w:rPr>
          <w:fldChar w:fldCharType="end"/>
        </w:r>
      </w:hyperlink>
    </w:p>
    <w:p w:rsidR="005B5D36" w:rsidRDefault="007779B6" w:rsidP="002C0C4E">
      <w:pPr>
        <w:pStyle w:val="TOC4"/>
        <w:rPr>
          <w:noProof/>
          <w:sz w:val="22"/>
          <w:szCs w:val="22"/>
          <w:lang w:val="vi-VN" w:eastAsia="vi-VN"/>
        </w:rPr>
      </w:pPr>
      <w:hyperlink w:anchor="_Toc466178676" w:history="1">
        <w:r w:rsidR="005B5D36" w:rsidRPr="003E4A76">
          <w:rPr>
            <w:rStyle w:val="Hyperlink"/>
            <w:i/>
            <w:noProof/>
          </w:rPr>
          <w:t>3.1.7.3</w:t>
        </w:r>
        <w:r w:rsidR="005B5D36">
          <w:rPr>
            <w:noProof/>
            <w:sz w:val="22"/>
            <w:szCs w:val="22"/>
            <w:lang w:val="vi-VN" w:eastAsia="vi-VN"/>
          </w:rPr>
          <w:tab/>
        </w:r>
        <w:r w:rsidR="005B5D36" w:rsidRPr="003E4A76">
          <w:rPr>
            <w:rStyle w:val="Hyperlink"/>
            <w:noProof/>
          </w:rPr>
          <w:t>View object’s information:</w:t>
        </w:r>
        <w:r w:rsidR="005B5D36">
          <w:rPr>
            <w:noProof/>
            <w:webHidden/>
          </w:rPr>
          <w:tab/>
        </w:r>
        <w:r w:rsidR="005B5D36">
          <w:rPr>
            <w:noProof/>
            <w:webHidden/>
          </w:rPr>
          <w:fldChar w:fldCharType="begin"/>
        </w:r>
        <w:r w:rsidR="005B5D36">
          <w:rPr>
            <w:noProof/>
            <w:webHidden/>
          </w:rPr>
          <w:instrText xml:space="preserve"> PAGEREF _Toc466178676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7779B6" w:rsidP="002C0C4E">
      <w:pPr>
        <w:pStyle w:val="TOC4"/>
        <w:rPr>
          <w:noProof/>
          <w:sz w:val="22"/>
          <w:szCs w:val="22"/>
          <w:lang w:val="vi-VN" w:eastAsia="vi-VN"/>
        </w:rPr>
      </w:pPr>
      <w:hyperlink w:anchor="_Toc466178677" w:history="1">
        <w:r w:rsidR="005B5D36" w:rsidRPr="003E4A76">
          <w:rPr>
            <w:rStyle w:val="Hyperlink"/>
            <w:i/>
            <w:noProof/>
          </w:rPr>
          <w:t>3.1.7.4</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_Toc466178677 \h </w:instrText>
        </w:r>
        <w:r w:rsidR="005B5D36">
          <w:rPr>
            <w:noProof/>
            <w:webHidden/>
          </w:rPr>
        </w:r>
        <w:r w:rsidR="005B5D36">
          <w:rPr>
            <w:noProof/>
            <w:webHidden/>
          </w:rPr>
          <w:fldChar w:fldCharType="separate"/>
        </w:r>
        <w:r w:rsidR="005B5D36">
          <w:rPr>
            <w:noProof/>
            <w:webHidden/>
          </w:rPr>
          <w:t>19</w:t>
        </w:r>
        <w:r w:rsidR="005B5D36">
          <w:rPr>
            <w:noProof/>
            <w:webHidden/>
          </w:rPr>
          <w:fldChar w:fldCharType="end"/>
        </w:r>
      </w:hyperlink>
    </w:p>
    <w:p w:rsidR="005B5D36" w:rsidRDefault="007779B6" w:rsidP="002C0C4E">
      <w:pPr>
        <w:pStyle w:val="TOC4"/>
        <w:rPr>
          <w:noProof/>
          <w:sz w:val="22"/>
          <w:szCs w:val="22"/>
          <w:lang w:val="vi-VN" w:eastAsia="vi-VN"/>
        </w:rPr>
      </w:pPr>
      <w:hyperlink w:anchor="_Toc466178678" w:history="1">
        <w:r w:rsidR="005B5D36" w:rsidRPr="003E4A76">
          <w:rPr>
            <w:rStyle w:val="Hyperlink"/>
            <w:i/>
            <w:noProof/>
          </w:rPr>
          <w:t>3.1.7.5</w:t>
        </w:r>
        <w:r w:rsidR="005B5D36">
          <w:rPr>
            <w:noProof/>
            <w:sz w:val="22"/>
            <w:szCs w:val="22"/>
            <w:lang w:val="vi-VN" w:eastAsia="vi-VN"/>
          </w:rPr>
          <w:tab/>
        </w:r>
        <w:r w:rsidR="005B5D36" w:rsidRPr="003E4A76">
          <w:rPr>
            <w:rStyle w:val="Hyperlink"/>
            <w:noProof/>
          </w:rPr>
          <w:t>Change object’s information:</w:t>
        </w:r>
        <w:r w:rsidR="005B5D36">
          <w:rPr>
            <w:noProof/>
            <w:webHidden/>
          </w:rPr>
          <w:tab/>
        </w:r>
        <w:r w:rsidR="005B5D36">
          <w:rPr>
            <w:noProof/>
            <w:webHidden/>
          </w:rPr>
          <w:fldChar w:fldCharType="begin"/>
        </w:r>
        <w:r w:rsidR="005B5D36">
          <w:rPr>
            <w:noProof/>
            <w:webHidden/>
          </w:rPr>
          <w:instrText xml:space="preserve"> PAGEREF _Toc466178678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7779B6" w:rsidP="002C0C4E">
      <w:pPr>
        <w:pStyle w:val="TOC3"/>
        <w:rPr>
          <w:sz w:val="22"/>
          <w:szCs w:val="22"/>
          <w:lang w:val="vi-VN" w:eastAsia="vi-VN"/>
        </w:rPr>
      </w:pPr>
      <w:hyperlink w:anchor="_Toc466178679" w:history="1">
        <w:r w:rsidR="005B5D36" w:rsidRPr="003E4A76">
          <w:rPr>
            <w:rStyle w:val="Hyperlink"/>
          </w:rPr>
          <w:t>3.1.8</w:t>
        </w:r>
        <w:r w:rsidR="005B5D36">
          <w:rPr>
            <w:sz w:val="22"/>
            <w:szCs w:val="22"/>
            <w:lang w:val="vi-VN" w:eastAsia="vi-VN"/>
          </w:rPr>
          <w:tab/>
        </w:r>
        <w:r w:rsidR="005B5D36" w:rsidRPr="003E4A76">
          <w:rPr>
            <w:rStyle w:val="Hyperlink"/>
          </w:rPr>
          <w:t>Search object by name</w:t>
        </w:r>
        <w:r w:rsidR="005B5D36">
          <w:rPr>
            <w:webHidden/>
          </w:rPr>
          <w:tab/>
        </w:r>
        <w:r w:rsidR="005B5D36">
          <w:rPr>
            <w:webHidden/>
          </w:rPr>
          <w:fldChar w:fldCharType="begin"/>
        </w:r>
        <w:r w:rsidR="005B5D36">
          <w:rPr>
            <w:webHidden/>
          </w:rPr>
          <w:instrText xml:space="preserve"> PAGEREF _Toc466178679 \h </w:instrText>
        </w:r>
        <w:r w:rsidR="005B5D36">
          <w:rPr>
            <w:webHidden/>
          </w:rPr>
        </w:r>
        <w:r w:rsidR="005B5D36">
          <w:rPr>
            <w:webHidden/>
          </w:rPr>
          <w:fldChar w:fldCharType="separate"/>
        </w:r>
        <w:r w:rsidR="005B5D36">
          <w:rPr>
            <w:webHidden/>
          </w:rPr>
          <w:t>20</w:t>
        </w:r>
        <w:r w:rsidR="005B5D36">
          <w:rPr>
            <w:webHidden/>
          </w:rPr>
          <w:fldChar w:fldCharType="end"/>
        </w:r>
      </w:hyperlink>
    </w:p>
    <w:p w:rsidR="005B5D36" w:rsidRDefault="007779B6" w:rsidP="002C0C4E">
      <w:pPr>
        <w:pStyle w:val="TOC4"/>
        <w:rPr>
          <w:noProof/>
          <w:sz w:val="22"/>
          <w:szCs w:val="22"/>
          <w:lang w:val="vi-VN" w:eastAsia="vi-VN"/>
        </w:rPr>
      </w:pPr>
      <w:hyperlink w:anchor="_Toc466178680" w:history="1">
        <w:r w:rsidR="005B5D36" w:rsidRPr="003E4A76">
          <w:rPr>
            <w:rStyle w:val="Hyperlink"/>
            <w:i/>
            <w:noProof/>
          </w:rPr>
          <w:t>3.1.8.1</w:t>
        </w:r>
        <w:r w:rsidR="005B5D36">
          <w:rPr>
            <w:noProof/>
            <w:sz w:val="22"/>
            <w:szCs w:val="22"/>
            <w:lang w:val="vi-VN" w:eastAsia="vi-VN"/>
          </w:rPr>
          <w:tab/>
        </w:r>
        <w:r w:rsidR="005B5D36" w:rsidRPr="003E4A76">
          <w:rPr>
            <w:rStyle w:val="Hyperlink"/>
            <w:noProof/>
          </w:rPr>
          <w:t>Search object by name</w:t>
        </w:r>
        <w:r w:rsidR="005B5D36">
          <w:rPr>
            <w:noProof/>
            <w:webHidden/>
          </w:rPr>
          <w:tab/>
        </w:r>
        <w:r w:rsidR="005B5D36">
          <w:rPr>
            <w:noProof/>
            <w:webHidden/>
          </w:rPr>
          <w:fldChar w:fldCharType="begin"/>
        </w:r>
        <w:r w:rsidR="005B5D36">
          <w:rPr>
            <w:noProof/>
            <w:webHidden/>
          </w:rPr>
          <w:instrText xml:space="preserve"> PAGEREF _Toc466178680 \h </w:instrText>
        </w:r>
        <w:r w:rsidR="005B5D36">
          <w:rPr>
            <w:noProof/>
            <w:webHidden/>
          </w:rPr>
        </w:r>
        <w:r w:rsidR="005B5D36">
          <w:rPr>
            <w:noProof/>
            <w:webHidden/>
          </w:rPr>
          <w:fldChar w:fldCharType="separate"/>
        </w:r>
        <w:r w:rsidR="005B5D36">
          <w:rPr>
            <w:noProof/>
            <w:webHidden/>
          </w:rPr>
          <w:t>20</w:t>
        </w:r>
        <w:r w:rsidR="005B5D36">
          <w:rPr>
            <w:noProof/>
            <w:webHidden/>
          </w:rPr>
          <w:fldChar w:fldCharType="end"/>
        </w:r>
      </w:hyperlink>
    </w:p>
    <w:p w:rsidR="005B5D36" w:rsidRDefault="007779B6" w:rsidP="002C0C4E">
      <w:pPr>
        <w:pStyle w:val="TOC3"/>
        <w:rPr>
          <w:sz w:val="22"/>
          <w:szCs w:val="22"/>
          <w:lang w:val="vi-VN" w:eastAsia="vi-VN"/>
        </w:rPr>
      </w:pPr>
      <w:hyperlink w:anchor="_Toc466178681" w:history="1">
        <w:r w:rsidR="005B5D36" w:rsidRPr="003E4A76">
          <w:rPr>
            <w:rStyle w:val="Hyperlink"/>
          </w:rPr>
          <w:t>3.1.9</w:t>
        </w:r>
        <w:r w:rsidR="005B5D36">
          <w:rPr>
            <w:sz w:val="22"/>
            <w:szCs w:val="22"/>
            <w:lang w:val="vi-VN" w:eastAsia="vi-VN"/>
          </w:rPr>
          <w:tab/>
        </w:r>
        <w:r w:rsidR="005B5D36" w:rsidRPr="003E4A76">
          <w:rPr>
            <w:rStyle w:val="Hyperlink"/>
          </w:rPr>
          <w:t>Send request</w:t>
        </w:r>
        <w:r w:rsidR="005B5D36">
          <w:rPr>
            <w:webHidden/>
          </w:rPr>
          <w:tab/>
        </w:r>
        <w:r w:rsidR="005B5D36">
          <w:rPr>
            <w:webHidden/>
          </w:rPr>
          <w:fldChar w:fldCharType="begin"/>
        </w:r>
        <w:r w:rsidR="005B5D36">
          <w:rPr>
            <w:webHidden/>
          </w:rPr>
          <w:instrText xml:space="preserve"> PAGEREF _Toc466178681 \h </w:instrText>
        </w:r>
        <w:r w:rsidR="005B5D36">
          <w:rPr>
            <w:webHidden/>
          </w:rPr>
        </w:r>
        <w:r w:rsidR="005B5D36">
          <w:rPr>
            <w:webHidden/>
          </w:rPr>
          <w:fldChar w:fldCharType="separate"/>
        </w:r>
        <w:r w:rsidR="005B5D36">
          <w:rPr>
            <w:webHidden/>
          </w:rPr>
          <w:t>22</w:t>
        </w:r>
        <w:r w:rsidR="005B5D36">
          <w:rPr>
            <w:webHidden/>
          </w:rPr>
          <w:fldChar w:fldCharType="end"/>
        </w:r>
      </w:hyperlink>
    </w:p>
    <w:p w:rsidR="005B5D36" w:rsidRDefault="007779B6" w:rsidP="002C0C4E">
      <w:pPr>
        <w:pStyle w:val="TOC4"/>
        <w:rPr>
          <w:noProof/>
          <w:sz w:val="22"/>
          <w:szCs w:val="22"/>
          <w:lang w:val="vi-VN" w:eastAsia="vi-VN"/>
        </w:rPr>
      </w:pPr>
      <w:hyperlink w:anchor="_Toc466178682" w:history="1">
        <w:r w:rsidR="005B5D36" w:rsidRPr="003E4A76">
          <w:rPr>
            <w:rStyle w:val="Hyperlink"/>
            <w:i/>
            <w:noProof/>
          </w:rPr>
          <w:t>3.1.9.1</w:t>
        </w:r>
        <w:r w:rsidR="005B5D36">
          <w:rPr>
            <w:noProof/>
            <w:sz w:val="22"/>
            <w:szCs w:val="22"/>
            <w:lang w:val="vi-VN" w:eastAsia="vi-VN"/>
          </w:rPr>
          <w:tab/>
        </w:r>
        <w:r w:rsidR="005B5D36" w:rsidRPr="003E4A76">
          <w:rPr>
            <w:rStyle w:val="Hyperlink"/>
            <w:noProof/>
          </w:rPr>
          <w:t>Request to change</w:t>
        </w:r>
        <w:r w:rsidR="005B5D36">
          <w:rPr>
            <w:noProof/>
            <w:webHidden/>
          </w:rPr>
          <w:tab/>
        </w:r>
        <w:r w:rsidR="005B5D36">
          <w:rPr>
            <w:noProof/>
            <w:webHidden/>
          </w:rPr>
          <w:fldChar w:fldCharType="begin"/>
        </w:r>
        <w:r w:rsidR="005B5D36">
          <w:rPr>
            <w:noProof/>
            <w:webHidden/>
          </w:rPr>
          <w:instrText xml:space="preserve"> PAGEREF _Toc466178682 \h </w:instrText>
        </w:r>
        <w:r w:rsidR="005B5D36">
          <w:rPr>
            <w:noProof/>
            <w:webHidden/>
          </w:rPr>
        </w:r>
        <w:r w:rsidR="005B5D36">
          <w:rPr>
            <w:noProof/>
            <w:webHidden/>
          </w:rPr>
          <w:fldChar w:fldCharType="separate"/>
        </w:r>
        <w:r w:rsidR="005B5D36">
          <w:rPr>
            <w:noProof/>
            <w:webHidden/>
          </w:rPr>
          <w:t>22</w:t>
        </w:r>
        <w:r w:rsidR="005B5D36">
          <w:rPr>
            <w:noProof/>
            <w:webHidden/>
          </w:rPr>
          <w:fldChar w:fldCharType="end"/>
        </w:r>
      </w:hyperlink>
    </w:p>
    <w:p w:rsidR="005B5D36" w:rsidRDefault="007779B6" w:rsidP="002C0C4E">
      <w:pPr>
        <w:pStyle w:val="TOC4"/>
        <w:rPr>
          <w:noProof/>
          <w:sz w:val="22"/>
          <w:szCs w:val="22"/>
          <w:lang w:val="vi-VN" w:eastAsia="vi-VN"/>
        </w:rPr>
      </w:pPr>
      <w:hyperlink w:anchor="_Toc466178683" w:history="1">
        <w:r w:rsidR="005B5D36" w:rsidRPr="003E4A76">
          <w:rPr>
            <w:rStyle w:val="Hyperlink"/>
            <w:i/>
            <w:noProof/>
          </w:rPr>
          <w:t>3.1.9.2</w:t>
        </w:r>
        <w:r w:rsidR="005B5D36">
          <w:rPr>
            <w:noProof/>
            <w:sz w:val="22"/>
            <w:szCs w:val="22"/>
            <w:lang w:val="vi-VN" w:eastAsia="vi-VN"/>
          </w:rPr>
          <w:tab/>
        </w:r>
        <w:r w:rsidR="005B5D36" w:rsidRPr="003E4A76">
          <w:rPr>
            <w:rStyle w:val="Hyperlink"/>
            <w:noProof/>
          </w:rPr>
          <w:t>Request to delete</w:t>
        </w:r>
        <w:r w:rsidR="005B5D36">
          <w:rPr>
            <w:noProof/>
            <w:webHidden/>
          </w:rPr>
          <w:tab/>
        </w:r>
        <w:r w:rsidR="005B5D36">
          <w:rPr>
            <w:noProof/>
            <w:webHidden/>
          </w:rPr>
          <w:fldChar w:fldCharType="begin"/>
        </w:r>
        <w:r w:rsidR="005B5D36">
          <w:rPr>
            <w:noProof/>
            <w:webHidden/>
          </w:rPr>
          <w:instrText xml:space="preserve"> PAGEREF _Toc466178683 \h </w:instrText>
        </w:r>
        <w:r w:rsidR="005B5D36">
          <w:rPr>
            <w:noProof/>
            <w:webHidden/>
          </w:rPr>
        </w:r>
        <w:r w:rsidR="005B5D36">
          <w:rPr>
            <w:noProof/>
            <w:webHidden/>
          </w:rPr>
          <w:fldChar w:fldCharType="separate"/>
        </w:r>
        <w:r w:rsidR="005B5D36">
          <w:rPr>
            <w:noProof/>
            <w:webHidden/>
          </w:rPr>
          <w:t>23</w:t>
        </w:r>
        <w:r w:rsidR="005B5D36">
          <w:rPr>
            <w:noProof/>
            <w:webHidden/>
          </w:rPr>
          <w:fldChar w:fldCharType="end"/>
        </w:r>
      </w:hyperlink>
    </w:p>
    <w:p w:rsidR="005B5D36" w:rsidRDefault="007779B6" w:rsidP="002C0C4E">
      <w:pPr>
        <w:pStyle w:val="TOC3"/>
        <w:rPr>
          <w:sz w:val="22"/>
          <w:szCs w:val="22"/>
          <w:lang w:val="vi-VN" w:eastAsia="vi-VN"/>
        </w:rPr>
      </w:pPr>
      <w:hyperlink w:anchor="_Toc466178684" w:history="1">
        <w:r w:rsidR="005B5D36" w:rsidRPr="003E4A76">
          <w:rPr>
            <w:rStyle w:val="Hyperlink"/>
          </w:rPr>
          <w:t>3.1.10</w:t>
        </w:r>
        <w:r w:rsidR="005B5D36">
          <w:rPr>
            <w:sz w:val="22"/>
            <w:szCs w:val="22"/>
            <w:lang w:val="vi-VN" w:eastAsia="vi-VN"/>
          </w:rPr>
          <w:tab/>
        </w:r>
        <w:r w:rsidR="005B5D36" w:rsidRPr="003E4A76">
          <w:rPr>
            <w:rStyle w:val="Hyperlink"/>
          </w:rPr>
          <w:t>View request</w:t>
        </w:r>
        <w:r w:rsidR="005B5D36">
          <w:rPr>
            <w:webHidden/>
          </w:rPr>
          <w:tab/>
        </w:r>
        <w:r w:rsidR="005B5D36">
          <w:rPr>
            <w:webHidden/>
          </w:rPr>
          <w:fldChar w:fldCharType="begin"/>
        </w:r>
        <w:r w:rsidR="005B5D36">
          <w:rPr>
            <w:webHidden/>
          </w:rPr>
          <w:instrText xml:space="preserve"> PAGEREF _Toc466178684 \h </w:instrText>
        </w:r>
        <w:r w:rsidR="005B5D36">
          <w:rPr>
            <w:webHidden/>
          </w:rPr>
        </w:r>
        <w:r w:rsidR="005B5D36">
          <w:rPr>
            <w:webHidden/>
          </w:rPr>
          <w:fldChar w:fldCharType="separate"/>
        </w:r>
        <w:r w:rsidR="005B5D36">
          <w:rPr>
            <w:webHidden/>
          </w:rPr>
          <w:t>24</w:t>
        </w:r>
        <w:r w:rsidR="005B5D36">
          <w:rPr>
            <w:webHidden/>
          </w:rPr>
          <w:fldChar w:fldCharType="end"/>
        </w:r>
      </w:hyperlink>
    </w:p>
    <w:p w:rsidR="005B5D36" w:rsidRDefault="007779B6" w:rsidP="002C0C4E">
      <w:pPr>
        <w:pStyle w:val="TOC3"/>
        <w:rPr>
          <w:sz w:val="22"/>
          <w:szCs w:val="22"/>
          <w:lang w:val="vi-VN" w:eastAsia="vi-VN"/>
        </w:rPr>
      </w:pPr>
      <w:hyperlink w:anchor="_Toc466178685" w:history="1">
        <w:r w:rsidR="005B5D36" w:rsidRPr="003E4A76">
          <w:rPr>
            <w:rStyle w:val="Hyperlink"/>
          </w:rPr>
          <w:t>3.1.11</w:t>
        </w:r>
        <w:r w:rsidR="005B5D36">
          <w:rPr>
            <w:sz w:val="22"/>
            <w:szCs w:val="22"/>
            <w:lang w:val="vi-VN" w:eastAsia="vi-VN"/>
          </w:rPr>
          <w:tab/>
        </w:r>
        <w:r w:rsidR="005B5D36" w:rsidRPr="003E4A76">
          <w:rPr>
            <w:rStyle w:val="Hyperlink"/>
          </w:rPr>
          <w:t>View museum profile</w:t>
        </w:r>
        <w:r w:rsidR="005B5D36">
          <w:rPr>
            <w:webHidden/>
          </w:rPr>
          <w:tab/>
        </w:r>
        <w:r w:rsidR="005B5D36">
          <w:rPr>
            <w:webHidden/>
          </w:rPr>
          <w:fldChar w:fldCharType="begin"/>
        </w:r>
        <w:r w:rsidR="005B5D36">
          <w:rPr>
            <w:webHidden/>
          </w:rPr>
          <w:instrText xml:space="preserve"> PAGEREF _Toc466178685 \h </w:instrText>
        </w:r>
        <w:r w:rsidR="005B5D36">
          <w:rPr>
            <w:webHidden/>
          </w:rPr>
        </w:r>
        <w:r w:rsidR="005B5D36">
          <w:rPr>
            <w:webHidden/>
          </w:rPr>
          <w:fldChar w:fldCharType="separate"/>
        </w:r>
        <w:r w:rsidR="005B5D36">
          <w:rPr>
            <w:webHidden/>
          </w:rPr>
          <w:t>25</w:t>
        </w:r>
        <w:r w:rsidR="005B5D36">
          <w:rPr>
            <w:webHidden/>
          </w:rPr>
          <w:fldChar w:fldCharType="end"/>
        </w:r>
      </w:hyperlink>
    </w:p>
    <w:p w:rsidR="005B5D36" w:rsidRDefault="007779B6" w:rsidP="002C0C4E">
      <w:pPr>
        <w:pStyle w:val="TOC4"/>
        <w:rPr>
          <w:noProof/>
          <w:sz w:val="22"/>
          <w:szCs w:val="22"/>
          <w:lang w:val="vi-VN" w:eastAsia="vi-VN"/>
        </w:rPr>
      </w:pPr>
      <w:hyperlink w:anchor="_Toc466178686" w:history="1">
        <w:r w:rsidR="005B5D36" w:rsidRPr="003E4A76">
          <w:rPr>
            <w:rStyle w:val="Hyperlink"/>
            <w:i/>
            <w:noProof/>
          </w:rPr>
          <w:t>3.1.11.1</w:t>
        </w:r>
        <w:r w:rsidR="005B5D36">
          <w:rPr>
            <w:noProof/>
            <w:sz w:val="22"/>
            <w:szCs w:val="22"/>
            <w:lang w:val="vi-VN" w:eastAsia="vi-VN"/>
          </w:rPr>
          <w:tab/>
        </w:r>
        <w:r w:rsidR="005B5D36" w:rsidRPr="003E4A76">
          <w:rPr>
            <w:rStyle w:val="Hyperlink"/>
            <w:noProof/>
          </w:rPr>
          <w:t>View museum profile:</w:t>
        </w:r>
        <w:r w:rsidR="005B5D36">
          <w:rPr>
            <w:noProof/>
            <w:webHidden/>
          </w:rPr>
          <w:tab/>
        </w:r>
        <w:r w:rsidR="005B5D36">
          <w:rPr>
            <w:noProof/>
            <w:webHidden/>
          </w:rPr>
          <w:fldChar w:fldCharType="begin"/>
        </w:r>
        <w:r w:rsidR="005B5D36">
          <w:rPr>
            <w:noProof/>
            <w:webHidden/>
          </w:rPr>
          <w:instrText xml:space="preserve"> PAGEREF _Toc466178686 \h </w:instrText>
        </w:r>
        <w:r w:rsidR="005B5D36">
          <w:rPr>
            <w:noProof/>
            <w:webHidden/>
          </w:rPr>
        </w:r>
        <w:r w:rsidR="005B5D36">
          <w:rPr>
            <w:noProof/>
            <w:webHidden/>
          </w:rPr>
          <w:fldChar w:fldCharType="separate"/>
        </w:r>
        <w:r w:rsidR="005B5D36">
          <w:rPr>
            <w:noProof/>
            <w:webHidden/>
          </w:rPr>
          <w:t>26</w:t>
        </w:r>
        <w:r w:rsidR="005B5D36">
          <w:rPr>
            <w:noProof/>
            <w:webHidden/>
          </w:rPr>
          <w:fldChar w:fldCharType="end"/>
        </w:r>
      </w:hyperlink>
    </w:p>
    <w:p w:rsidR="005B5D36" w:rsidRDefault="007779B6" w:rsidP="002C0C4E">
      <w:pPr>
        <w:pStyle w:val="TOC3"/>
        <w:rPr>
          <w:sz w:val="22"/>
          <w:szCs w:val="22"/>
          <w:lang w:val="vi-VN" w:eastAsia="vi-VN"/>
        </w:rPr>
      </w:pPr>
      <w:hyperlink w:anchor="_Toc466178687" w:history="1">
        <w:r w:rsidR="005B5D36" w:rsidRPr="003E4A76">
          <w:rPr>
            <w:rStyle w:val="Hyperlink"/>
          </w:rPr>
          <w:t>3.1.12</w:t>
        </w:r>
        <w:r w:rsidR="005B5D36">
          <w:rPr>
            <w:sz w:val="22"/>
            <w:szCs w:val="22"/>
            <w:lang w:val="vi-VN" w:eastAsia="vi-VN"/>
          </w:rPr>
          <w:tab/>
        </w:r>
        <w:r w:rsidR="005B5D36" w:rsidRPr="003E4A76">
          <w:rPr>
            <w:rStyle w:val="Hyperlink"/>
          </w:rPr>
          <w:t>Edit museum profile</w:t>
        </w:r>
        <w:r w:rsidR="005B5D36">
          <w:rPr>
            <w:webHidden/>
          </w:rPr>
          <w:tab/>
        </w:r>
        <w:r w:rsidR="005B5D36">
          <w:rPr>
            <w:webHidden/>
          </w:rPr>
          <w:fldChar w:fldCharType="begin"/>
        </w:r>
        <w:r w:rsidR="005B5D36">
          <w:rPr>
            <w:webHidden/>
          </w:rPr>
          <w:instrText xml:space="preserve"> PAGEREF _Toc466178687 \h </w:instrText>
        </w:r>
        <w:r w:rsidR="005B5D36">
          <w:rPr>
            <w:webHidden/>
          </w:rPr>
        </w:r>
        <w:r w:rsidR="005B5D36">
          <w:rPr>
            <w:webHidden/>
          </w:rPr>
          <w:fldChar w:fldCharType="separate"/>
        </w:r>
        <w:r w:rsidR="005B5D36">
          <w:rPr>
            <w:webHidden/>
          </w:rPr>
          <w:t>26</w:t>
        </w:r>
        <w:r w:rsidR="005B5D36">
          <w:rPr>
            <w:webHidden/>
          </w:rPr>
          <w:fldChar w:fldCharType="end"/>
        </w:r>
      </w:hyperlink>
    </w:p>
    <w:p w:rsidR="005B5D36" w:rsidRDefault="007779B6" w:rsidP="002C0C4E">
      <w:pPr>
        <w:pStyle w:val="TOC3"/>
        <w:rPr>
          <w:sz w:val="22"/>
          <w:szCs w:val="22"/>
          <w:lang w:val="vi-VN" w:eastAsia="vi-VN"/>
        </w:rPr>
      </w:pPr>
      <w:hyperlink w:anchor="_Toc466178688" w:history="1">
        <w:r w:rsidR="005B5D36" w:rsidRPr="003E4A76">
          <w:rPr>
            <w:rStyle w:val="Hyperlink"/>
          </w:rPr>
          <w:t>3.1.13</w:t>
        </w:r>
        <w:r w:rsidR="005B5D36">
          <w:rPr>
            <w:sz w:val="22"/>
            <w:szCs w:val="22"/>
            <w:lang w:val="vi-VN" w:eastAsia="vi-VN"/>
          </w:rPr>
          <w:tab/>
        </w:r>
        <w:r w:rsidR="005B5D36" w:rsidRPr="003E4A76">
          <w:rPr>
            <w:rStyle w:val="Hyperlink"/>
          </w:rPr>
          <w:t>Choose museum</w:t>
        </w:r>
        <w:r w:rsidR="005B5D36">
          <w:rPr>
            <w:webHidden/>
          </w:rPr>
          <w:tab/>
        </w:r>
        <w:r w:rsidR="005B5D36">
          <w:rPr>
            <w:webHidden/>
          </w:rPr>
          <w:fldChar w:fldCharType="begin"/>
        </w:r>
        <w:r w:rsidR="005B5D36">
          <w:rPr>
            <w:webHidden/>
          </w:rPr>
          <w:instrText xml:space="preserve"> PAGEREF _Toc466178688 \h </w:instrText>
        </w:r>
        <w:r w:rsidR="005B5D36">
          <w:rPr>
            <w:webHidden/>
          </w:rPr>
        </w:r>
        <w:r w:rsidR="005B5D36">
          <w:rPr>
            <w:webHidden/>
          </w:rPr>
          <w:fldChar w:fldCharType="separate"/>
        </w:r>
        <w:r w:rsidR="005B5D36">
          <w:rPr>
            <w:webHidden/>
          </w:rPr>
          <w:t>27</w:t>
        </w:r>
        <w:r w:rsidR="005B5D36">
          <w:rPr>
            <w:webHidden/>
          </w:rPr>
          <w:fldChar w:fldCharType="end"/>
        </w:r>
      </w:hyperlink>
    </w:p>
    <w:p w:rsidR="005B5D36" w:rsidRDefault="007779B6" w:rsidP="002C0C4E">
      <w:pPr>
        <w:pStyle w:val="TOC4"/>
        <w:rPr>
          <w:noProof/>
          <w:sz w:val="22"/>
          <w:szCs w:val="22"/>
          <w:lang w:val="vi-VN" w:eastAsia="vi-VN"/>
        </w:rPr>
      </w:pPr>
      <w:hyperlink w:anchor="_Toc466178689" w:history="1">
        <w:r w:rsidR="005B5D36" w:rsidRPr="003E4A76">
          <w:rPr>
            <w:rStyle w:val="Hyperlink"/>
            <w:i/>
            <w:noProof/>
          </w:rPr>
          <w:t>3.1.13.1</w:t>
        </w:r>
        <w:r w:rsidR="005B5D36">
          <w:rPr>
            <w:noProof/>
            <w:sz w:val="22"/>
            <w:szCs w:val="22"/>
            <w:lang w:val="vi-VN" w:eastAsia="vi-VN"/>
          </w:rPr>
          <w:tab/>
        </w:r>
        <w:r w:rsidR="005B5D36" w:rsidRPr="003E4A76">
          <w:rPr>
            <w:rStyle w:val="Hyperlink"/>
            <w:noProof/>
          </w:rPr>
          <w:t>Choose museum:</w:t>
        </w:r>
        <w:r w:rsidR="005B5D36">
          <w:rPr>
            <w:noProof/>
            <w:webHidden/>
          </w:rPr>
          <w:tab/>
        </w:r>
        <w:r w:rsidR="005B5D36">
          <w:rPr>
            <w:noProof/>
            <w:webHidden/>
          </w:rPr>
          <w:fldChar w:fldCharType="begin"/>
        </w:r>
        <w:r w:rsidR="005B5D36">
          <w:rPr>
            <w:noProof/>
            <w:webHidden/>
          </w:rPr>
          <w:instrText xml:space="preserve"> PAGEREF _Toc466178689 \h </w:instrText>
        </w:r>
        <w:r w:rsidR="005B5D36">
          <w:rPr>
            <w:noProof/>
            <w:webHidden/>
          </w:rPr>
        </w:r>
        <w:r w:rsidR="005B5D36">
          <w:rPr>
            <w:noProof/>
            <w:webHidden/>
          </w:rPr>
          <w:fldChar w:fldCharType="separate"/>
        </w:r>
        <w:r w:rsidR="005B5D36">
          <w:rPr>
            <w:noProof/>
            <w:webHidden/>
          </w:rPr>
          <w:t>28</w:t>
        </w:r>
        <w:r w:rsidR="005B5D36">
          <w:rPr>
            <w:noProof/>
            <w:webHidden/>
          </w:rPr>
          <w:fldChar w:fldCharType="end"/>
        </w:r>
      </w:hyperlink>
    </w:p>
    <w:p w:rsidR="005B5D36" w:rsidRDefault="007779B6" w:rsidP="002C0C4E">
      <w:pPr>
        <w:pStyle w:val="TOC3"/>
        <w:rPr>
          <w:sz w:val="22"/>
          <w:szCs w:val="22"/>
          <w:lang w:val="vi-VN" w:eastAsia="vi-VN"/>
        </w:rPr>
      </w:pPr>
      <w:hyperlink w:anchor="_Toc466178690" w:history="1">
        <w:r w:rsidR="005B5D36" w:rsidRPr="003E4A76">
          <w:rPr>
            <w:rStyle w:val="Hyperlink"/>
          </w:rPr>
          <w:t>3.1.14</w:t>
        </w:r>
        <w:r w:rsidR="005B5D36">
          <w:rPr>
            <w:sz w:val="22"/>
            <w:szCs w:val="22"/>
            <w:lang w:val="vi-VN" w:eastAsia="vi-VN"/>
          </w:rPr>
          <w:tab/>
        </w:r>
        <w:r w:rsidR="005B5D36" w:rsidRPr="003E4A76">
          <w:rPr>
            <w:rStyle w:val="Hyperlink"/>
          </w:rPr>
          <w:t>Object scanning- View Object information</w:t>
        </w:r>
        <w:r w:rsidR="005B5D36">
          <w:rPr>
            <w:webHidden/>
          </w:rPr>
          <w:tab/>
        </w:r>
        <w:r w:rsidR="005B5D36">
          <w:rPr>
            <w:webHidden/>
          </w:rPr>
          <w:fldChar w:fldCharType="begin"/>
        </w:r>
        <w:r w:rsidR="005B5D36">
          <w:rPr>
            <w:webHidden/>
          </w:rPr>
          <w:instrText xml:space="preserve"> PAGEREF _Toc466178690 \h </w:instrText>
        </w:r>
        <w:r w:rsidR="005B5D36">
          <w:rPr>
            <w:webHidden/>
          </w:rPr>
        </w:r>
        <w:r w:rsidR="005B5D36">
          <w:rPr>
            <w:webHidden/>
          </w:rPr>
          <w:fldChar w:fldCharType="separate"/>
        </w:r>
        <w:r w:rsidR="005B5D36">
          <w:rPr>
            <w:webHidden/>
          </w:rPr>
          <w:t>29</w:t>
        </w:r>
        <w:r w:rsidR="005B5D36">
          <w:rPr>
            <w:webHidden/>
          </w:rPr>
          <w:fldChar w:fldCharType="end"/>
        </w:r>
      </w:hyperlink>
    </w:p>
    <w:p w:rsidR="005B5D36" w:rsidRDefault="007779B6" w:rsidP="002C0C4E">
      <w:pPr>
        <w:pStyle w:val="TOC4"/>
        <w:rPr>
          <w:noProof/>
          <w:sz w:val="22"/>
          <w:szCs w:val="22"/>
          <w:lang w:val="vi-VN" w:eastAsia="vi-VN"/>
        </w:rPr>
      </w:pPr>
      <w:hyperlink w:anchor="_Toc466178691" w:history="1">
        <w:r w:rsidR="005B5D36" w:rsidRPr="003E4A76">
          <w:rPr>
            <w:rStyle w:val="Hyperlink"/>
            <w:i/>
            <w:noProof/>
          </w:rPr>
          <w:t>3.1.14.1</w:t>
        </w:r>
        <w:r w:rsidR="005B5D36">
          <w:rPr>
            <w:noProof/>
            <w:sz w:val="22"/>
            <w:szCs w:val="22"/>
            <w:lang w:val="vi-VN" w:eastAsia="vi-VN"/>
          </w:rPr>
          <w:tab/>
        </w:r>
        <w:r w:rsidR="005B5D36" w:rsidRPr="003E4A76">
          <w:rPr>
            <w:rStyle w:val="Hyperlink"/>
            <w:noProof/>
          </w:rPr>
          <w:t>Object scanning- View Object information:</w:t>
        </w:r>
        <w:r w:rsidR="005B5D36">
          <w:rPr>
            <w:noProof/>
            <w:webHidden/>
          </w:rPr>
          <w:tab/>
        </w:r>
        <w:r w:rsidR="005B5D36">
          <w:rPr>
            <w:noProof/>
            <w:webHidden/>
          </w:rPr>
          <w:fldChar w:fldCharType="begin"/>
        </w:r>
        <w:r w:rsidR="005B5D36">
          <w:rPr>
            <w:noProof/>
            <w:webHidden/>
          </w:rPr>
          <w:instrText xml:space="preserve"> PAGEREF _Toc466178691 \h </w:instrText>
        </w:r>
        <w:r w:rsidR="005B5D36">
          <w:rPr>
            <w:noProof/>
            <w:webHidden/>
          </w:rPr>
        </w:r>
        <w:r w:rsidR="005B5D36">
          <w:rPr>
            <w:noProof/>
            <w:webHidden/>
          </w:rPr>
          <w:fldChar w:fldCharType="separate"/>
        </w:r>
        <w:r w:rsidR="005B5D36">
          <w:rPr>
            <w:noProof/>
            <w:webHidden/>
          </w:rPr>
          <w:t>29</w:t>
        </w:r>
        <w:r w:rsidR="005B5D36">
          <w:rPr>
            <w:noProof/>
            <w:webHidden/>
          </w:rPr>
          <w:fldChar w:fldCharType="end"/>
        </w:r>
      </w:hyperlink>
    </w:p>
    <w:p w:rsidR="005B5D36" w:rsidRDefault="007779B6" w:rsidP="002C0C4E">
      <w:pPr>
        <w:pStyle w:val="TOC2"/>
        <w:rPr>
          <w:rFonts w:cstheme="minorBidi"/>
          <w:szCs w:val="22"/>
          <w:lang w:val="vi-VN" w:eastAsia="vi-VN"/>
        </w:rPr>
      </w:pPr>
      <w:hyperlink w:anchor="_Toc466178692" w:history="1">
        <w:r w:rsidR="005B5D36" w:rsidRPr="003E4A76">
          <w:rPr>
            <w:rStyle w:val="Hyperlink"/>
          </w:rPr>
          <w:t>3.2</w:t>
        </w:r>
        <w:r w:rsidR="005B5D36">
          <w:rPr>
            <w:rFonts w:cstheme="minorBidi"/>
            <w:szCs w:val="22"/>
            <w:lang w:val="vi-VN" w:eastAsia="vi-VN"/>
          </w:rPr>
          <w:tab/>
        </w:r>
        <w:r w:rsidR="005B5D36" w:rsidRPr="003E4A76">
          <w:rPr>
            <w:rStyle w:val="Hyperlink"/>
          </w:rPr>
          <w:t>Screen Prototype</w:t>
        </w:r>
        <w:r w:rsidR="005B5D36">
          <w:rPr>
            <w:webHidden/>
          </w:rPr>
          <w:tab/>
        </w:r>
        <w:r w:rsidR="005B5D36">
          <w:rPr>
            <w:webHidden/>
          </w:rPr>
          <w:fldChar w:fldCharType="begin"/>
        </w:r>
        <w:r w:rsidR="005B5D36">
          <w:rPr>
            <w:webHidden/>
          </w:rPr>
          <w:instrText xml:space="preserve"> PAGEREF _Toc466178692 \h </w:instrText>
        </w:r>
        <w:r w:rsidR="005B5D36">
          <w:rPr>
            <w:webHidden/>
          </w:rPr>
        </w:r>
        <w:r w:rsidR="005B5D36">
          <w:rPr>
            <w:webHidden/>
          </w:rPr>
          <w:fldChar w:fldCharType="separate"/>
        </w:r>
        <w:r w:rsidR="005B5D36">
          <w:rPr>
            <w:webHidden/>
          </w:rPr>
          <w:t>30</w:t>
        </w:r>
        <w:r w:rsidR="005B5D36">
          <w:rPr>
            <w:webHidden/>
          </w:rPr>
          <w:fldChar w:fldCharType="end"/>
        </w:r>
      </w:hyperlink>
    </w:p>
    <w:p w:rsidR="005B5D36" w:rsidRDefault="007779B6" w:rsidP="002C0C4E">
      <w:pPr>
        <w:pStyle w:val="TOC2"/>
        <w:rPr>
          <w:rFonts w:cstheme="minorBidi"/>
          <w:szCs w:val="22"/>
          <w:lang w:val="vi-VN" w:eastAsia="vi-VN"/>
        </w:rPr>
      </w:pPr>
      <w:hyperlink w:anchor="_Toc466178693" w:history="1">
        <w:r w:rsidR="005B5D36" w:rsidRPr="003E4A76">
          <w:rPr>
            <w:rStyle w:val="Hyperlink"/>
          </w:rPr>
          <w:t>3.3</w:t>
        </w:r>
        <w:r w:rsidR="005B5D36">
          <w:rPr>
            <w:rFonts w:cstheme="minorBidi"/>
            <w:szCs w:val="22"/>
            <w:lang w:val="vi-VN" w:eastAsia="vi-VN"/>
          </w:rPr>
          <w:tab/>
        </w:r>
        <w:r w:rsidR="005B5D36" w:rsidRPr="003E4A76">
          <w:rPr>
            <w:rStyle w:val="Hyperlink"/>
          </w:rPr>
          <w:t>Non-Functional Requirements</w:t>
        </w:r>
        <w:r w:rsidR="005B5D36">
          <w:rPr>
            <w:webHidden/>
          </w:rPr>
          <w:tab/>
        </w:r>
        <w:r w:rsidR="005B5D36">
          <w:rPr>
            <w:webHidden/>
          </w:rPr>
          <w:fldChar w:fldCharType="begin"/>
        </w:r>
        <w:r w:rsidR="005B5D36">
          <w:rPr>
            <w:webHidden/>
          </w:rPr>
          <w:instrText xml:space="preserve"> PAGEREF _Toc466178693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7779B6" w:rsidP="002C0C4E">
      <w:pPr>
        <w:pStyle w:val="TOC3"/>
        <w:rPr>
          <w:sz w:val="22"/>
          <w:szCs w:val="22"/>
          <w:lang w:val="vi-VN" w:eastAsia="vi-VN"/>
        </w:rPr>
      </w:pPr>
      <w:hyperlink w:anchor="_Toc466178694" w:history="1">
        <w:r w:rsidR="005B5D36" w:rsidRPr="003E4A76">
          <w:rPr>
            <w:rStyle w:val="Hyperlink"/>
          </w:rPr>
          <w:t>3.3.1</w:t>
        </w:r>
        <w:r w:rsidR="005B5D36">
          <w:rPr>
            <w:sz w:val="22"/>
            <w:szCs w:val="22"/>
            <w:lang w:val="vi-VN" w:eastAsia="vi-VN"/>
          </w:rPr>
          <w:tab/>
        </w:r>
        <w:r w:rsidR="005B5D36" w:rsidRPr="003E4A76">
          <w:rPr>
            <w:rStyle w:val="Hyperlink"/>
          </w:rPr>
          <w:t>Security</w:t>
        </w:r>
        <w:r w:rsidR="005B5D36">
          <w:rPr>
            <w:webHidden/>
          </w:rPr>
          <w:tab/>
        </w:r>
        <w:r w:rsidR="005B5D36">
          <w:rPr>
            <w:webHidden/>
          </w:rPr>
          <w:fldChar w:fldCharType="begin"/>
        </w:r>
        <w:r w:rsidR="005B5D36">
          <w:rPr>
            <w:webHidden/>
          </w:rPr>
          <w:instrText xml:space="preserve"> PAGEREF _Toc466178694 \h </w:instrText>
        </w:r>
        <w:r w:rsidR="005B5D36">
          <w:rPr>
            <w:webHidden/>
          </w:rPr>
        </w:r>
        <w:r w:rsidR="005B5D36">
          <w:rPr>
            <w:webHidden/>
          </w:rPr>
          <w:fldChar w:fldCharType="separate"/>
        </w:r>
        <w:r w:rsidR="005B5D36">
          <w:rPr>
            <w:webHidden/>
          </w:rPr>
          <w:t>31</w:t>
        </w:r>
        <w:r w:rsidR="005B5D36">
          <w:rPr>
            <w:webHidden/>
          </w:rPr>
          <w:fldChar w:fldCharType="end"/>
        </w:r>
      </w:hyperlink>
    </w:p>
    <w:p w:rsidR="005B5D36" w:rsidRDefault="007779B6" w:rsidP="002C0C4E">
      <w:pPr>
        <w:pStyle w:val="TOC3"/>
        <w:rPr>
          <w:sz w:val="22"/>
          <w:szCs w:val="22"/>
          <w:lang w:val="vi-VN" w:eastAsia="vi-VN"/>
        </w:rPr>
      </w:pPr>
      <w:hyperlink w:anchor="_Toc466178695" w:history="1">
        <w:r w:rsidR="005B5D36" w:rsidRPr="003E4A76">
          <w:rPr>
            <w:rStyle w:val="Hyperlink"/>
          </w:rPr>
          <w:t>3.3.2</w:t>
        </w:r>
        <w:r w:rsidR="005B5D36">
          <w:rPr>
            <w:sz w:val="22"/>
            <w:szCs w:val="22"/>
            <w:lang w:val="vi-VN" w:eastAsia="vi-VN"/>
          </w:rPr>
          <w:tab/>
        </w:r>
        <w:r w:rsidR="005B5D36" w:rsidRPr="003E4A76">
          <w:rPr>
            <w:rStyle w:val="Hyperlink"/>
          </w:rPr>
          <w:t>Usability</w:t>
        </w:r>
        <w:r w:rsidR="005B5D36">
          <w:rPr>
            <w:webHidden/>
          </w:rPr>
          <w:tab/>
        </w:r>
        <w:r w:rsidR="005B5D36">
          <w:rPr>
            <w:webHidden/>
          </w:rPr>
          <w:fldChar w:fldCharType="begin"/>
        </w:r>
        <w:r w:rsidR="005B5D36">
          <w:rPr>
            <w:webHidden/>
          </w:rPr>
          <w:instrText xml:space="preserve"> PAGEREF _Toc466178695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7779B6" w:rsidP="002C0C4E">
      <w:pPr>
        <w:pStyle w:val="TOC3"/>
        <w:rPr>
          <w:sz w:val="22"/>
          <w:szCs w:val="22"/>
          <w:lang w:val="vi-VN" w:eastAsia="vi-VN"/>
        </w:rPr>
      </w:pPr>
      <w:hyperlink w:anchor="_Toc466178696" w:history="1">
        <w:r w:rsidR="005B5D36" w:rsidRPr="003E4A76">
          <w:rPr>
            <w:rStyle w:val="Hyperlink"/>
          </w:rPr>
          <w:t>3.3.3</w:t>
        </w:r>
        <w:r w:rsidR="005B5D36">
          <w:rPr>
            <w:sz w:val="22"/>
            <w:szCs w:val="22"/>
            <w:lang w:val="vi-VN" w:eastAsia="vi-VN"/>
          </w:rPr>
          <w:tab/>
        </w:r>
        <w:r w:rsidR="005B5D36" w:rsidRPr="003E4A76">
          <w:rPr>
            <w:rStyle w:val="Hyperlink"/>
          </w:rPr>
          <w:t>Reliability</w:t>
        </w:r>
        <w:r w:rsidR="005B5D36">
          <w:rPr>
            <w:webHidden/>
          </w:rPr>
          <w:tab/>
        </w:r>
        <w:r w:rsidR="005B5D36">
          <w:rPr>
            <w:webHidden/>
          </w:rPr>
          <w:fldChar w:fldCharType="begin"/>
        </w:r>
        <w:r w:rsidR="005B5D36">
          <w:rPr>
            <w:webHidden/>
          </w:rPr>
          <w:instrText xml:space="preserve"> PAGEREF _Toc466178696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7779B6" w:rsidP="002C0C4E">
      <w:pPr>
        <w:pStyle w:val="TOC3"/>
        <w:rPr>
          <w:sz w:val="22"/>
          <w:szCs w:val="22"/>
          <w:lang w:val="vi-VN" w:eastAsia="vi-VN"/>
        </w:rPr>
      </w:pPr>
      <w:hyperlink w:anchor="_Toc466178697" w:history="1">
        <w:r w:rsidR="005B5D36" w:rsidRPr="003E4A76">
          <w:rPr>
            <w:rStyle w:val="Hyperlink"/>
          </w:rPr>
          <w:t>3.3.4</w:t>
        </w:r>
        <w:r w:rsidR="005B5D36">
          <w:rPr>
            <w:sz w:val="22"/>
            <w:szCs w:val="22"/>
            <w:lang w:val="vi-VN" w:eastAsia="vi-VN"/>
          </w:rPr>
          <w:tab/>
        </w:r>
        <w:r w:rsidR="005B5D36" w:rsidRPr="003E4A76">
          <w:rPr>
            <w:rStyle w:val="Hyperlink"/>
          </w:rPr>
          <w:t>Performance</w:t>
        </w:r>
        <w:r w:rsidR="005B5D36">
          <w:rPr>
            <w:webHidden/>
          </w:rPr>
          <w:tab/>
        </w:r>
        <w:r w:rsidR="005B5D36">
          <w:rPr>
            <w:webHidden/>
          </w:rPr>
          <w:fldChar w:fldCharType="begin"/>
        </w:r>
        <w:r w:rsidR="005B5D36">
          <w:rPr>
            <w:webHidden/>
          </w:rPr>
          <w:instrText xml:space="preserve"> PAGEREF _Toc466178697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7779B6" w:rsidP="002C0C4E">
      <w:pPr>
        <w:pStyle w:val="TOC3"/>
        <w:rPr>
          <w:sz w:val="22"/>
          <w:szCs w:val="22"/>
          <w:lang w:val="vi-VN" w:eastAsia="vi-VN"/>
        </w:rPr>
      </w:pPr>
      <w:hyperlink w:anchor="_Toc466178698" w:history="1">
        <w:r w:rsidR="005B5D36" w:rsidRPr="003E4A76">
          <w:rPr>
            <w:rStyle w:val="Hyperlink"/>
          </w:rPr>
          <w:t>3.3.5</w:t>
        </w:r>
        <w:r w:rsidR="005B5D36">
          <w:rPr>
            <w:sz w:val="22"/>
            <w:szCs w:val="22"/>
            <w:lang w:val="vi-VN" w:eastAsia="vi-VN"/>
          </w:rPr>
          <w:tab/>
        </w:r>
        <w:r w:rsidR="005B5D36" w:rsidRPr="003E4A76">
          <w:rPr>
            <w:rStyle w:val="Hyperlink"/>
          </w:rPr>
          <w:t>Maintainability</w:t>
        </w:r>
        <w:r w:rsidR="005B5D36">
          <w:rPr>
            <w:webHidden/>
          </w:rPr>
          <w:tab/>
        </w:r>
        <w:r w:rsidR="005B5D36">
          <w:rPr>
            <w:webHidden/>
          </w:rPr>
          <w:fldChar w:fldCharType="begin"/>
        </w:r>
        <w:r w:rsidR="005B5D36">
          <w:rPr>
            <w:webHidden/>
          </w:rPr>
          <w:instrText xml:space="preserve"> PAGEREF _Toc466178698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7779B6" w:rsidP="002C0C4E">
      <w:pPr>
        <w:pStyle w:val="TOC3"/>
        <w:rPr>
          <w:sz w:val="22"/>
          <w:szCs w:val="22"/>
          <w:lang w:val="vi-VN" w:eastAsia="vi-VN"/>
        </w:rPr>
      </w:pPr>
      <w:hyperlink w:anchor="_Toc466178699" w:history="1">
        <w:r w:rsidR="005B5D36" w:rsidRPr="003E4A76">
          <w:rPr>
            <w:rStyle w:val="Hyperlink"/>
          </w:rPr>
          <w:t>3.3.6</w:t>
        </w:r>
        <w:r w:rsidR="005B5D36">
          <w:rPr>
            <w:sz w:val="22"/>
            <w:szCs w:val="22"/>
            <w:lang w:val="vi-VN" w:eastAsia="vi-VN"/>
          </w:rPr>
          <w:tab/>
        </w:r>
        <w:r w:rsidR="005B5D36" w:rsidRPr="003E4A76">
          <w:rPr>
            <w:rStyle w:val="Hyperlink"/>
          </w:rPr>
          <w:t>Extendibility</w:t>
        </w:r>
        <w:r w:rsidR="005B5D36">
          <w:rPr>
            <w:webHidden/>
          </w:rPr>
          <w:tab/>
        </w:r>
        <w:r w:rsidR="005B5D36">
          <w:rPr>
            <w:webHidden/>
          </w:rPr>
          <w:fldChar w:fldCharType="begin"/>
        </w:r>
        <w:r w:rsidR="005B5D36">
          <w:rPr>
            <w:webHidden/>
          </w:rPr>
          <w:instrText xml:space="preserve"> PAGEREF _Toc466178699 \h </w:instrText>
        </w:r>
        <w:r w:rsidR="005B5D36">
          <w:rPr>
            <w:webHidden/>
          </w:rPr>
        </w:r>
        <w:r w:rsidR="005B5D36">
          <w:rPr>
            <w:webHidden/>
          </w:rPr>
          <w:fldChar w:fldCharType="separate"/>
        </w:r>
        <w:r w:rsidR="005B5D36">
          <w:rPr>
            <w:webHidden/>
          </w:rPr>
          <w:t>32</w:t>
        </w:r>
        <w:r w:rsidR="005B5D36">
          <w:rPr>
            <w:webHidden/>
          </w:rPr>
          <w:fldChar w:fldCharType="end"/>
        </w:r>
      </w:hyperlink>
    </w:p>
    <w:p w:rsidR="005B5D36" w:rsidRDefault="007779B6" w:rsidP="002C0C4E">
      <w:pPr>
        <w:pStyle w:val="TOC2"/>
        <w:rPr>
          <w:rFonts w:cstheme="minorBidi"/>
          <w:szCs w:val="22"/>
          <w:lang w:val="vi-VN" w:eastAsia="vi-VN"/>
        </w:rPr>
      </w:pPr>
      <w:hyperlink w:anchor="_Toc466178700" w:history="1">
        <w:r w:rsidR="005B5D36" w:rsidRPr="003E4A76">
          <w:rPr>
            <w:rStyle w:val="Hyperlink"/>
          </w:rPr>
          <w:t>3.4</w:t>
        </w:r>
        <w:r w:rsidR="005B5D36">
          <w:rPr>
            <w:rFonts w:cstheme="minorBidi"/>
            <w:szCs w:val="22"/>
            <w:lang w:val="vi-VN" w:eastAsia="vi-VN"/>
          </w:rPr>
          <w:tab/>
        </w:r>
        <w:r w:rsidR="005B5D36" w:rsidRPr="003E4A76">
          <w:rPr>
            <w:rStyle w:val="Hyperlink"/>
          </w:rPr>
          <w:t>Database Requirements</w:t>
        </w:r>
        <w:r w:rsidR="005B5D36">
          <w:rPr>
            <w:webHidden/>
          </w:rPr>
          <w:tab/>
        </w:r>
        <w:r w:rsidR="005B5D36">
          <w:rPr>
            <w:webHidden/>
          </w:rPr>
          <w:fldChar w:fldCharType="begin"/>
        </w:r>
        <w:r w:rsidR="005B5D36">
          <w:rPr>
            <w:webHidden/>
          </w:rPr>
          <w:instrText xml:space="preserve"> PAGEREF _Toc466178700 \h </w:instrText>
        </w:r>
        <w:r w:rsidR="005B5D36">
          <w:rPr>
            <w:webHidden/>
          </w:rPr>
        </w:r>
        <w:r w:rsidR="005B5D36">
          <w:rPr>
            <w:webHidden/>
          </w:rPr>
          <w:fldChar w:fldCharType="separate"/>
        </w:r>
        <w:r w:rsidR="005B5D36">
          <w:rPr>
            <w:webHidden/>
          </w:rPr>
          <w:t>33</w:t>
        </w:r>
        <w:r w:rsidR="005B5D36">
          <w:rPr>
            <w:webHidden/>
          </w:rPr>
          <w:fldChar w:fldCharType="end"/>
        </w:r>
      </w:hyperlink>
    </w:p>
    <w:p w:rsidR="00A21DD4" w:rsidRPr="00B61308" w:rsidRDefault="00A9529D" w:rsidP="002C0C4E">
      <w:pPr>
        <w:pStyle w:val="TOC3"/>
      </w:pPr>
      <w:r>
        <w:fldChar w:fldCharType="end"/>
      </w:r>
    </w:p>
    <w:p w:rsidR="00A24508" w:rsidRPr="00B61308" w:rsidRDefault="00A24508" w:rsidP="002C0C4E">
      <w:pPr>
        <w:pStyle w:val="NormalH"/>
      </w:pPr>
      <w:bookmarkStart w:id="16" w:name="_Toc463549160"/>
      <w:bookmarkStart w:id="17" w:name="_Toc466178658"/>
      <w:r w:rsidRPr="00B61308">
        <w:lastRenderedPageBreak/>
        <w:t>Definitions and Acronyms</w:t>
      </w:r>
      <w:bookmarkEnd w:id="16"/>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84"/>
        <w:gridCol w:w="4343"/>
        <w:gridCol w:w="2368"/>
      </w:tblGrid>
      <w:tr w:rsidR="00A24508" w:rsidRPr="009F247E" w:rsidTr="009F247E">
        <w:tc>
          <w:tcPr>
            <w:tcW w:w="1050" w:type="pct"/>
            <w:shd w:val="clear" w:color="auto" w:fill="FFE8E1"/>
          </w:tcPr>
          <w:p w:rsidR="00A24508" w:rsidRPr="009F247E" w:rsidRDefault="00A24508" w:rsidP="002C0C4E">
            <w:pPr>
              <w:pStyle w:val="HeadingLv1"/>
            </w:pPr>
            <w:r w:rsidRPr="009F247E">
              <w:t>Acronym</w:t>
            </w:r>
          </w:p>
        </w:tc>
        <w:tc>
          <w:tcPr>
            <w:tcW w:w="2556" w:type="pct"/>
            <w:shd w:val="clear" w:color="auto" w:fill="FFE8E1"/>
          </w:tcPr>
          <w:p w:rsidR="00A24508" w:rsidRPr="009F247E" w:rsidRDefault="00A24508" w:rsidP="002C0C4E">
            <w:pPr>
              <w:pStyle w:val="HeadingLv1"/>
            </w:pPr>
            <w:r w:rsidRPr="009F247E">
              <w:t>Definition</w:t>
            </w:r>
          </w:p>
        </w:tc>
        <w:tc>
          <w:tcPr>
            <w:tcW w:w="1394" w:type="pct"/>
            <w:shd w:val="clear" w:color="auto" w:fill="FFE8E1"/>
          </w:tcPr>
          <w:p w:rsidR="00A24508" w:rsidRPr="009F247E" w:rsidRDefault="00A24508" w:rsidP="002C0C4E">
            <w:pPr>
              <w:pStyle w:val="HeadingLv1"/>
            </w:pPr>
            <w:r w:rsidRPr="009F247E">
              <w:t>Note</w:t>
            </w:r>
          </w:p>
        </w:tc>
      </w:tr>
      <w:tr w:rsidR="00A24508" w:rsidRPr="00B61308" w:rsidTr="009F247E">
        <w:tc>
          <w:tcPr>
            <w:tcW w:w="1050" w:type="pct"/>
          </w:tcPr>
          <w:p w:rsidR="00A24508" w:rsidRPr="00B61308" w:rsidRDefault="00A24508" w:rsidP="002C0C4E">
            <w:pPr>
              <w:pStyle w:val="Bang"/>
            </w:pPr>
            <w:r w:rsidRPr="00B61308">
              <w:t>T</w:t>
            </w:r>
            <w:r w:rsidR="00E868B4">
              <w:t>EG</w:t>
            </w:r>
          </w:p>
        </w:tc>
        <w:tc>
          <w:tcPr>
            <w:tcW w:w="2556" w:type="pct"/>
          </w:tcPr>
          <w:p w:rsidR="00A24508" w:rsidRPr="00B61308" w:rsidRDefault="00E868B4" w:rsidP="002C0C4E">
            <w:pPr>
              <w:pStyle w:val="Bang"/>
            </w:pPr>
            <w:r>
              <w:t>The Erudite Guider</w:t>
            </w:r>
          </w:p>
        </w:tc>
        <w:tc>
          <w:tcPr>
            <w:tcW w:w="1394" w:type="pct"/>
          </w:tcPr>
          <w:p w:rsidR="00A24508" w:rsidRPr="00B61308" w:rsidRDefault="00A24508" w:rsidP="002C0C4E">
            <w:pPr>
              <w:pStyle w:val="Bang"/>
            </w:pPr>
          </w:p>
        </w:tc>
      </w:tr>
      <w:tr w:rsidR="00A92938" w:rsidRPr="00B61308" w:rsidTr="009F247E">
        <w:tc>
          <w:tcPr>
            <w:tcW w:w="1050" w:type="pct"/>
          </w:tcPr>
          <w:p w:rsidR="00A92938" w:rsidRPr="00D868D7" w:rsidRDefault="00A92938" w:rsidP="002C0C4E">
            <w:pPr>
              <w:pStyle w:val="Bang"/>
            </w:pPr>
            <w:r w:rsidRPr="00D868D7">
              <w:t>SRS</w:t>
            </w:r>
          </w:p>
        </w:tc>
        <w:tc>
          <w:tcPr>
            <w:tcW w:w="2556" w:type="pct"/>
          </w:tcPr>
          <w:p w:rsidR="00A92938" w:rsidRPr="00D868D7" w:rsidRDefault="00A92938" w:rsidP="002C0C4E">
            <w:pPr>
              <w:pStyle w:val="Bang"/>
            </w:pPr>
            <w:r w:rsidRPr="00D868D7">
              <w:t>Software Requirement Specification</w:t>
            </w:r>
          </w:p>
        </w:tc>
        <w:tc>
          <w:tcPr>
            <w:tcW w:w="1394" w:type="pct"/>
          </w:tcPr>
          <w:p w:rsidR="00A92938" w:rsidRPr="00B61308" w:rsidRDefault="00A92938" w:rsidP="002C0C4E">
            <w:pPr>
              <w:pStyle w:val="Bang"/>
            </w:pPr>
          </w:p>
        </w:tc>
      </w:tr>
      <w:tr w:rsidR="005D23A4" w:rsidRPr="00B61308" w:rsidTr="009F247E">
        <w:tc>
          <w:tcPr>
            <w:tcW w:w="1050" w:type="pct"/>
          </w:tcPr>
          <w:p w:rsidR="005D23A4" w:rsidRPr="00D868D7" w:rsidRDefault="005D23A4" w:rsidP="002C0C4E">
            <w:pPr>
              <w:pStyle w:val="Bang"/>
            </w:pPr>
            <w:r>
              <w:t>QA</w:t>
            </w:r>
          </w:p>
        </w:tc>
        <w:tc>
          <w:tcPr>
            <w:tcW w:w="2556" w:type="pct"/>
          </w:tcPr>
          <w:p w:rsidR="005D23A4" w:rsidRPr="00D868D7" w:rsidRDefault="005D23A4" w:rsidP="002C0C4E">
            <w:pPr>
              <w:pStyle w:val="Bang"/>
            </w:pPr>
            <w:r>
              <w:t>Quality Assurance</w:t>
            </w:r>
          </w:p>
        </w:tc>
        <w:tc>
          <w:tcPr>
            <w:tcW w:w="1394" w:type="pct"/>
          </w:tcPr>
          <w:p w:rsidR="005D23A4" w:rsidRPr="00B61308" w:rsidRDefault="005D23A4" w:rsidP="002C0C4E">
            <w:pPr>
              <w:pStyle w:val="Bang"/>
            </w:pPr>
          </w:p>
        </w:tc>
      </w:tr>
      <w:tr w:rsidR="005D23A4" w:rsidRPr="00B61308" w:rsidTr="009F247E">
        <w:tc>
          <w:tcPr>
            <w:tcW w:w="1050" w:type="pct"/>
          </w:tcPr>
          <w:p w:rsidR="005D23A4" w:rsidRDefault="005D23A4" w:rsidP="002C0C4E">
            <w:pPr>
              <w:pStyle w:val="Bang"/>
            </w:pPr>
            <w:r>
              <w:t>PM</w:t>
            </w:r>
          </w:p>
        </w:tc>
        <w:tc>
          <w:tcPr>
            <w:tcW w:w="2556" w:type="pct"/>
          </w:tcPr>
          <w:p w:rsidR="005D23A4" w:rsidRDefault="005D23A4" w:rsidP="002C0C4E">
            <w:pPr>
              <w:pStyle w:val="Bang"/>
            </w:pPr>
            <w:r>
              <w:t>Project Manager</w:t>
            </w:r>
          </w:p>
        </w:tc>
        <w:tc>
          <w:tcPr>
            <w:tcW w:w="1394" w:type="pct"/>
          </w:tcPr>
          <w:p w:rsidR="005D23A4" w:rsidRPr="00B61308" w:rsidRDefault="005D23A4" w:rsidP="002C0C4E">
            <w:pPr>
              <w:pStyle w:val="Bang"/>
            </w:pPr>
          </w:p>
        </w:tc>
      </w:tr>
      <w:tr w:rsidR="005D23A4" w:rsidRPr="00B61308" w:rsidTr="009F247E">
        <w:tc>
          <w:tcPr>
            <w:tcW w:w="1050" w:type="pct"/>
          </w:tcPr>
          <w:p w:rsidR="005D23A4" w:rsidRDefault="005D23A4" w:rsidP="002C0C4E">
            <w:pPr>
              <w:pStyle w:val="Bang"/>
            </w:pPr>
            <w:r>
              <w:t>DB</w:t>
            </w:r>
          </w:p>
        </w:tc>
        <w:tc>
          <w:tcPr>
            <w:tcW w:w="2556" w:type="pct"/>
          </w:tcPr>
          <w:p w:rsidR="005D23A4" w:rsidRDefault="005D23A4" w:rsidP="002C0C4E">
            <w:pPr>
              <w:pStyle w:val="Bang"/>
            </w:pPr>
            <w:r>
              <w:t>Database</w:t>
            </w:r>
          </w:p>
        </w:tc>
        <w:tc>
          <w:tcPr>
            <w:tcW w:w="1394" w:type="pct"/>
          </w:tcPr>
          <w:p w:rsidR="005D23A4" w:rsidRPr="00B61308" w:rsidRDefault="005D23A4" w:rsidP="002C0C4E">
            <w:pPr>
              <w:pStyle w:val="Bang"/>
            </w:pPr>
          </w:p>
        </w:tc>
      </w:tr>
      <w:tr w:rsidR="005D23A4" w:rsidRPr="00B61308" w:rsidTr="009F247E">
        <w:tc>
          <w:tcPr>
            <w:tcW w:w="1050" w:type="pct"/>
          </w:tcPr>
          <w:p w:rsidR="005D23A4" w:rsidRDefault="005D23A4" w:rsidP="002C0C4E">
            <w:pPr>
              <w:pStyle w:val="Bang"/>
            </w:pPr>
            <w:r>
              <w:t>SC</w:t>
            </w:r>
          </w:p>
        </w:tc>
        <w:tc>
          <w:tcPr>
            <w:tcW w:w="2556" w:type="pct"/>
          </w:tcPr>
          <w:p w:rsidR="005D23A4" w:rsidRDefault="005D23A4" w:rsidP="002C0C4E">
            <w:pPr>
              <w:pStyle w:val="Bang"/>
            </w:pPr>
            <w:r>
              <w:t>Screen</w:t>
            </w:r>
          </w:p>
        </w:tc>
        <w:tc>
          <w:tcPr>
            <w:tcW w:w="1394" w:type="pct"/>
          </w:tcPr>
          <w:p w:rsidR="005D23A4" w:rsidRPr="00B61308" w:rsidRDefault="005D23A4" w:rsidP="002C0C4E">
            <w:pPr>
              <w:pStyle w:val="Bang"/>
            </w:pPr>
          </w:p>
        </w:tc>
      </w:tr>
      <w:tr w:rsidR="00F019E1" w:rsidRPr="00B61308" w:rsidTr="009F247E">
        <w:tc>
          <w:tcPr>
            <w:tcW w:w="1050" w:type="pct"/>
          </w:tcPr>
          <w:p w:rsidR="00F019E1" w:rsidRPr="00D868D7" w:rsidRDefault="00F019E1" w:rsidP="002C0C4E">
            <w:pPr>
              <w:pStyle w:val="Bang"/>
            </w:pPr>
            <w:r>
              <w:t>UC</w:t>
            </w:r>
          </w:p>
        </w:tc>
        <w:tc>
          <w:tcPr>
            <w:tcW w:w="2556" w:type="pct"/>
          </w:tcPr>
          <w:p w:rsidR="00F019E1" w:rsidRPr="00D868D7" w:rsidRDefault="00F019E1" w:rsidP="002C0C4E">
            <w:pPr>
              <w:pStyle w:val="Bang"/>
            </w:pPr>
            <w:r>
              <w:t>Use Case</w:t>
            </w:r>
          </w:p>
        </w:tc>
        <w:tc>
          <w:tcPr>
            <w:tcW w:w="1394" w:type="pct"/>
          </w:tcPr>
          <w:p w:rsidR="00F019E1" w:rsidRPr="00B61308" w:rsidRDefault="00F019E1" w:rsidP="002C0C4E">
            <w:pPr>
              <w:pStyle w:val="Bang"/>
            </w:pPr>
          </w:p>
        </w:tc>
      </w:tr>
      <w:tr w:rsidR="00C27DFD" w:rsidRPr="00B61308" w:rsidTr="009F247E">
        <w:tc>
          <w:tcPr>
            <w:tcW w:w="1050" w:type="pct"/>
          </w:tcPr>
          <w:p w:rsidR="00C27DFD" w:rsidRDefault="00C27DFD" w:rsidP="002C0C4E">
            <w:pPr>
              <w:pStyle w:val="Bang"/>
            </w:pPr>
            <w:r>
              <w:t>N/A</w:t>
            </w:r>
          </w:p>
        </w:tc>
        <w:tc>
          <w:tcPr>
            <w:tcW w:w="2556" w:type="pct"/>
          </w:tcPr>
          <w:p w:rsidR="00C27DFD" w:rsidRDefault="00C27DFD" w:rsidP="002C0C4E">
            <w:pPr>
              <w:pStyle w:val="Bang"/>
            </w:pPr>
            <w:r>
              <w:t>Not Available</w:t>
            </w:r>
          </w:p>
        </w:tc>
        <w:tc>
          <w:tcPr>
            <w:tcW w:w="1394" w:type="pct"/>
          </w:tcPr>
          <w:p w:rsidR="00C27DFD" w:rsidRPr="00B61308" w:rsidRDefault="00C27DFD" w:rsidP="002C0C4E">
            <w:pPr>
              <w:pStyle w:val="Bang"/>
            </w:pPr>
          </w:p>
        </w:tc>
      </w:tr>
      <w:tr w:rsidR="004957AB" w:rsidRPr="00B61308" w:rsidTr="009F247E">
        <w:tc>
          <w:tcPr>
            <w:tcW w:w="1050" w:type="pct"/>
          </w:tcPr>
          <w:p w:rsidR="004957AB" w:rsidRDefault="004957AB" w:rsidP="002C0C4E">
            <w:pPr>
              <w:pStyle w:val="Bang"/>
            </w:pPr>
            <w:r>
              <w:t>No.</w:t>
            </w:r>
          </w:p>
        </w:tc>
        <w:tc>
          <w:tcPr>
            <w:tcW w:w="2556" w:type="pct"/>
          </w:tcPr>
          <w:p w:rsidR="004957AB" w:rsidRDefault="004957AB" w:rsidP="002C0C4E">
            <w:pPr>
              <w:pStyle w:val="Bang"/>
            </w:pPr>
            <w:r>
              <w:t>Number</w:t>
            </w:r>
          </w:p>
        </w:tc>
        <w:tc>
          <w:tcPr>
            <w:tcW w:w="1394" w:type="pct"/>
          </w:tcPr>
          <w:p w:rsidR="004957AB" w:rsidRPr="00B61308" w:rsidRDefault="004957AB" w:rsidP="002C0C4E">
            <w:pPr>
              <w:pStyle w:val="Bang"/>
            </w:pPr>
          </w:p>
        </w:tc>
      </w:tr>
      <w:tr w:rsidR="00320C6D" w:rsidRPr="00B61308" w:rsidTr="009F247E">
        <w:tc>
          <w:tcPr>
            <w:tcW w:w="1050" w:type="pct"/>
          </w:tcPr>
          <w:p w:rsidR="00320C6D" w:rsidRDefault="00320C6D" w:rsidP="002C0C4E">
            <w:pPr>
              <w:pStyle w:val="Bang"/>
            </w:pPr>
            <w:r>
              <w:t>GUI</w:t>
            </w:r>
          </w:p>
        </w:tc>
        <w:tc>
          <w:tcPr>
            <w:tcW w:w="2556" w:type="pct"/>
          </w:tcPr>
          <w:p w:rsidR="00320C6D" w:rsidRDefault="00320C6D" w:rsidP="002C0C4E">
            <w:pPr>
              <w:pStyle w:val="Bang"/>
            </w:pPr>
            <w:r>
              <w:t>Graphic User Interface</w:t>
            </w:r>
          </w:p>
        </w:tc>
        <w:tc>
          <w:tcPr>
            <w:tcW w:w="1394" w:type="pct"/>
          </w:tcPr>
          <w:p w:rsidR="00320C6D" w:rsidRPr="00B61308" w:rsidRDefault="00320C6D" w:rsidP="002C0C4E">
            <w:pPr>
              <w:pStyle w:val="Bang"/>
            </w:pPr>
          </w:p>
        </w:tc>
      </w:tr>
    </w:tbl>
    <w:p w:rsidR="00FD65DC" w:rsidRPr="00B61308" w:rsidRDefault="00FD65DC" w:rsidP="002C0C4E">
      <w:pPr>
        <w:pStyle w:val="Heading1"/>
      </w:pPr>
      <w:r w:rsidRPr="00B61308">
        <w:br w:type="page"/>
      </w:r>
    </w:p>
    <w:p w:rsidR="00F41142" w:rsidRPr="00B61308" w:rsidRDefault="00814353" w:rsidP="002C0C4E">
      <w:pPr>
        <w:pStyle w:val="Heading1"/>
      </w:pPr>
      <w:bookmarkStart w:id="18" w:name="_Toc463549161"/>
      <w:bookmarkStart w:id="19" w:name="_Toc466178659"/>
      <w:r>
        <w:lastRenderedPageBreak/>
        <w:t>Introduction</w:t>
      </w:r>
      <w:bookmarkEnd w:id="18"/>
      <w:bookmarkEnd w:id="19"/>
    </w:p>
    <w:p w:rsidR="00C03EEA" w:rsidRPr="00D868D7" w:rsidRDefault="00C03EEA" w:rsidP="002C0C4E">
      <w:pPr>
        <w:pStyle w:val="Heading2"/>
      </w:pPr>
      <w:bookmarkStart w:id="20" w:name="_Toc463045662"/>
      <w:bookmarkStart w:id="21" w:name="_Toc463549162"/>
      <w:bookmarkStart w:id="22" w:name="_Toc466178660"/>
      <w:bookmarkEnd w:id="6"/>
      <w:bookmarkEnd w:id="7"/>
      <w:bookmarkEnd w:id="8"/>
      <w:bookmarkEnd w:id="9"/>
      <w:bookmarkEnd w:id="10"/>
      <w:bookmarkEnd w:id="11"/>
      <w:r w:rsidRPr="00D868D7">
        <w:t>Purpose</w:t>
      </w:r>
      <w:bookmarkEnd w:id="20"/>
      <w:bookmarkEnd w:id="21"/>
      <w:bookmarkEnd w:id="22"/>
    </w:p>
    <w:p w:rsidR="00C03EEA" w:rsidRPr="00D868D7" w:rsidRDefault="00C03EEA" w:rsidP="002C0C4E">
      <w:r w:rsidRPr="00D868D7">
        <w:t xml:space="preserve">The main purpose of the requirement document is provides the information of the </w:t>
      </w:r>
      <w:r w:rsidR="005D23A4">
        <w:t xml:space="preserve">erudite guider </w:t>
      </w:r>
      <w:r w:rsidRPr="00D868D7">
        <w:t>project from many perspectives. Readers can find out about the overview description or detail information in this document.</w:t>
      </w:r>
    </w:p>
    <w:p w:rsidR="00C03EEA" w:rsidRPr="00D868D7" w:rsidRDefault="00C03EEA" w:rsidP="002C0C4E">
      <w:r w:rsidRPr="00D868D7">
        <w:t>The information is the fully describing about the software system such as functional requirements, non-functional requirements, design constrains and any other necessary information.</w:t>
      </w:r>
    </w:p>
    <w:p w:rsidR="00C03EEA" w:rsidRPr="00D868D7" w:rsidRDefault="00C03EEA" w:rsidP="002C0C4E">
      <w:r w:rsidRPr="00D868D7">
        <w:t xml:space="preserve">This document is the software requirement specification of the </w:t>
      </w:r>
      <w:r w:rsidR="005D23A4">
        <w:t xml:space="preserve">erudite guider </w:t>
      </w:r>
      <w:r w:rsidRPr="00D868D7">
        <w:t>project in order to develop the software, it includes two main parts: User Requirement Specification and System Requirements Specification:</w:t>
      </w:r>
    </w:p>
    <w:p w:rsidR="00C03EEA" w:rsidRPr="00D868D7" w:rsidRDefault="00C03EEA" w:rsidP="002C0C4E">
      <w:pPr>
        <w:pStyle w:val="ListParagraph"/>
        <w:numPr>
          <w:ilvl w:val="0"/>
          <w:numId w:val="3"/>
        </w:numPr>
      </w:pPr>
      <w:r w:rsidRPr="00D868D7">
        <w:t>User Requirement Specification:</w:t>
      </w:r>
    </w:p>
    <w:p w:rsidR="00C03EEA" w:rsidRPr="00D868D7" w:rsidRDefault="00C03EEA" w:rsidP="002C0C4E">
      <w:pPr>
        <w:pStyle w:val="ListParagraph"/>
        <w:numPr>
          <w:ilvl w:val="0"/>
          <w:numId w:val="4"/>
        </w:numPr>
      </w:pPr>
      <w:r w:rsidRPr="00D868D7">
        <w:t>Provides the general information about the software system.</w:t>
      </w:r>
    </w:p>
    <w:p w:rsidR="00C03EEA" w:rsidRPr="00D868D7" w:rsidRDefault="00C03EEA" w:rsidP="002C0C4E">
      <w:pPr>
        <w:pStyle w:val="ListParagraph"/>
        <w:numPr>
          <w:ilvl w:val="0"/>
          <w:numId w:val="4"/>
        </w:numPr>
      </w:pPr>
      <w:r w:rsidRPr="00D868D7">
        <w:t>The project manager and supervisors should read this part because they can partly base on it to negotiate with each other about some particular problems.</w:t>
      </w:r>
    </w:p>
    <w:p w:rsidR="00C03EEA" w:rsidRPr="00D868D7" w:rsidRDefault="00C03EEA" w:rsidP="002C0C4E">
      <w:pPr>
        <w:pStyle w:val="ListParagraph"/>
        <w:numPr>
          <w:ilvl w:val="0"/>
          <w:numId w:val="3"/>
        </w:numPr>
      </w:pPr>
      <w:r w:rsidRPr="00D868D7">
        <w:t>System Requirements Specification:</w:t>
      </w:r>
    </w:p>
    <w:p w:rsidR="00C03EEA" w:rsidRPr="00D868D7" w:rsidRDefault="00C03EEA" w:rsidP="002C0C4E">
      <w:pPr>
        <w:pStyle w:val="ListParagraph"/>
        <w:numPr>
          <w:ilvl w:val="0"/>
          <w:numId w:val="5"/>
        </w:numPr>
      </w:pPr>
      <w:r w:rsidRPr="00D868D7">
        <w:t>Provides the detail information about the software system. This part captures the complete software requirements for the system, and then it is important for software designer, software developer, machine maker and manufacturer, tester and maintainer.</w:t>
      </w:r>
    </w:p>
    <w:p w:rsidR="00C03EEA" w:rsidRPr="00D868D7" w:rsidRDefault="00C03EEA" w:rsidP="002C0C4E">
      <w:pPr>
        <w:pStyle w:val="ListParagraph"/>
        <w:numPr>
          <w:ilvl w:val="0"/>
          <w:numId w:val="5"/>
        </w:numPr>
      </w:pPr>
      <w:r w:rsidRPr="00D868D7">
        <w:t>This part is also for the project manager because it can help him to monitor all the activities of the project effectively.</w:t>
      </w:r>
    </w:p>
    <w:p w:rsidR="00C03EEA" w:rsidRPr="00D868D7" w:rsidRDefault="00C03EEA" w:rsidP="002C0C4E">
      <w:pPr>
        <w:pStyle w:val="Heading2"/>
      </w:pPr>
      <w:bookmarkStart w:id="23" w:name="_Toc336527257"/>
      <w:bookmarkStart w:id="24" w:name="_Toc463045663"/>
      <w:bookmarkStart w:id="25" w:name="_Toc463549163"/>
      <w:bookmarkStart w:id="26" w:name="_Toc466178661"/>
      <w:r w:rsidRPr="00D868D7">
        <w:t>Scope</w:t>
      </w:r>
      <w:bookmarkEnd w:id="23"/>
      <w:bookmarkEnd w:id="24"/>
      <w:bookmarkEnd w:id="25"/>
      <w:bookmarkEnd w:id="26"/>
    </w:p>
    <w:p w:rsidR="00C03EEA" w:rsidRPr="00D868D7" w:rsidRDefault="00C03EEA" w:rsidP="002C0C4E">
      <w:r w:rsidRPr="00D868D7">
        <w:t>The document applies to many stages of developing the system:</w:t>
      </w:r>
    </w:p>
    <w:p w:rsidR="00C03EEA" w:rsidRPr="00D868D7" w:rsidRDefault="00C03EEA" w:rsidP="002C0C4E">
      <w:pPr>
        <w:pStyle w:val="ListParagraph"/>
        <w:numPr>
          <w:ilvl w:val="0"/>
          <w:numId w:val="3"/>
        </w:numPr>
      </w:pPr>
      <w:r w:rsidRPr="00D868D7">
        <w:t>It is first used for project manager and supervisors to negotiate.</w:t>
      </w:r>
    </w:p>
    <w:p w:rsidR="00C03EEA" w:rsidRPr="00D868D7" w:rsidRDefault="00C03EEA" w:rsidP="002C0C4E">
      <w:pPr>
        <w:pStyle w:val="ListParagraph"/>
        <w:numPr>
          <w:ilvl w:val="0"/>
          <w:numId w:val="3"/>
        </w:numPr>
      </w:pPr>
      <w:r w:rsidRPr="00D868D7">
        <w:t>It is also very important for designing, developing, manufacturing, testing and maintaining the system:</w:t>
      </w:r>
    </w:p>
    <w:p w:rsidR="00C03EEA" w:rsidRPr="00D868D7" w:rsidRDefault="00C03EEA" w:rsidP="002C0C4E">
      <w:pPr>
        <w:pStyle w:val="ListParagraph"/>
        <w:numPr>
          <w:ilvl w:val="0"/>
          <w:numId w:val="6"/>
        </w:numPr>
      </w:pPr>
      <w:r w:rsidRPr="00D868D7">
        <w:t>The designers must know what the system is and what function it needs to have.</w:t>
      </w:r>
    </w:p>
    <w:p w:rsidR="00C03EEA" w:rsidRPr="00D868D7" w:rsidRDefault="00C03EEA" w:rsidP="002C0C4E">
      <w:pPr>
        <w:pStyle w:val="ListParagraph"/>
        <w:numPr>
          <w:ilvl w:val="0"/>
          <w:numId w:val="6"/>
        </w:numPr>
      </w:pPr>
      <w:r w:rsidRPr="00D868D7">
        <w:t>The developing must know what the system does, how each function is implemented and the interface between components in system.</w:t>
      </w:r>
    </w:p>
    <w:p w:rsidR="00C03EEA" w:rsidRPr="00D868D7" w:rsidRDefault="00C03EEA" w:rsidP="002C0C4E">
      <w:pPr>
        <w:pStyle w:val="ListParagraph"/>
        <w:numPr>
          <w:ilvl w:val="0"/>
          <w:numId w:val="6"/>
        </w:numPr>
      </w:pPr>
      <w:r w:rsidRPr="00D868D7">
        <w:t>The tester must know that to check if the system meets the requirements or not.</w:t>
      </w:r>
    </w:p>
    <w:p w:rsidR="00C03EEA" w:rsidRPr="00D868D7" w:rsidRDefault="00C03EEA" w:rsidP="002C0C4E">
      <w:pPr>
        <w:pStyle w:val="Heading2"/>
      </w:pPr>
      <w:bookmarkStart w:id="27" w:name="_Toc463045664"/>
      <w:bookmarkStart w:id="28" w:name="_Toc463549164"/>
      <w:bookmarkStart w:id="29" w:name="_Toc466178662"/>
      <w:r w:rsidRPr="00D868D7">
        <w:t>References</w:t>
      </w:r>
      <w:bookmarkEnd w:id="27"/>
      <w:bookmarkEnd w:id="28"/>
      <w:bookmarkEnd w:id="29"/>
    </w:p>
    <w:p w:rsidR="00C03EEA" w:rsidRPr="00D868D7" w:rsidRDefault="00C03EEA" w:rsidP="002C0C4E">
      <w:r w:rsidRPr="00D868D7">
        <w:t>Document:</w:t>
      </w:r>
    </w:p>
    <w:p w:rsidR="00C03EEA" w:rsidRPr="00D868D7" w:rsidRDefault="00C03EEA" w:rsidP="002C0C4E"/>
    <w:p w:rsidR="00C03EEA" w:rsidRPr="00D868D7" w:rsidRDefault="007A430C" w:rsidP="002C0C4E">
      <w:pPr>
        <w:pStyle w:val="ListParagraph"/>
        <w:numPr>
          <w:ilvl w:val="0"/>
          <w:numId w:val="7"/>
        </w:numPr>
      </w:pPr>
      <w:r>
        <w:t>TEG</w:t>
      </w:r>
      <w:r w:rsidR="00C03EEA" w:rsidRPr="00D868D7">
        <w:t>_Report_</w:t>
      </w:r>
      <w:r>
        <w:t xml:space="preserve">3_SRS_v0.1.pdf, Project Code: </w:t>
      </w:r>
      <w:r w:rsidR="00C03EEA" w:rsidRPr="00D868D7">
        <w:t>T</w:t>
      </w:r>
      <w:r>
        <w:t>EG</w:t>
      </w:r>
      <w:r w:rsidR="00C03EEA" w:rsidRPr="00D868D7">
        <w:t>, FPT University, Hanoi, Vietnam</w:t>
      </w:r>
    </w:p>
    <w:p w:rsidR="00C03EEA" w:rsidRPr="00D868D7" w:rsidRDefault="00C03EEA" w:rsidP="002C0C4E">
      <w:bookmarkStart w:id="30" w:name="_Toc456598586"/>
      <w:bookmarkStart w:id="31" w:name="_Toc504442098"/>
    </w:p>
    <w:p w:rsidR="00C03EEA" w:rsidRPr="00D868D7" w:rsidRDefault="00C03EEA" w:rsidP="002C0C4E">
      <w:pPr>
        <w:pStyle w:val="Heading1"/>
      </w:pPr>
      <w:bookmarkStart w:id="32" w:name="_Toc463045665"/>
      <w:bookmarkStart w:id="33" w:name="_Toc463549165"/>
      <w:bookmarkStart w:id="34" w:name="_Toc466178663"/>
      <w:r w:rsidRPr="00D868D7">
        <w:t>System requirements Specification</w:t>
      </w:r>
      <w:bookmarkEnd w:id="32"/>
      <w:bookmarkEnd w:id="33"/>
      <w:bookmarkEnd w:id="34"/>
    </w:p>
    <w:p w:rsidR="00C03EEA" w:rsidRPr="006853E2" w:rsidRDefault="00C03EEA" w:rsidP="002C0C4E">
      <w:pPr>
        <w:pStyle w:val="Heading2"/>
      </w:pPr>
      <w:bookmarkStart w:id="35" w:name="_Toc463045666"/>
      <w:bookmarkStart w:id="36" w:name="_Toc463549166"/>
      <w:bookmarkStart w:id="37" w:name="_Toc466178664"/>
      <w:bookmarkEnd w:id="30"/>
      <w:bookmarkEnd w:id="31"/>
      <w:r w:rsidRPr="00D868D7">
        <w:t>Functional requirements</w:t>
      </w:r>
      <w:bookmarkEnd w:id="35"/>
      <w:bookmarkEnd w:id="36"/>
      <w:bookmarkEnd w:id="37"/>
    </w:p>
    <w:p w:rsidR="00C03EEA" w:rsidRDefault="00C03EEA" w:rsidP="002C0C4E">
      <w:pPr>
        <w:pStyle w:val="Heading3"/>
      </w:pPr>
      <w:bookmarkStart w:id="38" w:name="_Toc463549167"/>
      <w:bookmarkStart w:id="39" w:name="_Toc466178665"/>
      <w:r>
        <w:t>Use Case Diagram</w:t>
      </w:r>
      <w:bookmarkEnd w:id="38"/>
      <w:bookmarkEnd w:id="39"/>
    </w:p>
    <w:p w:rsidR="00C03EEA" w:rsidRPr="00FA76A1" w:rsidRDefault="008B100B" w:rsidP="002C0C4E">
      <w:r w:rsidRPr="008B100B">
        <w:drawing>
          <wp:inline distT="0" distB="0" distL="0" distR="0" wp14:anchorId="5BE46FC8" wp14:editId="7558A614">
            <wp:extent cx="5292725" cy="4581939"/>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92725" cy="4581939"/>
                    </a:xfrm>
                    <a:prstGeom prst="rect">
                      <a:avLst/>
                    </a:prstGeom>
                  </pic:spPr>
                </pic:pic>
              </a:graphicData>
            </a:graphic>
          </wp:inline>
        </w:drawing>
      </w:r>
      <w:bookmarkStart w:id="40" w:name="_GoBack"/>
      <w:bookmarkEnd w:id="40"/>
    </w:p>
    <w:p w:rsidR="00C03EEA" w:rsidRPr="006853E2" w:rsidRDefault="00C03EEA" w:rsidP="002C0C4E"/>
    <w:p w:rsidR="00C03EEA" w:rsidRDefault="00C03EEA" w:rsidP="002C0C4E"/>
    <w:p w:rsidR="00C03EEA" w:rsidRPr="00256FCF" w:rsidRDefault="00D9678F" w:rsidP="002C0C4E">
      <w:pPr>
        <w:pStyle w:val="Caption"/>
        <w:rPr>
          <w:rStyle w:val="IntenseEmphasis"/>
          <w:b/>
          <w:i w:val="0"/>
          <w:iCs w:val="0"/>
          <w:color w:val="7030A0"/>
          <w:sz w:val="22"/>
          <w:szCs w:val="22"/>
        </w:rPr>
      </w:pPr>
      <w:r>
        <w:rPr>
          <w:rStyle w:val="IntenseEmphasis"/>
          <w:b/>
          <w:i w:val="0"/>
          <w:iCs w:val="0"/>
          <w:color w:val="7030A0"/>
          <w:sz w:val="22"/>
          <w:szCs w:val="22"/>
        </w:rPr>
        <w:t>FIGURE 3</w:t>
      </w:r>
      <w:r w:rsidR="00256FCF" w:rsidRPr="00256FCF">
        <w:rPr>
          <w:rStyle w:val="IntenseEmphasis"/>
          <w:b/>
          <w:i w:val="0"/>
          <w:iCs w:val="0"/>
          <w:color w:val="7030A0"/>
          <w:sz w:val="22"/>
          <w:szCs w:val="22"/>
        </w:rPr>
        <w:t>-1-1: Use Case Diagram</w:t>
      </w:r>
    </w:p>
    <w:p w:rsidR="005B027A" w:rsidRDefault="005B027A" w:rsidP="002C0C4E">
      <w:pPr>
        <w:rPr>
          <w:lang w:val="en-GB"/>
        </w:rPr>
      </w:pPr>
      <w:r>
        <w:rPr>
          <w:lang w:val="en-GB"/>
        </w:rPr>
        <w:br/>
      </w:r>
    </w:p>
    <w:p w:rsidR="00C03EEA" w:rsidRDefault="005B027A" w:rsidP="002C0C4E">
      <w:pPr>
        <w:rPr>
          <w:lang w:val="en-GB"/>
        </w:rPr>
      </w:pPr>
      <w:r>
        <w:rPr>
          <w:lang w:val="en-GB"/>
        </w:rPr>
        <w:br w:type="column"/>
      </w:r>
    </w:p>
    <w:p w:rsidR="00D9678F" w:rsidRDefault="00D9678F" w:rsidP="002C0C4E">
      <w:pPr>
        <w:pStyle w:val="FigureTable"/>
      </w:pPr>
      <w:r>
        <w:t>TABLE 3-1-1: Actor description</w:t>
      </w:r>
    </w:p>
    <w:p w:rsidR="00D9678F" w:rsidRDefault="00D9678F" w:rsidP="002C0C4E">
      <w:pPr>
        <w:pStyle w:val="FigureTable"/>
      </w:pPr>
    </w:p>
    <w:tbl>
      <w:tblPr>
        <w:tblStyle w:val="TableGrid"/>
        <w:tblW w:w="9923" w:type="dxa"/>
        <w:tblInd w:w="-707"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67"/>
        <w:gridCol w:w="2269"/>
        <w:gridCol w:w="7087"/>
      </w:tblGrid>
      <w:tr w:rsidR="00D9678F" w:rsidRPr="00196F50" w:rsidTr="007B6D48">
        <w:trPr>
          <w:trHeight w:val="319"/>
        </w:trPr>
        <w:tc>
          <w:tcPr>
            <w:tcW w:w="567"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rsidRPr="00196F50">
              <w:t>No</w:t>
            </w:r>
          </w:p>
        </w:tc>
        <w:tc>
          <w:tcPr>
            <w:tcW w:w="2269" w:type="dxa"/>
            <w:tcBorders>
              <w:top w:val="single" w:sz="8" w:space="0" w:color="000000" w:themeColor="text1"/>
            </w:tcBorders>
            <w:shd w:val="clear" w:color="auto" w:fill="DDD9C3" w:themeFill="background2" w:themeFillShade="E6"/>
          </w:tcPr>
          <w:p w:rsidR="00D9678F" w:rsidRPr="00196F50" w:rsidRDefault="00D9678F" w:rsidP="002C0C4E">
            <w:r>
              <w:t>Actor</w:t>
            </w:r>
          </w:p>
        </w:tc>
        <w:tc>
          <w:tcPr>
            <w:tcW w:w="7087"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t>Description</w:t>
            </w:r>
          </w:p>
        </w:tc>
      </w:tr>
      <w:tr w:rsidR="00D9678F" w:rsidRPr="00D868D7" w:rsidTr="007B6D48">
        <w:trPr>
          <w:trHeight w:val="44"/>
        </w:trPr>
        <w:tc>
          <w:tcPr>
            <w:tcW w:w="567" w:type="dxa"/>
            <w:vAlign w:val="center"/>
          </w:tcPr>
          <w:p w:rsidR="00D9678F" w:rsidRPr="00164DAA" w:rsidRDefault="00D9678F" w:rsidP="002C0C4E">
            <w:r w:rsidRPr="00164DAA">
              <w:t>1</w:t>
            </w:r>
          </w:p>
        </w:tc>
        <w:tc>
          <w:tcPr>
            <w:tcW w:w="2269" w:type="dxa"/>
          </w:tcPr>
          <w:p w:rsidR="00D9678F" w:rsidRPr="00164DAA" w:rsidRDefault="00D9678F" w:rsidP="002C0C4E">
            <w:r w:rsidRPr="00942E8E">
              <w:t>Guest (Free Museum)</w:t>
            </w:r>
          </w:p>
        </w:tc>
        <w:tc>
          <w:tcPr>
            <w:tcW w:w="7087" w:type="dxa"/>
            <w:vAlign w:val="center"/>
          </w:tcPr>
          <w:p w:rsidR="00D9678F" w:rsidRPr="00164DAA" w:rsidRDefault="00D9678F" w:rsidP="002C0C4E">
            <w:r w:rsidRPr="00764185">
              <w:t>Museum enterprise that have not become system's member yet.</w:t>
            </w:r>
          </w:p>
        </w:tc>
      </w:tr>
      <w:tr w:rsidR="00D9678F" w:rsidRPr="00D868D7" w:rsidTr="007B6D48">
        <w:trPr>
          <w:trHeight w:val="300"/>
        </w:trPr>
        <w:tc>
          <w:tcPr>
            <w:tcW w:w="567" w:type="dxa"/>
            <w:vAlign w:val="center"/>
          </w:tcPr>
          <w:p w:rsidR="00D9678F" w:rsidRPr="00164DAA" w:rsidRDefault="00D9678F" w:rsidP="002C0C4E">
            <w:r w:rsidRPr="00164DAA">
              <w:t>2</w:t>
            </w:r>
          </w:p>
        </w:tc>
        <w:tc>
          <w:tcPr>
            <w:tcW w:w="2269" w:type="dxa"/>
          </w:tcPr>
          <w:p w:rsidR="00D9678F" w:rsidRPr="00164DAA" w:rsidRDefault="00D9678F" w:rsidP="002C0C4E">
            <w:r>
              <w:t>Customer</w:t>
            </w:r>
          </w:p>
        </w:tc>
        <w:tc>
          <w:tcPr>
            <w:tcW w:w="7087" w:type="dxa"/>
            <w:vAlign w:val="center"/>
          </w:tcPr>
          <w:p w:rsidR="00D9678F" w:rsidRPr="00164DAA" w:rsidRDefault="00D9678F" w:rsidP="002C0C4E">
            <w:r w:rsidRPr="00764185">
              <w:t>Museum</w:t>
            </w:r>
            <w:r w:rsidR="00D504E5">
              <w:t>s that have account as</w:t>
            </w:r>
            <w:r w:rsidRPr="00764185">
              <w:t xml:space="preserve"> system's member and their staff who take responsibility for “The Erudite Guider” system.</w:t>
            </w:r>
          </w:p>
        </w:tc>
      </w:tr>
      <w:tr w:rsidR="00D9678F" w:rsidRPr="00D868D7" w:rsidTr="007B6D48">
        <w:trPr>
          <w:trHeight w:val="42"/>
        </w:trPr>
        <w:tc>
          <w:tcPr>
            <w:tcW w:w="567" w:type="dxa"/>
            <w:vAlign w:val="center"/>
          </w:tcPr>
          <w:p w:rsidR="00D9678F" w:rsidRPr="00164DAA" w:rsidRDefault="00D9678F" w:rsidP="002C0C4E">
            <w:r w:rsidRPr="00164DAA">
              <w:t>3</w:t>
            </w:r>
          </w:p>
        </w:tc>
        <w:tc>
          <w:tcPr>
            <w:tcW w:w="2269" w:type="dxa"/>
          </w:tcPr>
          <w:p w:rsidR="00D9678F" w:rsidRPr="00164DAA" w:rsidRDefault="00D9678F" w:rsidP="002C0C4E">
            <w:r>
              <w:t>Administrator</w:t>
            </w:r>
          </w:p>
        </w:tc>
        <w:tc>
          <w:tcPr>
            <w:tcW w:w="7087" w:type="dxa"/>
            <w:vAlign w:val="center"/>
          </w:tcPr>
          <w:p w:rsidR="00D9678F" w:rsidRPr="00164DAA" w:rsidRDefault="00D9678F" w:rsidP="002C0C4E">
            <w:r>
              <w:t>A person who has the highest permission level and is responsible for managing accounts, museum, request, …</w:t>
            </w:r>
          </w:p>
        </w:tc>
      </w:tr>
      <w:tr w:rsidR="00D504E5" w:rsidRPr="00D868D7" w:rsidTr="007B6D48">
        <w:trPr>
          <w:trHeight w:val="42"/>
        </w:trPr>
        <w:tc>
          <w:tcPr>
            <w:tcW w:w="567" w:type="dxa"/>
            <w:vAlign w:val="center"/>
          </w:tcPr>
          <w:p w:rsidR="00D504E5" w:rsidRPr="00164DAA" w:rsidRDefault="00D504E5" w:rsidP="002C0C4E">
            <w:r>
              <w:t>4</w:t>
            </w:r>
          </w:p>
        </w:tc>
        <w:tc>
          <w:tcPr>
            <w:tcW w:w="2269" w:type="dxa"/>
          </w:tcPr>
          <w:p w:rsidR="00D504E5" w:rsidRDefault="00D504E5" w:rsidP="002C0C4E">
            <w:r>
              <w:t>Visitor</w:t>
            </w:r>
          </w:p>
        </w:tc>
        <w:tc>
          <w:tcPr>
            <w:tcW w:w="7087" w:type="dxa"/>
            <w:vAlign w:val="center"/>
          </w:tcPr>
          <w:p w:rsidR="00D504E5" w:rsidRDefault="00D504E5" w:rsidP="002C0C4E">
            <w:r w:rsidRPr="00D504E5">
              <w:t xml:space="preserve">Someone who visit the museum and use </w:t>
            </w:r>
            <w:r>
              <w:t xml:space="preserve">mobile </w:t>
            </w:r>
            <w:r w:rsidRPr="00D504E5">
              <w:t>application to view object</w:t>
            </w:r>
            <w:r>
              <w:t>’s information by scan their mobile phone’s camera on objects.</w:t>
            </w:r>
          </w:p>
        </w:tc>
      </w:tr>
    </w:tbl>
    <w:p w:rsidR="00256FCF" w:rsidRDefault="00256FCF" w:rsidP="002C0C4E">
      <w:pPr>
        <w:rPr>
          <w:lang w:val="en-GB"/>
        </w:rPr>
        <w:sectPr w:rsidR="00256FCF" w:rsidSect="009F247E">
          <w:headerReference w:type="default" r:id="rId11"/>
          <w:footerReference w:type="default" r:id="rId12"/>
          <w:pgSz w:w="11907" w:h="16840" w:code="9"/>
          <w:pgMar w:top="1440" w:right="1814" w:bottom="1440" w:left="1134" w:header="720" w:footer="720" w:gutter="624"/>
          <w:cols w:space="720"/>
        </w:sectPr>
      </w:pPr>
    </w:p>
    <w:p w:rsidR="00C03EEA" w:rsidRPr="00F019E1" w:rsidRDefault="00AA11BB" w:rsidP="002C0C4E">
      <w:pPr>
        <w:pStyle w:val="FigureTable"/>
      </w:pPr>
      <w:r>
        <w:lastRenderedPageBreak/>
        <w:t xml:space="preserve">TABLE </w:t>
      </w:r>
      <w:r w:rsidR="00D9678F">
        <w:t>3-1-2</w:t>
      </w:r>
      <w:r>
        <w:t>: Use C</w:t>
      </w:r>
      <w:r w:rsidR="00F019E1" w:rsidRPr="00F019E1">
        <w:t>ases list</w:t>
      </w:r>
    </w:p>
    <w:p w:rsidR="00F019E1" w:rsidRPr="00BA3D58" w:rsidRDefault="00F019E1" w:rsidP="002C0C4E">
      <w:pPr>
        <w:rPr>
          <w:lang w:val="en-GB"/>
        </w:rPr>
      </w:pPr>
    </w:p>
    <w:tbl>
      <w:tblPr>
        <w:tblStyle w:val="TableGrid"/>
        <w:tblW w:w="9239" w:type="dxa"/>
        <w:tblBorders>
          <w:top w:val="single" w:sz="8" w:space="0" w:color="000000" w:themeColor="text1"/>
          <w:left w:val="single" w:sz="8"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4" w:type="dxa"/>
          <w:left w:w="144" w:type="dxa"/>
          <w:bottom w:w="144" w:type="dxa"/>
          <w:right w:w="144" w:type="dxa"/>
        </w:tblCellMar>
        <w:tblLook w:val="04A0" w:firstRow="1" w:lastRow="0" w:firstColumn="1" w:lastColumn="0" w:noHBand="0" w:noVBand="1"/>
      </w:tblPr>
      <w:tblGrid>
        <w:gridCol w:w="553"/>
        <w:gridCol w:w="1576"/>
        <w:gridCol w:w="1984"/>
        <w:gridCol w:w="818"/>
        <w:gridCol w:w="883"/>
        <w:gridCol w:w="518"/>
        <w:gridCol w:w="1402"/>
        <w:gridCol w:w="1505"/>
      </w:tblGrid>
      <w:tr w:rsidR="00D9678F" w:rsidRPr="00196F50" w:rsidTr="003F10D5">
        <w:tc>
          <w:tcPr>
            <w:tcW w:w="553"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rsidRPr="00196F50">
              <w:t>No</w:t>
            </w:r>
          </w:p>
        </w:tc>
        <w:tc>
          <w:tcPr>
            <w:tcW w:w="1576" w:type="dxa"/>
            <w:tcBorders>
              <w:top w:val="single" w:sz="8" w:space="0" w:color="000000" w:themeColor="text1"/>
            </w:tcBorders>
            <w:shd w:val="clear" w:color="auto" w:fill="DDD9C3" w:themeFill="background2" w:themeFillShade="E6"/>
            <w:vAlign w:val="center"/>
          </w:tcPr>
          <w:p w:rsidR="00D9678F" w:rsidRPr="00196F50" w:rsidRDefault="00D9678F" w:rsidP="002C0C4E">
            <w:r>
              <w:t>Actor</w:t>
            </w:r>
          </w:p>
        </w:tc>
        <w:tc>
          <w:tcPr>
            <w:tcW w:w="5605" w:type="dxa"/>
            <w:gridSpan w:val="5"/>
            <w:tcBorders>
              <w:top w:val="single" w:sz="8" w:space="0" w:color="000000" w:themeColor="text1"/>
            </w:tcBorders>
            <w:shd w:val="clear" w:color="auto" w:fill="DDD9C3" w:themeFill="background2" w:themeFillShade="E6"/>
            <w:vAlign w:val="center"/>
          </w:tcPr>
          <w:p w:rsidR="00D9678F" w:rsidRPr="00196F50" w:rsidRDefault="00D9678F" w:rsidP="002C0C4E">
            <w:r w:rsidRPr="00196F50">
              <w:t>Use-case name</w:t>
            </w:r>
          </w:p>
        </w:tc>
        <w:tc>
          <w:tcPr>
            <w:tcW w:w="1505" w:type="dxa"/>
            <w:tcBorders>
              <w:top w:val="single" w:sz="8" w:space="0" w:color="000000" w:themeColor="text1"/>
            </w:tcBorders>
            <w:shd w:val="clear" w:color="auto" w:fill="DDD9C3" w:themeFill="background2" w:themeFillShade="E6"/>
            <w:vAlign w:val="center"/>
          </w:tcPr>
          <w:p w:rsidR="00D9678F" w:rsidRPr="00196F50" w:rsidRDefault="00D9678F" w:rsidP="002C0C4E">
            <w:pPr>
              <w:rPr>
                <w:color w:val="FF0000"/>
              </w:rPr>
            </w:pPr>
            <w:r w:rsidRPr="00196F50">
              <w:t>Use-case no</w:t>
            </w:r>
          </w:p>
        </w:tc>
      </w:tr>
      <w:tr w:rsidR="00C03EEA" w:rsidRPr="00D868D7" w:rsidTr="003F10D5">
        <w:tc>
          <w:tcPr>
            <w:tcW w:w="553" w:type="dxa"/>
            <w:vAlign w:val="center"/>
          </w:tcPr>
          <w:p w:rsidR="00C03EEA" w:rsidRPr="00164DAA" w:rsidRDefault="00C03EEA" w:rsidP="002C0C4E">
            <w:r w:rsidRPr="00164DAA">
              <w:t>1</w:t>
            </w:r>
          </w:p>
        </w:tc>
        <w:tc>
          <w:tcPr>
            <w:tcW w:w="1576" w:type="dxa"/>
            <w:vAlign w:val="center"/>
          </w:tcPr>
          <w:p w:rsidR="00C03EEA" w:rsidRPr="00164DAA" w:rsidRDefault="00847BE8" w:rsidP="002C0C4E">
            <w:r w:rsidRPr="00942E8E">
              <w:t>Guest (Free Museum)</w:t>
            </w:r>
          </w:p>
        </w:tc>
        <w:tc>
          <w:tcPr>
            <w:tcW w:w="5605" w:type="dxa"/>
            <w:gridSpan w:val="5"/>
            <w:vAlign w:val="center"/>
          </w:tcPr>
          <w:p w:rsidR="00C03EEA" w:rsidRPr="00164DAA" w:rsidRDefault="00C03EEA" w:rsidP="002C0C4E">
            <w:r w:rsidRPr="00164DAA">
              <w:t>Register</w:t>
            </w:r>
          </w:p>
        </w:tc>
        <w:tc>
          <w:tcPr>
            <w:tcW w:w="1505" w:type="dxa"/>
            <w:vAlign w:val="center"/>
          </w:tcPr>
          <w:p w:rsidR="00C03EEA" w:rsidRPr="00164DAA" w:rsidRDefault="00C03EEA" w:rsidP="002C0C4E">
            <w:r w:rsidRPr="00164DAA">
              <w:t>UC-01-01</w:t>
            </w:r>
          </w:p>
        </w:tc>
      </w:tr>
      <w:tr w:rsidR="00C03EEA" w:rsidRPr="00D868D7" w:rsidTr="003F10D5">
        <w:tc>
          <w:tcPr>
            <w:tcW w:w="553" w:type="dxa"/>
            <w:vAlign w:val="center"/>
          </w:tcPr>
          <w:p w:rsidR="00C03EEA" w:rsidRPr="00164DAA" w:rsidRDefault="00C03EEA" w:rsidP="002C0C4E">
            <w:r w:rsidRPr="00164DAA">
              <w:t>2</w:t>
            </w:r>
          </w:p>
        </w:tc>
        <w:tc>
          <w:tcPr>
            <w:tcW w:w="1576" w:type="dxa"/>
            <w:vAlign w:val="center"/>
          </w:tcPr>
          <w:p w:rsidR="00C03EEA" w:rsidRDefault="003C7CE2" w:rsidP="002C0C4E">
            <w:r>
              <w:t>Customer</w:t>
            </w:r>
          </w:p>
          <w:p w:rsidR="003C7CE2" w:rsidRPr="00164DAA" w:rsidRDefault="003C7CE2" w:rsidP="002C0C4E">
            <w:r>
              <w:t>Administrator</w:t>
            </w:r>
          </w:p>
        </w:tc>
        <w:tc>
          <w:tcPr>
            <w:tcW w:w="5605" w:type="dxa"/>
            <w:gridSpan w:val="5"/>
            <w:vAlign w:val="center"/>
          </w:tcPr>
          <w:p w:rsidR="00C03EEA" w:rsidRPr="00164DAA" w:rsidRDefault="00C03EEA" w:rsidP="002C0C4E">
            <w:r w:rsidRPr="00164DAA">
              <w:t>Log in</w:t>
            </w:r>
          </w:p>
        </w:tc>
        <w:tc>
          <w:tcPr>
            <w:tcW w:w="1505" w:type="dxa"/>
            <w:vAlign w:val="center"/>
          </w:tcPr>
          <w:p w:rsidR="00C03EEA" w:rsidRPr="00164DAA" w:rsidRDefault="00C03EEA" w:rsidP="002C0C4E">
            <w:r w:rsidRPr="00164DAA">
              <w:t>UC-02-01</w:t>
            </w:r>
          </w:p>
        </w:tc>
      </w:tr>
      <w:tr w:rsidR="00C03EEA" w:rsidRPr="00D868D7" w:rsidTr="003F10D5">
        <w:tc>
          <w:tcPr>
            <w:tcW w:w="553" w:type="dxa"/>
            <w:vAlign w:val="center"/>
          </w:tcPr>
          <w:p w:rsidR="00C03EEA" w:rsidRPr="00164DAA" w:rsidRDefault="00C03EEA" w:rsidP="002C0C4E">
            <w:r w:rsidRPr="00164DAA">
              <w:t>3</w:t>
            </w:r>
          </w:p>
        </w:tc>
        <w:tc>
          <w:tcPr>
            <w:tcW w:w="1576" w:type="dxa"/>
            <w:vAlign w:val="center"/>
          </w:tcPr>
          <w:p w:rsidR="003C7CE2" w:rsidRDefault="003C7CE2" w:rsidP="002C0C4E">
            <w:r>
              <w:t>Customer</w:t>
            </w:r>
          </w:p>
          <w:p w:rsidR="00C03EEA" w:rsidRPr="00164DAA" w:rsidRDefault="003C7CE2" w:rsidP="002C0C4E">
            <w:r>
              <w:t>Administrator</w:t>
            </w:r>
          </w:p>
        </w:tc>
        <w:tc>
          <w:tcPr>
            <w:tcW w:w="5605" w:type="dxa"/>
            <w:gridSpan w:val="5"/>
            <w:vAlign w:val="center"/>
          </w:tcPr>
          <w:p w:rsidR="00C03EEA" w:rsidRPr="00164DAA" w:rsidRDefault="00C03EEA" w:rsidP="002C0C4E">
            <w:r w:rsidRPr="00164DAA">
              <w:t>Log out</w:t>
            </w:r>
          </w:p>
        </w:tc>
        <w:tc>
          <w:tcPr>
            <w:tcW w:w="1505" w:type="dxa"/>
            <w:vAlign w:val="center"/>
          </w:tcPr>
          <w:p w:rsidR="00C03EEA" w:rsidRPr="00164DAA" w:rsidRDefault="00C03EEA" w:rsidP="002C0C4E">
            <w:r w:rsidRPr="00164DAA">
              <w:t>UC-03-01</w:t>
            </w:r>
          </w:p>
        </w:tc>
      </w:tr>
      <w:tr w:rsidR="002A292D" w:rsidRPr="00D868D7" w:rsidTr="003F10D5">
        <w:trPr>
          <w:trHeight w:val="143"/>
        </w:trPr>
        <w:tc>
          <w:tcPr>
            <w:tcW w:w="553" w:type="dxa"/>
            <w:vAlign w:val="center"/>
          </w:tcPr>
          <w:p w:rsidR="002A292D" w:rsidRPr="00164DAA" w:rsidRDefault="002A292D" w:rsidP="002C0C4E">
            <w:r w:rsidRPr="00164DAA">
              <w:t>4</w:t>
            </w:r>
          </w:p>
        </w:tc>
        <w:tc>
          <w:tcPr>
            <w:tcW w:w="1576" w:type="dxa"/>
            <w:vMerge w:val="restart"/>
            <w:vAlign w:val="center"/>
          </w:tcPr>
          <w:p w:rsidR="003C7CE2" w:rsidRDefault="003C7CE2" w:rsidP="002C0C4E">
            <w:r>
              <w:t>Customer</w:t>
            </w:r>
          </w:p>
          <w:p w:rsidR="002A292D" w:rsidRPr="00164DAA" w:rsidRDefault="003C7CE2" w:rsidP="002C0C4E">
            <w:r>
              <w:t>Administrator</w:t>
            </w:r>
          </w:p>
        </w:tc>
        <w:tc>
          <w:tcPr>
            <w:tcW w:w="1984" w:type="dxa"/>
            <w:vMerge w:val="restart"/>
            <w:vAlign w:val="center"/>
          </w:tcPr>
          <w:p w:rsidR="002A292D" w:rsidRPr="00164DAA" w:rsidRDefault="008B7B1D" w:rsidP="002C0C4E">
            <w:r w:rsidRPr="00164DAA">
              <w:t>Forgot password</w:t>
            </w:r>
          </w:p>
        </w:tc>
        <w:tc>
          <w:tcPr>
            <w:tcW w:w="3621" w:type="dxa"/>
            <w:gridSpan w:val="4"/>
            <w:vAlign w:val="center"/>
          </w:tcPr>
          <w:p w:rsidR="002A292D" w:rsidRPr="00164DAA" w:rsidRDefault="008B7B1D" w:rsidP="002C0C4E">
            <w:r>
              <w:t>E</w:t>
            </w:r>
            <w:r w:rsidRPr="008B7B1D">
              <w:t>mail validation</w:t>
            </w:r>
          </w:p>
        </w:tc>
        <w:tc>
          <w:tcPr>
            <w:tcW w:w="1505" w:type="dxa"/>
            <w:vAlign w:val="center"/>
          </w:tcPr>
          <w:p w:rsidR="002A292D" w:rsidRPr="00164DAA" w:rsidRDefault="002A292D" w:rsidP="002C0C4E">
            <w:r w:rsidRPr="00164DAA">
              <w:t>UC-04-01</w:t>
            </w:r>
          </w:p>
        </w:tc>
      </w:tr>
      <w:tr w:rsidR="002A292D" w:rsidRPr="00D868D7" w:rsidTr="003F10D5">
        <w:trPr>
          <w:trHeight w:val="142"/>
        </w:trPr>
        <w:tc>
          <w:tcPr>
            <w:tcW w:w="553" w:type="dxa"/>
            <w:vAlign w:val="center"/>
          </w:tcPr>
          <w:p w:rsidR="002A292D" w:rsidRPr="00164DAA" w:rsidRDefault="00821D12" w:rsidP="002C0C4E">
            <w:r>
              <w:t>5</w:t>
            </w:r>
          </w:p>
        </w:tc>
        <w:tc>
          <w:tcPr>
            <w:tcW w:w="1576" w:type="dxa"/>
            <w:vMerge/>
            <w:vAlign w:val="center"/>
          </w:tcPr>
          <w:p w:rsidR="002A292D" w:rsidRPr="00164DAA" w:rsidRDefault="002A292D" w:rsidP="002C0C4E"/>
        </w:tc>
        <w:tc>
          <w:tcPr>
            <w:tcW w:w="1984" w:type="dxa"/>
            <w:vMerge/>
            <w:vAlign w:val="center"/>
          </w:tcPr>
          <w:p w:rsidR="002A292D" w:rsidRPr="00164DAA" w:rsidRDefault="002A292D" w:rsidP="002C0C4E"/>
        </w:tc>
        <w:tc>
          <w:tcPr>
            <w:tcW w:w="3621" w:type="dxa"/>
            <w:gridSpan w:val="4"/>
            <w:vAlign w:val="center"/>
          </w:tcPr>
          <w:p w:rsidR="002A292D" w:rsidRPr="00164DAA" w:rsidRDefault="00693704" w:rsidP="002C0C4E">
            <w:r>
              <w:t xml:space="preserve">Re- create </w:t>
            </w:r>
            <w:r w:rsidR="002A292D" w:rsidRPr="00164DAA">
              <w:t>password</w:t>
            </w:r>
          </w:p>
        </w:tc>
        <w:tc>
          <w:tcPr>
            <w:tcW w:w="1505" w:type="dxa"/>
            <w:vAlign w:val="center"/>
          </w:tcPr>
          <w:p w:rsidR="002A292D" w:rsidRPr="00164DAA" w:rsidRDefault="007E6D39" w:rsidP="002C0C4E">
            <w:r w:rsidRPr="00164DAA">
              <w:t>UC-04-02</w:t>
            </w:r>
          </w:p>
        </w:tc>
      </w:tr>
      <w:tr w:rsidR="005D33E2" w:rsidRPr="00D868D7" w:rsidTr="003F10D5">
        <w:trPr>
          <w:trHeight w:val="83"/>
        </w:trPr>
        <w:tc>
          <w:tcPr>
            <w:tcW w:w="553" w:type="dxa"/>
            <w:vAlign w:val="center"/>
          </w:tcPr>
          <w:p w:rsidR="005D33E2" w:rsidRPr="00164DAA" w:rsidRDefault="005D33E2" w:rsidP="002C0C4E">
            <w:r>
              <w:t>6</w:t>
            </w:r>
          </w:p>
        </w:tc>
        <w:tc>
          <w:tcPr>
            <w:tcW w:w="1576" w:type="dxa"/>
            <w:vAlign w:val="center"/>
          </w:tcPr>
          <w:p w:rsidR="005D33E2" w:rsidRPr="00164DAA" w:rsidRDefault="005D33E2" w:rsidP="002C0C4E">
            <w:r>
              <w:t>Customer</w:t>
            </w:r>
          </w:p>
        </w:tc>
        <w:tc>
          <w:tcPr>
            <w:tcW w:w="1984" w:type="dxa"/>
            <w:vMerge w:val="restart"/>
            <w:vAlign w:val="center"/>
          </w:tcPr>
          <w:p w:rsidR="005D33E2" w:rsidRPr="00164DAA" w:rsidRDefault="005D33E2" w:rsidP="002C0C4E">
            <w:r w:rsidRPr="00164DAA">
              <w:t>Object management</w:t>
            </w:r>
          </w:p>
        </w:tc>
        <w:tc>
          <w:tcPr>
            <w:tcW w:w="3621" w:type="dxa"/>
            <w:gridSpan w:val="4"/>
            <w:vAlign w:val="center"/>
          </w:tcPr>
          <w:p w:rsidR="005D33E2" w:rsidRPr="00164DAA" w:rsidRDefault="005D33E2" w:rsidP="002C0C4E">
            <w:r>
              <w:t>Upload new object</w:t>
            </w:r>
          </w:p>
        </w:tc>
        <w:tc>
          <w:tcPr>
            <w:tcW w:w="1505" w:type="dxa"/>
            <w:vAlign w:val="center"/>
          </w:tcPr>
          <w:p w:rsidR="005D33E2" w:rsidRPr="00164DAA" w:rsidRDefault="005D33E2" w:rsidP="002C0C4E">
            <w:r>
              <w:t>UC-05</w:t>
            </w:r>
            <w:r w:rsidRPr="00164DAA">
              <w:t>-01</w:t>
            </w:r>
          </w:p>
        </w:tc>
      </w:tr>
      <w:tr w:rsidR="005D33E2" w:rsidRPr="00D868D7" w:rsidTr="003F10D5">
        <w:trPr>
          <w:trHeight w:val="421"/>
        </w:trPr>
        <w:tc>
          <w:tcPr>
            <w:tcW w:w="553" w:type="dxa"/>
            <w:vAlign w:val="center"/>
          </w:tcPr>
          <w:p w:rsidR="005D33E2" w:rsidRDefault="005D33E2" w:rsidP="002C0C4E">
            <w:r>
              <w:t>7</w:t>
            </w:r>
          </w:p>
        </w:tc>
        <w:tc>
          <w:tcPr>
            <w:tcW w:w="1576" w:type="dxa"/>
            <w:vMerge w:val="restart"/>
            <w:vAlign w:val="center"/>
          </w:tcPr>
          <w:p w:rsidR="005D33E2" w:rsidRDefault="005D33E2" w:rsidP="002C0C4E">
            <w:r>
              <w:t>Customer</w:t>
            </w:r>
          </w:p>
          <w:p w:rsidR="005D33E2" w:rsidRDefault="005D33E2" w:rsidP="002C0C4E">
            <w:r>
              <w:t>Administrator</w:t>
            </w:r>
          </w:p>
        </w:tc>
        <w:tc>
          <w:tcPr>
            <w:tcW w:w="1984" w:type="dxa"/>
            <w:vMerge/>
            <w:vAlign w:val="center"/>
          </w:tcPr>
          <w:p w:rsidR="005D33E2" w:rsidRPr="00164DAA" w:rsidRDefault="005D33E2" w:rsidP="002C0C4E"/>
        </w:tc>
        <w:tc>
          <w:tcPr>
            <w:tcW w:w="1701" w:type="dxa"/>
            <w:gridSpan w:val="2"/>
            <w:vMerge w:val="restart"/>
            <w:vAlign w:val="center"/>
          </w:tcPr>
          <w:p w:rsidR="005D33E2" w:rsidRPr="00164DAA" w:rsidRDefault="005D33E2" w:rsidP="002C0C4E">
            <w:r>
              <w:t>View object</w:t>
            </w:r>
          </w:p>
        </w:tc>
        <w:tc>
          <w:tcPr>
            <w:tcW w:w="1920" w:type="dxa"/>
            <w:gridSpan w:val="2"/>
            <w:vAlign w:val="center"/>
          </w:tcPr>
          <w:p w:rsidR="005D33E2" w:rsidRPr="00164DAA" w:rsidRDefault="005D33E2" w:rsidP="002C0C4E">
            <w:r>
              <w:t>View list of objects</w:t>
            </w:r>
          </w:p>
        </w:tc>
        <w:tc>
          <w:tcPr>
            <w:tcW w:w="1505" w:type="dxa"/>
            <w:vAlign w:val="center"/>
          </w:tcPr>
          <w:p w:rsidR="005D33E2" w:rsidRPr="00164DAA" w:rsidRDefault="005D33E2" w:rsidP="002C0C4E">
            <w:r>
              <w:t>UC-05</w:t>
            </w:r>
            <w:r w:rsidRPr="00164DAA">
              <w:t>-0</w:t>
            </w:r>
            <w:r>
              <w:t>2</w:t>
            </w:r>
          </w:p>
        </w:tc>
      </w:tr>
      <w:tr w:rsidR="005D33E2" w:rsidRPr="00D868D7" w:rsidTr="003F10D5">
        <w:trPr>
          <w:trHeight w:val="421"/>
        </w:trPr>
        <w:tc>
          <w:tcPr>
            <w:tcW w:w="553" w:type="dxa"/>
            <w:vAlign w:val="center"/>
          </w:tcPr>
          <w:p w:rsidR="005D33E2" w:rsidRDefault="005D33E2" w:rsidP="002C0C4E">
            <w:r>
              <w:t>8</w:t>
            </w:r>
          </w:p>
        </w:tc>
        <w:tc>
          <w:tcPr>
            <w:tcW w:w="1576" w:type="dxa"/>
            <w:vMerge/>
            <w:vAlign w:val="center"/>
          </w:tcPr>
          <w:p w:rsidR="005D33E2" w:rsidRDefault="005D33E2" w:rsidP="002C0C4E"/>
        </w:tc>
        <w:tc>
          <w:tcPr>
            <w:tcW w:w="1984" w:type="dxa"/>
            <w:vMerge/>
            <w:vAlign w:val="center"/>
          </w:tcPr>
          <w:p w:rsidR="005D33E2" w:rsidRPr="00164DAA" w:rsidRDefault="005D33E2" w:rsidP="002C0C4E"/>
        </w:tc>
        <w:tc>
          <w:tcPr>
            <w:tcW w:w="1701" w:type="dxa"/>
            <w:gridSpan w:val="2"/>
            <w:vMerge/>
            <w:vAlign w:val="center"/>
          </w:tcPr>
          <w:p w:rsidR="005D33E2" w:rsidRDefault="005D33E2" w:rsidP="002C0C4E"/>
        </w:tc>
        <w:tc>
          <w:tcPr>
            <w:tcW w:w="1920" w:type="dxa"/>
            <w:gridSpan w:val="2"/>
            <w:vAlign w:val="center"/>
          </w:tcPr>
          <w:p w:rsidR="005D33E2" w:rsidRPr="00164DAA" w:rsidRDefault="005D33E2" w:rsidP="002C0C4E">
            <w:r>
              <w:t>View detail</w:t>
            </w:r>
          </w:p>
        </w:tc>
        <w:tc>
          <w:tcPr>
            <w:tcW w:w="1505" w:type="dxa"/>
            <w:vAlign w:val="center"/>
          </w:tcPr>
          <w:p w:rsidR="005D33E2" w:rsidRDefault="005D33E2" w:rsidP="002C0C4E">
            <w:r>
              <w:t>UC-05</w:t>
            </w:r>
            <w:r w:rsidRPr="00164DAA">
              <w:t>-0</w:t>
            </w:r>
            <w:r>
              <w:t>3</w:t>
            </w:r>
          </w:p>
        </w:tc>
      </w:tr>
      <w:tr w:rsidR="005D33E2" w:rsidRPr="00D868D7" w:rsidTr="003F10D5">
        <w:trPr>
          <w:trHeight w:val="81"/>
        </w:trPr>
        <w:tc>
          <w:tcPr>
            <w:tcW w:w="553" w:type="dxa"/>
            <w:vAlign w:val="center"/>
          </w:tcPr>
          <w:p w:rsidR="005D33E2" w:rsidRDefault="00066BA7" w:rsidP="002C0C4E">
            <w:r>
              <w:t>9</w:t>
            </w:r>
          </w:p>
        </w:tc>
        <w:tc>
          <w:tcPr>
            <w:tcW w:w="1576" w:type="dxa"/>
            <w:vAlign w:val="center"/>
          </w:tcPr>
          <w:p w:rsidR="005D33E2" w:rsidRDefault="005D33E2" w:rsidP="002C0C4E">
            <w:r>
              <w:t>Customer</w:t>
            </w:r>
          </w:p>
        </w:tc>
        <w:tc>
          <w:tcPr>
            <w:tcW w:w="1984" w:type="dxa"/>
            <w:vMerge/>
            <w:vAlign w:val="center"/>
          </w:tcPr>
          <w:p w:rsidR="005D33E2" w:rsidRPr="00164DAA" w:rsidRDefault="005D33E2" w:rsidP="002C0C4E"/>
        </w:tc>
        <w:tc>
          <w:tcPr>
            <w:tcW w:w="3621" w:type="dxa"/>
            <w:gridSpan w:val="4"/>
            <w:vAlign w:val="center"/>
          </w:tcPr>
          <w:p w:rsidR="005D33E2" w:rsidRPr="00164DAA" w:rsidRDefault="005D33E2" w:rsidP="002C0C4E">
            <w:r>
              <w:t>Change object’s information</w:t>
            </w:r>
          </w:p>
        </w:tc>
        <w:tc>
          <w:tcPr>
            <w:tcW w:w="1505" w:type="dxa"/>
            <w:vAlign w:val="center"/>
          </w:tcPr>
          <w:p w:rsidR="005D33E2" w:rsidRPr="00164DAA" w:rsidRDefault="005D33E2" w:rsidP="002C0C4E">
            <w:r>
              <w:t>UC-05</w:t>
            </w:r>
            <w:r w:rsidRPr="00164DAA">
              <w:t>-0</w:t>
            </w:r>
            <w:r>
              <w:t>4</w:t>
            </w:r>
          </w:p>
        </w:tc>
      </w:tr>
      <w:tr w:rsidR="00C03EEA" w:rsidRPr="00D868D7" w:rsidTr="003F10D5">
        <w:tc>
          <w:tcPr>
            <w:tcW w:w="553" w:type="dxa"/>
            <w:vAlign w:val="center"/>
          </w:tcPr>
          <w:p w:rsidR="00C03EEA" w:rsidRPr="00BB34D7" w:rsidRDefault="00066BA7" w:rsidP="002C0C4E">
            <w:r>
              <w:t>10</w:t>
            </w:r>
          </w:p>
        </w:tc>
        <w:tc>
          <w:tcPr>
            <w:tcW w:w="1576" w:type="dxa"/>
            <w:vAlign w:val="center"/>
          </w:tcPr>
          <w:p w:rsidR="003C7CE2" w:rsidRDefault="003C7CE2" w:rsidP="002C0C4E">
            <w:r>
              <w:t>Customer</w:t>
            </w:r>
          </w:p>
          <w:p w:rsidR="00C03EEA" w:rsidRPr="00BB34D7" w:rsidRDefault="003C7CE2" w:rsidP="002C0C4E">
            <w:r>
              <w:t>Administrator</w:t>
            </w:r>
          </w:p>
        </w:tc>
        <w:tc>
          <w:tcPr>
            <w:tcW w:w="5605" w:type="dxa"/>
            <w:gridSpan w:val="5"/>
            <w:vAlign w:val="center"/>
          </w:tcPr>
          <w:p w:rsidR="00C03EEA" w:rsidRPr="00BB34D7" w:rsidRDefault="00BB34D7" w:rsidP="002C0C4E">
            <w:r w:rsidRPr="00BB34D7">
              <w:t>Search object by name</w:t>
            </w:r>
          </w:p>
        </w:tc>
        <w:tc>
          <w:tcPr>
            <w:tcW w:w="1505" w:type="dxa"/>
            <w:vAlign w:val="center"/>
          </w:tcPr>
          <w:p w:rsidR="00C03EEA" w:rsidRPr="00164DAA" w:rsidRDefault="00BB34D7" w:rsidP="002C0C4E">
            <w:pPr>
              <w:rPr>
                <w:color w:val="FF0000"/>
              </w:rPr>
            </w:pPr>
            <w:r>
              <w:t>UC-06</w:t>
            </w:r>
            <w:r w:rsidRPr="00164DAA">
              <w:t>-01</w:t>
            </w:r>
          </w:p>
        </w:tc>
      </w:tr>
      <w:tr w:rsidR="00C40A00" w:rsidRPr="00D868D7" w:rsidTr="003F10D5">
        <w:trPr>
          <w:trHeight w:val="233"/>
        </w:trPr>
        <w:tc>
          <w:tcPr>
            <w:tcW w:w="553" w:type="dxa"/>
            <w:vAlign w:val="center"/>
          </w:tcPr>
          <w:p w:rsidR="00C40A00" w:rsidRPr="00AE1901" w:rsidRDefault="00066BA7" w:rsidP="002C0C4E">
            <w:r>
              <w:t>11</w:t>
            </w:r>
          </w:p>
        </w:tc>
        <w:tc>
          <w:tcPr>
            <w:tcW w:w="1576" w:type="dxa"/>
            <w:vMerge w:val="restart"/>
            <w:vAlign w:val="center"/>
          </w:tcPr>
          <w:p w:rsidR="00C40A00" w:rsidRPr="00AE1901" w:rsidRDefault="00C40A00" w:rsidP="002C0C4E">
            <w:r>
              <w:t>Customer</w:t>
            </w:r>
          </w:p>
        </w:tc>
        <w:tc>
          <w:tcPr>
            <w:tcW w:w="1984" w:type="dxa"/>
            <w:vMerge w:val="restart"/>
            <w:vAlign w:val="center"/>
          </w:tcPr>
          <w:p w:rsidR="00C40A00" w:rsidRPr="00AE1901" w:rsidRDefault="00C40A00" w:rsidP="002C0C4E">
            <w:r w:rsidRPr="00C40A00">
              <w:t>Request management</w:t>
            </w:r>
          </w:p>
        </w:tc>
        <w:tc>
          <w:tcPr>
            <w:tcW w:w="1701" w:type="dxa"/>
            <w:gridSpan w:val="2"/>
            <w:vMerge w:val="restart"/>
            <w:vAlign w:val="center"/>
          </w:tcPr>
          <w:p w:rsidR="00C40A00" w:rsidRPr="00AE1901" w:rsidRDefault="00C40A00" w:rsidP="002C0C4E">
            <w:r w:rsidRPr="00AE1901">
              <w:t>Send request</w:t>
            </w:r>
          </w:p>
        </w:tc>
        <w:tc>
          <w:tcPr>
            <w:tcW w:w="1920" w:type="dxa"/>
            <w:gridSpan w:val="2"/>
            <w:vAlign w:val="center"/>
          </w:tcPr>
          <w:p w:rsidR="00C40A00" w:rsidRPr="00AE1901" w:rsidRDefault="00C40A00" w:rsidP="002C0C4E">
            <w:r w:rsidRPr="00AE1901">
              <w:t>Request to change</w:t>
            </w:r>
          </w:p>
        </w:tc>
        <w:tc>
          <w:tcPr>
            <w:tcW w:w="1505" w:type="dxa"/>
            <w:vAlign w:val="center"/>
          </w:tcPr>
          <w:p w:rsidR="00C40A00" w:rsidRPr="00AE1901" w:rsidRDefault="00C40A00" w:rsidP="002C0C4E">
            <w:r w:rsidRPr="00AE1901">
              <w:t>UC-07-01</w:t>
            </w:r>
          </w:p>
        </w:tc>
      </w:tr>
      <w:tr w:rsidR="00C40A00" w:rsidRPr="00D868D7" w:rsidTr="003F10D5">
        <w:trPr>
          <w:trHeight w:val="143"/>
        </w:trPr>
        <w:tc>
          <w:tcPr>
            <w:tcW w:w="553" w:type="dxa"/>
            <w:vAlign w:val="center"/>
          </w:tcPr>
          <w:p w:rsidR="00C40A00" w:rsidRPr="00AE1901" w:rsidRDefault="00066BA7" w:rsidP="002C0C4E">
            <w:r>
              <w:t>12</w:t>
            </w:r>
          </w:p>
        </w:tc>
        <w:tc>
          <w:tcPr>
            <w:tcW w:w="1576" w:type="dxa"/>
            <w:vMerge/>
            <w:vAlign w:val="center"/>
          </w:tcPr>
          <w:p w:rsidR="00C40A00" w:rsidRPr="00AE1901" w:rsidRDefault="00C40A00" w:rsidP="002C0C4E"/>
        </w:tc>
        <w:tc>
          <w:tcPr>
            <w:tcW w:w="1984" w:type="dxa"/>
            <w:vMerge/>
            <w:vAlign w:val="center"/>
          </w:tcPr>
          <w:p w:rsidR="00C40A00" w:rsidRPr="00AE1901" w:rsidRDefault="00C40A00" w:rsidP="002C0C4E"/>
        </w:tc>
        <w:tc>
          <w:tcPr>
            <w:tcW w:w="1701" w:type="dxa"/>
            <w:gridSpan w:val="2"/>
            <w:vMerge/>
            <w:vAlign w:val="center"/>
          </w:tcPr>
          <w:p w:rsidR="00C40A00" w:rsidRPr="00AE1901" w:rsidRDefault="00C40A00" w:rsidP="002C0C4E"/>
        </w:tc>
        <w:tc>
          <w:tcPr>
            <w:tcW w:w="1920" w:type="dxa"/>
            <w:gridSpan w:val="2"/>
            <w:vAlign w:val="center"/>
          </w:tcPr>
          <w:p w:rsidR="00C40A00" w:rsidRPr="00AE1901" w:rsidRDefault="00C40A00" w:rsidP="002C0C4E">
            <w:r w:rsidRPr="00AE1901">
              <w:t>Request to delete</w:t>
            </w:r>
          </w:p>
        </w:tc>
        <w:tc>
          <w:tcPr>
            <w:tcW w:w="1505" w:type="dxa"/>
            <w:vAlign w:val="center"/>
          </w:tcPr>
          <w:p w:rsidR="00C40A00" w:rsidRPr="00AE1901" w:rsidRDefault="00C40A00" w:rsidP="002C0C4E">
            <w:r w:rsidRPr="00AE1901">
              <w:t>UC-07-02</w:t>
            </w:r>
          </w:p>
        </w:tc>
      </w:tr>
      <w:tr w:rsidR="00C40A00" w:rsidRPr="00D868D7" w:rsidTr="003F10D5">
        <w:trPr>
          <w:trHeight w:val="142"/>
        </w:trPr>
        <w:tc>
          <w:tcPr>
            <w:tcW w:w="553" w:type="dxa"/>
            <w:vAlign w:val="center"/>
          </w:tcPr>
          <w:p w:rsidR="00C40A00" w:rsidRDefault="00066BA7" w:rsidP="002C0C4E">
            <w:r>
              <w:t>13</w:t>
            </w:r>
          </w:p>
        </w:tc>
        <w:tc>
          <w:tcPr>
            <w:tcW w:w="1576" w:type="dxa"/>
            <w:vAlign w:val="center"/>
          </w:tcPr>
          <w:p w:rsidR="00C40A00" w:rsidRDefault="00C40A00" w:rsidP="002C0C4E">
            <w:r>
              <w:t>Customer</w:t>
            </w:r>
          </w:p>
          <w:p w:rsidR="00C40A00" w:rsidRPr="00AE1901" w:rsidRDefault="00C40A00" w:rsidP="002C0C4E">
            <w:r>
              <w:t>Administrator</w:t>
            </w:r>
          </w:p>
        </w:tc>
        <w:tc>
          <w:tcPr>
            <w:tcW w:w="1984" w:type="dxa"/>
            <w:vMerge/>
            <w:vAlign w:val="center"/>
          </w:tcPr>
          <w:p w:rsidR="00C40A00" w:rsidRPr="00AE1901" w:rsidRDefault="00C40A00" w:rsidP="002C0C4E"/>
        </w:tc>
        <w:tc>
          <w:tcPr>
            <w:tcW w:w="3621" w:type="dxa"/>
            <w:gridSpan w:val="4"/>
            <w:vAlign w:val="center"/>
          </w:tcPr>
          <w:p w:rsidR="00C40A00" w:rsidRPr="00AE1901" w:rsidRDefault="00C40A00" w:rsidP="002C0C4E">
            <w:r>
              <w:t>View request</w:t>
            </w:r>
          </w:p>
        </w:tc>
        <w:tc>
          <w:tcPr>
            <w:tcW w:w="1505" w:type="dxa"/>
            <w:vAlign w:val="center"/>
          </w:tcPr>
          <w:p w:rsidR="00C40A00" w:rsidRPr="00AE1901" w:rsidRDefault="00C40A00" w:rsidP="002C0C4E">
            <w:r>
              <w:t>UC-07</w:t>
            </w:r>
            <w:r w:rsidRPr="00D769BE">
              <w:t>-0</w:t>
            </w:r>
            <w:r>
              <w:t>3</w:t>
            </w:r>
          </w:p>
        </w:tc>
      </w:tr>
      <w:tr w:rsidR="00C50B60" w:rsidRPr="00D868D7" w:rsidTr="003F10D5">
        <w:trPr>
          <w:trHeight w:val="279"/>
        </w:trPr>
        <w:tc>
          <w:tcPr>
            <w:tcW w:w="553" w:type="dxa"/>
            <w:vAlign w:val="center"/>
          </w:tcPr>
          <w:p w:rsidR="00C50B60" w:rsidRPr="00AE1901" w:rsidRDefault="00C50B60" w:rsidP="002C0C4E">
            <w:r>
              <w:t>14</w:t>
            </w:r>
          </w:p>
        </w:tc>
        <w:tc>
          <w:tcPr>
            <w:tcW w:w="1576" w:type="dxa"/>
            <w:vAlign w:val="center"/>
          </w:tcPr>
          <w:p w:rsidR="00C50B60" w:rsidRDefault="00C50B60" w:rsidP="002C0C4E">
            <w:r>
              <w:t>Customer</w:t>
            </w:r>
          </w:p>
          <w:p w:rsidR="00C50B60" w:rsidRPr="00AE1901" w:rsidRDefault="00C50B60" w:rsidP="002C0C4E">
            <w:r>
              <w:t>Administrator</w:t>
            </w:r>
          </w:p>
        </w:tc>
        <w:tc>
          <w:tcPr>
            <w:tcW w:w="1984" w:type="dxa"/>
            <w:vMerge w:val="restart"/>
            <w:vAlign w:val="center"/>
          </w:tcPr>
          <w:p w:rsidR="00C50B60" w:rsidRPr="00AE1901" w:rsidRDefault="00C50B60" w:rsidP="002C0C4E">
            <w:r>
              <w:t>Museum profile management</w:t>
            </w:r>
          </w:p>
        </w:tc>
        <w:tc>
          <w:tcPr>
            <w:tcW w:w="3621" w:type="dxa"/>
            <w:gridSpan w:val="4"/>
            <w:vAlign w:val="center"/>
          </w:tcPr>
          <w:p w:rsidR="00C50B60" w:rsidRPr="00AE1901" w:rsidRDefault="00C50B60" w:rsidP="002C0C4E">
            <w:r w:rsidRPr="00D769BE">
              <w:t>View museum profile</w:t>
            </w:r>
          </w:p>
        </w:tc>
        <w:tc>
          <w:tcPr>
            <w:tcW w:w="1505" w:type="dxa"/>
            <w:vAlign w:val="center"/>
          </w:tcPr>
          <w:p w:rsidR="00C50B60" w:rsidRPr="00AE1901" w:rsidRDefault="00C50B60" w:rsidP="002C0C4E">
            <w:r>
              <w:t>UC-08</w:t>
            </w:r>
            <w:r w:rsidRPr="00D769BE">
              <w:t>-0</w:t>
            </w:r>
            <w:r>
              <w:t>1</w:t>
            </w:r>
          </w:p>
        </w:tc>
      </w:tr>
      <w:tr w:rsidR="00C50B60" w:rsidRPr="00D868D7" w:rsidTr="003F10D5">
        <w:trPr>
          <w:trHeight w:val="278"/>
        </w:trPr>
        <w:tc>
          <w:tcPr>
            <w:tcW w:w="553" w:type="dxa"/>
            <w:vAlign w:val="center"/>
          </w:tcPr>
          <w:p w:rsidR="00C50B60" w:rsidRDefault="00C50B60" w:rsidP="002C0C4E">
            <w:r>
              <w:t>15</w:t>
            </w:r>
          </w:p>
        </w:tc>
        <w:tc>
          <w:tcPr>
            <w:tcW w:w="1576" w:type="dxa"/>
            <w:vAlign w:val="center"/>
          </w:tcPr>
          <w:p w:rsidR="00C50B60" w:rsidRPr="00AE1901" w:rsidRDefault="00C50B60" w:rsidP="002C0C4E">
            <w:r>
              <w:t>Customer</w:t>
            </w:r>
          </w:p>
        </w:tc>
        <w:tc>
          <w:tcPr>
            <w:tcW w:w="1984" w:type="dxa"/>
            <w:vMerge/>
            <w:vAlign w:val="center"/>
          </w:tcPr>
          <w:p w:rsidR="00C50B60" w:rsidRDefault="00C50B60" w:rsidP="002C0C4E"/>
        </w:tc>
        <w:tc>
          <w:tcPr>
            <w:tcW w:w="3621" w:type="dxa"/>
            <w:gridSpan w:val="4"/>
            <w:vAlign w:val="center"/>
          </w:tcPr>
          <w:p w:rsidR="00C50B60" w:rsidRPr="00C50B60" w:rsidRDefault="00C50B60" w:rsidP="002C0C4E">
            <w:r w:rsidRPr="00C50B60">
              <w:t>Edit museum profile</w:t>
            </w:r>
          </w:p>
        </w:tc>
        <w:tc>
          <w:tcPr>
            <w:tcW w:w="1505" w:type="dxa"/>
            <w:vAlign w:val="center"/>
          </w:tcPr>
          <w:p w:rsidR="00C50B60" w:rsidRPr="00AE1901" w:rsidRDefault="00C50B60" w:rsidP="002C0C4E">
            <w:r>
              <w:t>UC-08</w:t>
            </w:r>
            <w:r w:rsidRPr="00D769BE">
              <w:t>-0</w:t>
            </w:r>
            <w:r>
              <w:t>2</w:t>
            </w:r>
          </w:p>
        </w:tc>
      </w:tr>
      <w:tr w:rsidR="005F7735" w:rsidRPr="00D868D7" w:rsidTr="003F10D5">
        <w:trPr>
          <w:trHeight w:val="279"/>
        </w:trPr>
        <w:tc>
          <w:tcPr>
            <w:tcW w:w="553" w:type="dxa"/>
            <w:vAlign w:val="center"/>
          </w:tcPr>
          <w:p w:rsidR="005F7735" w:rsidRPr="00D769BE" w:rsidRDefault="005F7735" w:rsidP="002C0C4E">
            <w:r>
              <w:t>16</w:t>
            </w:r>
          </w:p>
        </w:tc>
        <w:tc>
          <w:tcPr>
            <w:tcW w:w="1576" w:type="dxa"/>
            <w:vMerge w:val="restart"/>
            <w:vAlign w:val="center"/>
          </w:tcPr>
          <w:p w:rsidR="005F7735" w:rsidRDefault="005F7735" w:rsidP="002C0C4E">
            <w:r>
              <w:t>Customer</w:t>
            </w:r>
          </w:p>
          <w:p w:rsidR="005F7735" w:rsidRPr="00D769BE" w:rsidRDefault="005F7735" w:rsidP="002C0C4E">
            <w:r>
              <w:t>Administrator</w:t>
            </w:r>
          </w:p>
        </w:tc>
        <w:tc>
          <w:tcPr>
            <w:tcW w:w="1984" w:type="dxa"/>
            <w:vMerge w:val="restart"/>
            <w:vAlign w:val="center"/>
          </w:tcPr>
          <w:p w:rsidR="005F7735" w:rsidRPr="00D769BE" w:rsidRDefault="005F7735" w:rsidP="002C0C4E">
            <w:r>
              <w:t>User profile management</w:t>
            </w:r>
          </w:p>
        </w:tc>
        <w:tc>
          <w:tcPr>
            <w:tcW w:w="3621" w:type="dxa"/>
            <w:gridSpan w:val="4"/>
            <w:vAlign w:val="center"/>
          </w:tcPr>
          <w:p w:rsidR="005F7735" w:rsidRPr="00D769BE" w:rsidRDefault="005F7735" w:rsidP="002C0C4E">
            <w:r>
              <w:t>View user profile</w:t>
            </w:r>
          </w:p>
        </w:tc>
        <w:tc>
          <w:tcPr>
            <w:tcW w:w="1505" w:type="dxa"/>
            <w:vAlign w:val="center"/>
          </w:tcPr>
          <w:p w:rsidR="005F7735" w:rsidRPr="00D769BE" w:rsidRDefault="005F7735" w:rsidP="002C0C4E">
            <w:r>
              <w:t>UC-09</w:t>
            </w:r>
            <w:r w:rsidRPr="00D769BE">
              <w:t>-01</w:t>
            </w:r>
          </w:p>
        </w:tc>
      </w:tr>
      <w:tr w:rsidR="005F7735" w:rsidRPr="00D868D7" w:rsidTr="003F10D5">
        <w:trPr>
          <w:trHeight w:val="278"/>
        </w:trPr>
        <w:tc>
          <w:tcPr>
            <w:tcW w:w="553" w:type="dxa"/>
            <w:vAlign w:val="center"/>
          </w:tcPr>
          <w:p w:rsidR="005F7735" w:rsidRDefault="005F7735" w:rsidP="002C0C4E">
            <w:r>
              <w:t>17</w:t>
            </w:r>
          </w:p>
        </w:tc>
        <w:tc>
          <w:tcPr>
            <w:tcW w:w="1576" w:type="dxa"/>
            <w:vMerge/>
            <w:vAlign w:val="center"/>
          </w:tcPr>
          <w:p w:rsidR="005F7735" w:rsidRPr="00D769BE" w:rsidRDefault="005F7735" w:rsidP="002C0C4E"/>
        </w:tc>
        <w:tc>
          <w:tcPr>
            <w:tcW w:w="1984" w:type="dxa"/>
            <w:vMerge/>
            <w:vAlign w:val="center"/>
          </w:tcPr>
          <w:p w:rsidR="005F7735" w:rsidRDefault="005F7735" w:rsidP="002C0C4E"/>
        </w:tc>
        <w:tc>
          <w:tcPr>
            <w:tcW w:w="3621" w:type="dxa"/>
            <w:gridSpan w:val="4"/>
            <w:vAlign w:val="center"/>
          </w:tcPr>
          <w:p w:rsidR="005F7735" w:rsidRPr="00D769BE" w:rsidRDefault="005F7735" w:rsidP="002C0C4E">
            <w:r w:rsidRPr="00CD709E">
              <w:t>Change password</w:t>
            </w:r>
          </w:p>
        </w:tc>
        <w:tc>
          <w:tcPr>
            <w:tcW w:w="1505" w:type="dxa"/>
            <w:vAlign w:val="center"/>
          </w:tcPr>
          <w:p w:rsidR="005F7735" w:rsidRDefault="005F7735" w:rsidP="002C0C4E">
            <w:r>
              <w:t>UC-09</w:t>
            </w:r>
            <w:r w:rsidRPr="00D769BE">
              <w:t>-0</w:t>
            </w:r>
            <w:r>
              <w:t>2</w:t>
            </w:r>
          </w:p>
        </w:tc>
      </w:tr>
      <w:tr w:rsidR="006C5E13" w:rsidRPr="00D868D7" w:rsidTr="003F10D5">
        <w:trPr>
          <w:trHeight w:val="143"/>
        </w:trPr>
        <w:tc>
          <w:tcPr>
            <w:tcW w:w="553" w:type="dxa"/>
            <w:vAlign w:val="center"/>
          </w:tcPr>
          <w:p w:rsidR="006C5E13" w:rsidRDefault="006C5E13" w:rsidP="002C0C4E">
            <w:r>
              <w:t>18</w:t>
            </w:r>
          </w:p>
        </w:tc>
        <w:tc>
          <w:tcPr>
            <w:tcW w:w="1576" w:type="dxa"/>
            <w:vMerge w:val="restart"/>
            <w:vAlign w:val="center"/>
          </w:tcPr>
          <w:p w:rsidR="006C5E13" w:rsidRPr="00F069B6" w:rsidRDefault="006C5E13" w:rsidP="002C0C4E">
            <w:r>
              <w:t>Administrator</w:t>
            </w:r>
          </w:p>
        </w:tc>
        <w:tc>
          <w:tcPr>
            <w:tcW w:w="1984" w:type="dxa"/>
            <w:vMerge w:val="restart"/>
            <w:vAlign w:val="center"/>
          </w:tcPr>
          <w:p w:rsidR="006C5E13" w:rsidRPr="00F069B6" w:rsidRDefault="006C5E13" w:rsidP="002C0C4E">
            <w:r>
              <w:t>Guest’s request management</w:t>
            </w:r>
          </w:p>
        </w:tc>
        <w:tc>
          <w:tcPr>
            <w:tcW w:w="3621" w:type="dxa"/>
            <w:gridSpan w:val="4"/>
            <w:vAlign w:val="center"/>
          </w:tcPr>
          <w:p w:rsidR="006C5E13" w:rsidRPr="00F069B6" w:rsidRDefault="006C5E13" w:rsidP="002C0C4E">
            <w:r>
              <w:t>View</w:t>
            </w:r>
          </w:p>
        </w:tc>
        <w:tc>
          <w:tcPr>
            <w:tcW w:w="1505" w:type="dxa"/>
            <w:vAlign w:val="center"/>
          </w:tcPr>
          <w:p w:rsidR="006C5E13" w:rsidRDefault="006C5E13" w:rsidP="002C0C4E">
            <w:r>
              <w:t>UC-10</w:t>
            </w:r>
            <w:r w:rsidRPr="00D769BE">
              <w:t>-01</w:t>
            </w:r>
          </w:p>
        </w:tc>
      </w:tr>
      <w:tr w:rsidR="006C5E13" w:rsidRPr="00D868D7" w:rsidTr="003F10D5">
        <w:trPr>
          <w:trHeight w:val="142"/>
        </w:trPr>
        <w:tc>
          <w:tcPr>
            <w:tcW w:w="553" w:type="dxa"/>
            <w:vAlign w:val="center"/>
          </w:tcPr>
          <w:p w:rsidR="006C5E13" w:rsidRDefault="006C5E13" w:rsidP="002C0C4E">
            <w:r>
              <w:t>19</w:t>
            </w:r>
          </w:p>
        </w:tc>
        <w:tc>
          <w:tcPr>
            <w:tcW w:w="1576" w:type="dxa"/>
            <w:vMerge/>
            <w:vAlign w:val="center"/>
          </w:tcPr>
          <w:p w:rsidR="006C5E13" w:rsidRDefault="006C5E13" w:rsidP="002C0C4E"/>
        </w:tc>
        <w:tc>
          <w:tcPr>
            <w:tcW w:w="1984" w:type="dxa"/>
            <w:vMerge/>
            <w:vAlign w:val="center"/>
          </w:tcPr>
          <w:p w:rsidR="006C5E13" w:rsidRDefault="006C5E13" w:rsidP="002C0C4E"/>
        </w:tc>
        <w:tc>
          <w:tcPr>
            <w:tcW w:w="3621" w:type="dxa"/>
            <w:gridSpan w:val="4"/>
            <w:vAlign w:val="center"/>
          </w:tcPr>
          <w:p w:rsidR="006C5E13" w:rsidRDefault="006C5E13" w:rsidP="002C0C4E">
            <w:r>
              <w:t>Accept</w:t>
            </w:r>
          </w:p>
        </w:tc>
        <w:tc>
          <w:tcPr>
            <w:tcW w:w="1505" w:type="dxa"/>
            <w:vAlign w:val="center"/>
          </w:tcPr>
          <w:p w:rsidR="006C5E13" w:rsidRDefault="006C5E13" w:rsidP="002C0C4E">
            <w:r>
              <w:t>UC-10</w:t>
            </w:r>
            <w:r w:rsidRPr="00D769BE">
              <w:t>-0</w:t>
            </w:r>
            <w:r>
              <w:t>2</w:t>
            </w:r>
          </w:p>
        </w:tc>
      </w:tr>
      <w:tr w:rsidR="006C5E13" w:rsidRPr="00D868D7" w:rsidTr="003F10D5">
        <w:trPr>
          <w:trHeight w:val="278"/>
        </w:trPr>
        <w:tc>
          <w:tcPr>
            <w:tcW w:w="553" w:type="dxa"/>
            <w:vAlign w:val="center"/>
          </w:tcPr>
          <w:p w:rsidR="006C5E13" w:rsidRDefault="006C5E13" w:rsidP="002C0C4E">
            <w:r>
              <w:t>20</w:t>
            </w:r>
          </w:p>
        </w:tc>
        <w:tc>
          <w:tcPr>
            <w:tcW w:w="1576" w:type="dxa"/>
            <w:vMerge/>
            <w:vAlign w:val="center"/>
          </w:tcPr>
          <w:p w:rsidR="006C5E13" w:rsidRDefault="006C5E13" w:rsidP="002C0C4E"/>
        </w:tc>
        <w:tc>
          <w:tcPr>
            <w:tcW w:w="1984" w:type="dxa"/>
            <w:vMerge/>
            <w:vAlign w:val="center"/>
          </w:tcPr>
          <w:p w:rsidR="006C5E13" w:rsidRDefault="006C5E13" w:rsidP="002C0C4E"/>
        </w:tc>
        <w:tc>
          <w:tcPr>
            <w:tcW w:w="3621" w:type="dxa"/>
            <w:gridSpan w:val="4"/>
            <w:vAlign w:val="center"/>
          </w:tcPr>
          <w:p w:rsidR="006C5E13" w:rsidRPr="00F069B6" w:rsidRDefault="006C5E13" w:rsidP="002C0C4E">
            <w:r>
              <w:t>Reject</w:t>
            </w:r>
          </w:p>
        </w:tc>
        <w:tc>
          <w:tcPr>
            <w:tcW w:w="1505" w:type="dxa"/>
            <w:vAlign w:val="center"/>
          </w:tcPr>
          <w:p w:rsidR="006C5E13" w:rsidRDefault="006C5E13" w:rsidP="002C0C4E">
            <w:r>
              <w:t>UC-10</w:t>
            </w:r>
            <w:r w:rsidRPr="00D769BE">
              <w:t>-0</w:t>
            </w:r>
            <w:r>
              <w:t>3</w:t>
            </w:r>
          </w:p>
        </w:tc>
      </w:tr>
      <w:tr w:rsidR="003F10D5" w:rsidRPr="00D868D7" w:rsidTr="003F10D5">
        <w:trPr>
          <w:trHeight w:val="95"/>
        </w:trPr>
        <w:tc>
          <w:tcPr>
            <w:tcW w:w="553" w:type="dxa"/>
            <w:vAlign w:val="center"/>
          </w:tcPr>
          <w:p w:rsidR="003F10D5" w:rsidRDefault="003F10D5" w:rsidP="002C0C4E">
            <w:r>
              <w:t>21</w:t>
            </w:r>
          </w:p>
        </w:tc>
        <w:tc>
          <w:tcPr>
            <w:tcW w:w="1576" w:type="dxa"/>
            <w:vMerge w:val="restart"/>
            <w:vAlign w:val="center"/>
          </w:tcPr>
          <w:p w:rsidR="003F10D5" w:rsidRPr="00F069B6" w:rsidRDefault="003F10D5" w:rsidP="002C0C4E">
            <w:r>
              <w:t>Administrator</w:t>
            </w:r>
          </w:p>
        </w:tc>
        <w:tc>
          <w:tcPr>
            <w:tcW w:w="1984" w:type="dxa"/>
            <w:vMerge w:val="restart"/>
            <w:vAlign w:val="center"/>
          </w:tcPr>
          <w:p w:rsidR="003F10D5" w:rsidRPr="00F069B6" w:rsidRDefault="003F10D5" w:rsidP="002C0C4E">
            <w:r>
              <w:t xml:space="preserve">Customer’s </w:t>
            </w:r>
            <w:r>
              <w:lastRenderedPageBreak/>
              <w:t>request management</w:t>
            </w:r>
          </w:p>
        </w:tc>
        <w:tc>
          <w:tcPr>
            <w:tcW w:w="1701" w:type="dxa"/>
            <w:gridSpan w:val="2"/>
            <w:vMerge w:val="restart"/>
            <w:vAlign w:val="center"/>
          </w:tcPr>
          <w:p w:rsidR="003F10D5" w:rsidRPr="00F069B6" w:rsidRDefault="003F10D5" w:rsidP="002C0C4E">
            <w:r w:rsidRPr="00AE1901">
              <w:lastRenderedPageBreak/>
              <w:t xml:space="preserve">Request to </w:t>
            </w:r>
            <w:r w:rsidRPr="00AE1901">
              <w:lastRenderedPageBreak/>
              <w:t>change</w:t>
            </w:r>
          </w:p>
        </w:tc>
        <w:tc>
          <w:tcPr>
            <w:tcW w:w="1920" w:type="dxa"/>
            <w:gridSpan w:val="2"/>
            <w:vAlign w:val="center"/>
          </w:tcPr>
          <w:p w:rsidR="003F10D5" w:rsidRPr="00F069B6" w:rsidRDefault="003F10D5" w:rsidP="002C0C4E">
            <w:r>
              <w:lastRenderedPageBreak/>
              <w:t>View</w:t>
            </w:r>
          </w:p>
        </w:tc>
        <w:tc>
          <w:tcPr>
            <w:tcW w:w="1505" w:type="dxa"/>
            <w:vAlign w:val="center"/>
          </w:tcPr>
          <w:p w:rsidR="003F10D5" w:rsidRDefault="003F10D5" w:rsidP="002C0C4E">
            <w:r>
              <w:t>UC-11</w:t>
            </w:r>
            <w:r w:rsidRPr="00D769BE">
              <w:t>-01</w:t>
            </w:r>
          </w:p>
        </w:tc>
      </w:tr>
      <w:tr w:rsidR="003F10D5" w:rsidRPr="00D868D7" w:rsidTr="003F10D5">
        <w:trPr>
          <w:trHeight w:val="95"/>
        </w:trPr>
        <w:tc>
          <w:tcPr>
            <w:tcW w:w="553" w:type="dxa"/>
            <w:vAlign w:val="center"/>
          </w:tcPr>
          <w:p w:rsidR="003F10D5" w:rsidRDefault="003F10D5" w:rsidP="002C0C4E">
            <w:r>
              <w:lastRenderedPageBreak/>
              <w:t>22</w:t>
            </w:r>
          </w:p>
        </w:tc>
        <w:tc>
          <w:tcPr>
            <w:tcW w:w="1576" w:type="dxa"/>
            <w:vMerge/>
            <w:vAlign w:val="center"/>
          </w:tcPr>
          <w:p w:rsidR="003F10D5" w:rsidRDefault="003F10D5" w:rsidP="002C0C4E"/>
        </w:tc>
        <w:tc>
          <w:tcPr>
            <w:tcW w:w="1984" w:type="dxa"/>
            <w:vMerge/>
            <w:vAlign w:val="center"/>
          </w:tcPr>
          <w:p w:rsidR="003F10D5"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Default="003F10D5" w:rsidP="002C0C4E">
            <w:r>
              <w:t>Accept</w:t>
            </w:r>
          </w:p>
        </w:tc>
        <w:tc>
          <w:tcPr>
            <w:tcW w:w="1505" w:type="dxa"/>
            <w:vAlign w:val="center"/>
          </w:tcPr>
          <w:p w:rsidR="003F10D5" w:rsidRDefault="003F10D5" w:rsidP="002C0C4E">
            <w:r>
              <w:t>UC-11</w:t>
            </w:r>
            <w:r w:rsidRPr="00D769BE">
              <w:t>-0</w:t>
            </w:r>
            <w:r>
              <w:t>2</w:t>
            </w:r>
          </w:p>
        </w:tc>
      </w:tr>
      <w:tr w:rsidR="003F10D5" w:rsidRPr="00D868D7" w:rsidTr="003F10D5">
        <w:trPr>
          <w:trHeight w:val="95"/>
        </w:trPr>
        <w:tc>
          <w:tcPr>
            <w:tcW w:w="553" w:type="dxa"/>
            <w:vAlign w:val="center"/>
          </w:tcPr>
          <w:p w:rsidR="003F10D5" w:rsidRDefault="003F10D5" w:rsidP="002C0C4E">
            <w:r>
              <w:lastRenderedPageBreak/>
              <w:t>23</w:t>
            </w:r>
          </w:p>
        </w:tc>
        <w:tc>
          <w:tcPr>
            <w:tcW w:w="1576" w:type="dxa"/>
            <w:vMerge/>
            <w:vAlign w:val="center"/>
          </w:tcPr>
          <w:p w:rsidR="003F10D5" w:rsidRDefault="003F10D5" w:rsidP="002C0C4E"/>
        </w:tc>
        <w:tc>
          <w:tcPr>
            <w:tcW w:w="1984" w:type="dxa"/>
            <w:vMerge/>
            <w:vAlign w:val="center"/>
          </w:tcPr>
          <w:p w:rsidR="003F10D5"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Pr="00F069B6" w:rsidRDefault="003F10D5" w:rsidP="002C0C4E">
            <w:r>
              <w:t>Reject</w:t>
            </w:r>
          </w:p>
        </w:tc>
        <w:tc>
          <w:tcPr>
            <w:tcW w:w="1505" w:type="dxa"/>
            <w:vAlign w:val="center"/>
          </w:tcPr>
          <w:p w:rsidR="003F10D5" w:rsidRDefault="003F10D5" w:rsidP="002C0C4E">
            <w:r>
              <w:t>UC-11</w:t>
            </w:r>
            <w:r w:rsidRPr="00D769BE">
              <w:t>-0</w:t>
            </w:r>
            <w:r>
              <w:t>3</w:t>
            </w:r>
          </w:p>
        </w:tc>
      </w:tr>
      <w:tr w:rsidR="003F10D5" w:rsidRPr="00D868D7" w:rsidTr="003F10D5">
        <w:trPr>
          <w:trHeight w:val="95"/>
        </w:trPr>
        <w:tc>
          <w:tcPr>
            <w:tcW w:w="553" w:type="dxa"/>
            <w:vAlign w:val="center"/>
          </w:tcPr>
          <w:p w:rsidR="003F10D5" w:rsidRDefault="003F10D5" w:rsidP="002C0C4E">
            <w:r>
              <w:t>24</w:t>
            </w:r>
          </w:p>
        </w:tc>
        <w:tc>
          <w:tcPr>
            <w:tcW w:w="1576" w:type="dxa"/>
            <w:vMerge/>
            <w:vAlign w:val="center"/>
          </w:tcPr>
          <w:p w:rsidR="003F10D5" w:rsidRPr="00F069B6" w:rsidRDefault="003F10D5" w:rsidP="002C0C4E"/>
        </w:tc>
        <w:tc>
          <w:tcPr>
            <w:tcW w:w="1984" w:type="dxa"/>
            <w:vMerge/>
            <w:vAlign w:val="center"/>
          </w:tcPr>
          <w:p w:rsidR="003F10D5" w:rsidRPr="00F069B6" w:rsidRDefault="003F10D5" w:rsidP="002C0C4E"/>
        </w:tc>
        <w:tc>
          <w:tcPr>
            <w:tcW w:w="1701" w:type="dxa"/>
            <w:gridSpan w:val="2"/>
            <w:vMerge w:val="restart"/>
            <w:vAlign w:val="center"/>
          </w:tcPr>
          <w:p w:rsidR="003F10D5" w:rsidRDefault="003F10D5" w:rsidP="002C0C4E">
            <w:r w:rsidRPr="00AE1901">
              <w:t>Request to delete</w:t>
            </w:r>
          </w:p>
          <w:p w:rsidR="003F10D5" w:rsidRPr="003F10D5" w:rsidRDefault="003F10D5" w:rsidP="002C0C4E"/>
        </w:tc>
        <w:tc>
          <w:tcPr>
            <w:tcW w:w="1920" w:type="dxa"/>
            <w:gridSpan w:val="2"/>
            <w:vAlign w:val="center"/>
          </w:tcPr>
          <w:p w:rsidR="003F10D5" w:rsidRPr="00F069B6" w:rsidRDefault="003F10D5" w:rsidP="002C0C4E">
            <w:r>
              <w:t>View</w:t>
            </w:r>
          </w:p>
        </w:tc>
        <w:tc>
          <w:tcPr>
            <w:tcW w:w="1505" w:type="dxa"/>
            <w:vAlign w:val="center"/>
          </w:tcPr>
          <w:p w:rsidR="003F10D5" w:rsidRDefault="003F10D5" w:rsidP="002C0C4E">
            <w:r>
              <w:t>UC-11</w:t>
            </w:r>
            <w:r w:rsidRPr="00D769BE">
              <w:t>-0</w:t>
            </w:r>
            <w:r>
              <w:t>4</w:t>
            </w:r>
          </w:p>
        </w:tc>
      </w:tr>
      <w:tr w:rsidR="003F10D5" w:rsidRPr="00D868D7" w:rsidTr="003F10D5">
        <w:trPr>
          <w:trHeight w:val="95"/>
        </w:trPr>
        <w:tc>
          <w:tcPr>
            <w:tcW w:w="553" w:type="dxa"/>
            <w:vAlign w:val="center"/>
          </w:tcPr>
          <w:p w:rsidR="003F10D5" w:rsidRDefault="003F10D5" w:rsidP="002C0C4E">
            <w:r>
              <w:t>25</w:t>
            </w:r>
          </w:p>
        </w:tc>
        <w:tc>
          <w:tcPr>
            <w:tcW w:w="1576" w:type="dxa"/>
            <w:vMerge/>
            <w:vAlign w:val="center"/>
          </w:tcPr>
          <w:p w:rsidR="003F10D5" w:rsidRPr="00F069B6" w:rsidRDefault="003F10D5" w:rsidP="002C0C4E"/>
        </w:tc>
        <w:tc>
          <w:tcPr>
            <w:tcW w:w="1984" w:type="dxa"/>
            <w:vMerge/>
            <w:vAlign w:val="center"/>
          </w:tcPr>
          <w:p w:rsidR="003F10D5" w:rsidRPr="00F069B6"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Default="003F10D5" w:rsidP="002C0C4E">
            <w:r>
              <w:t>Accept</w:t>
            </w:r>
          </w:p>
        </w:tc>
        <w:tc>
          <w:tcPr>
            <w:tcW w:w="1505" w:type="dxa"/>
            <w:vAlign w:val="center"/>
          </w:tcPr>
          <w:p w:rsidR="003F10D5" w:rsidRDefault="003F10D5" w:rsidP="002C0C4E">
            <w:r>
              <w:t>UC-11</w:t>
            </w:r>
            <w:r w:rsidRPr="00D769BE">
              <w:t>-0</w:t>
            </w:r>
            <w:r>
              <w:t>5</w:t>
            </w:r>
          </w:p>
        </w:tc>
      </w:tr>
      <w:tr w:rsidR="003F10D5" w:rsidRPr="00D868D7" w:rsidTr="003F10D5">
        <w:trPr>
          <w:trHeight w:val="95"/>
        </w:trPr>
        <w:tc>
          <w:tcPr>
            <w:tcW w:w="553" w:type="dxa"/>
            <w:vAlign w:val="center"/>
          </w:tcPr>
          <w:p w:rsidR="003F10D5" w:rsidRDefault="003F10D5" w:rsidP="002C0C4E">
            <w:r>
              <w:t>26</w:t>
            </w:r>
          </w:p>
        </w:tc>
        <w:tc>
          <w:tcPr>
            <w:tcW w:w="1576" w:type="dxa"/>
            <w:vMerge/>
            <w:vAlign w:val="center"/>
          </w:tcPr>
          <w:p w:rsidR="003F10D5" w:rsidRPr="00F069B6" w:rsidRDefault="003F10D5" w:rsidP="002C0C4E"/>
        </w:tc>
        <w:tc>
          <w:tcPr>
            <w:tcW w:w="1984" w:type="dxa"/>
            <w:vMerge/>
            <w:vAlign w:val="center"/>
          </w:tcPr>
          <w:p w:rsidR="003F10D5" w:rsidRPr="00F069B6" w:rsidRDefault="003F10D5" w:rsidP="002C0C4E"/>
        </w:tc>
        <w:tc>
          <w:tcPr>
            <w:tcW w:w="1701" w:type="dxa"/>
            <w:gridSpan w:val="2"/>
            <w:vMerge/>
            <w:vAlign w:val="center"/>
          </w:tcPr>
          <w:p w:rsidR="003F10D5" w:rsidRPr="00F069B6" w:rsidRDefault="003F10D5" w:rsidP="002C0C4E"/>
        </w:tc>
        <w:tc>
          <w:tcPr>
            <w:tcW w:w="1920" w:type="dxa"/>
            <w:gridSpan w:val="2"/>
            <w:vAlign w:val="center"/>
          </w:tcPr>
          <w:p w:rsidR="003F10D5" w:rsidRPr="00F069B6" w:rsidRDefault="003F10D5" w:rsidP="002C0C4E">
            <w:r>
              <w:t>Reject</w:t>
            </w:r>
          </w:p>
        </w:tc>
        <w:tc>
          <w:tcPr>
            <w:tcW w:w="1505" w:type="dxa"/>
            <w:vAlign w:val="center"/>
          </w:tcPr>
          <w:p w:rsidR="003F10D5" w:rsidRDefault="003F10D5" w:rsidP="002C0C4E">
            <w:r>
              <w:t>UC-11</w:t>
            </w:r>
            <w:r w:rsidRPr="00D769BE">
              <w:t>-0</w:t>
            </w:r>
            <w:r>
              <w:t>6</w:t>
            </w:r>
          </w:p>
        </w:tc>
      </w:tr>
      <w:tr w:rsidR="004102DB" w:rsidRPr="00D868D7" w:rsidTr="00DD5C44">
        <w:trPr>
          <w:trHeight w:val="95"/>
        </w:trPr>
        <w:tc>
          <w:tcPr>
            <w:tcW w:w="553" w:type="dxa"/>
            <w:vAlign w:val="center"/>
          </w:tcPr>
          <w:p w:rsidR="004102DB" w:rsidRDefault="004102DB" w:rsidP="002C0C4E">
            <w:r>
              <w:t>27</w:t>
            </w:r>
          </w:p>
        </w:tc>
        <w:tc>
          <w:tcPr>
            <w:tcW w:w="1576" w:type="dxa"/>
            <w:vAlign w:val="center"/>
          </w:tcPr>
          <w:p w:rsidR="004102DB" w:rsidRPr="00F069B6" w:rsidRDefault="004102DB" w:rsidP="002C0C4E">
            <w:r>
              <w:t>Administrator</w:t>
            </w:r>
          </w:p>
        </w:tc>
        <w:tc>
          <w:tcPr>
            <w:tcW w:w="5605" w:type="dxa"/>
            <w:gridSpan w:val="5"/>
            <w:vAlign w:val="center"/>
          </w:tcPr>
          <w:p w:rsidR="004102DB" w:rsidRDefault="004102DB" w:rsidP="002C0C4E">
            <w:r>
              <w:t>Display list of museum</w:t>
            </w:r>
          </w:p>
        </w:tc>
        <w:tc>
          <w:tcPr>
            <w:tcW w:w="1505" w:type="dxa"/>
            <w:vAlign w:val="center"/>
          </w:tcPr>
          <w:p w:rsidR="004102DB" w:rsidRDefault="004102DB" w:rsidP="002C0C4E">
            <w:r>
              <w:t>UC-12</w:t>
            </w:r>
            <w:r w:rsidRPr="00D769BE">
              <w:t>-0</w:t>
            </w:r>
            <w:r>
              <w:t>1</w:t>
            </w:r>
          </w:p>
        </w:tc>
      </w:tr>
      <w:tr w:rsidR="004C5C77" w:rsidRPr="00D868D7" w:rsidTr="004C5C77">
        <w:trPr>
          <w:trHeight w:val="143"/>
        </w:trPr>
        <w:tc>
          <w:tcPr>
            <w:tcW w:w="553" w:type="dxa"/>
            <w:vMerge w:val="restart"/>
            <w:vAlign w:val="center"/>
          </w:tcPr>
          <w:p w:rsidR="004C5C77" w:rsidRDefault="004C5C77" w:rsidP="002C0C4E">
            <w:r>
              <w:t>28</w:t>
            </w:r>
          </w:p>
        </w:tc>
        <w:tc>
          <w:tcPr>
            <w:tcW w:w="1576" w:type="dxa"/>
            <w:vMerge w:val="restart"/>
            <w:vAlign w:val="center"/>
          </w:tcPr>
          <w:p w:rsidR="004C5C77" w:rsidRDefault="004C5C77" w:rsidP="002C0C4E">
            <w:r>
              <w:t>Administrator</w:t>
            </w:r>
          </w:p>
        </w:tc>
        <w:tc>
          <w:tcPr>
            <w:tcW w:w="2802" w:type="dxa"/>
            <w:gridSpan w:val="2"/>
            <w:vMerge w:val="restart"/>
            <w:vAlign w:val="center"/>
          </w:tcPr>
          <w:p w:rsidR="004C5C77" w:rsidRDefault="004C5C77" w:rsidP="002C0C4E">
            <w:r>
              <w:t>Account management</w:t>
            </w:r>
          </w:p>
        </w:tc>
        <w:tc>
          <w:tcPr>
            <w:tcW w:w="1401" w:type="dxa"/>
            <w:gridSpan w:val="2"/>
            <w:vMerge w:val="restart"/>
            <w:vAlign w:val="center"/>
          </w:tcPr>
          <w:p w:rsidR="004C5C77" w:rsidRDefault="004C5C77" w:rsidP="002C0C4E">
            <w:r>
              <w:t>View</w:t>
            </w:r>
          </w:p>
        </w:tc>
        <w:tc>
          <w:tcPr>
            <w:tcW w:w="1402" w:type="dxa"/>
            <w:vAlign w:val="center"/>
          </w:tcPr>
          <w:p w:rsidR="004C5C77" w:rsidRDefault="004C5C77" w:rsidP="002C0C4E">
            <w:r>
              <w:t>View list</w:t>
            </w:r>
          </w:p>
        </w:tc>
        <w:tc>
          <w:tcPr>
            <w:tcW w:w="1505" w:type="dxa"/>
            <w:vAlign w:val="center"/>
          </w:tcPr>
          <w:p w:rsidR="004C5C77" w:rsidRDefault="004C5C77" w:rsidP="002C0C4E">
            <w:r>
              <w:t>UC-13</w:t>
            </w:r>
            <w:r w:rsidRPr="00D769BE">
              <w:t>-0</w:t>
            </w:r>
            <w:r>
              <w:t>1</w:t>
            </w:r>
          </w:p>
        </w:tc>
      </w:tr>
      <w:tr w:rsidR="004C5C77" w:rsidRPr="00D868D7" w:rsidTr="003340F1">
        <w:trPr>
          <w:trHeight w:val="142"/>
        </w:trPr>
        <w:tc>
          <w:tcPr>
            <w:tcW w:w="553" w:type="dxa"/>
            <w:vMerge/>
            <w:vAlign w:val="center"/>
          </w:tcPr>
          <w:p w:rsidR="004C5C77" w:rsidRDefault="004C5C77" w:rsidP="002C0C4E"/>
        </w:tc>
        <w:tc>
          <w:tcPr>
            <w:tcW w:w="1576" w:type="dxa"/>
            <w:vMerge/>
            <w:vAlign w:val="center"/>
          </w:tcPr>
          <w:p w:rsidR="004C5C77" w:rsidRDefault="004C5C77" w:rsidP="002C0C4E"/>
        </w:tc>
        <w:tc>
          <w:tcPr>
            <w:tcW w:w="2802" w:type="dxa"/>
            <w:gridSpan w:val="2"/>
            <w:vMerge/>
            <w:vAlign w:val="center"/>
          </w:tcPr>
          <w:p w:rsidR="004C5C77" w:rsidRDefault="004C5C77" w:rsidP="002C0C4E"/>
        </w:tc>
        <w:tc>
          <w:tcPr>
            <w:tcW w:w="1401" w:type="dxa"/>
            <w:gridSpan w:val="2"/>
            <w:vMerge/>
            <w:vAlign w:val="center"/>
          </w:tcPr>
          <w:p w:rsidR="004C5C77" w:rsidRDefault="004C5C77" w:rsidP="002C0C4E"/>
        </w:tc>
        <w:tc>
          <w:tcPr>
            <w:tcW w:w="1402" w:type="dxa"/>
            <w:vAlign w:val="center"/>
          </w:tcPr>
          <w:p w:rsidR="004C5C77" w:rsidRDefault="004C5C77" w:rsidP="002C0C4E">
            <w:r>
              <w:t>View detail</w:t>
            </w:r>
          </w:p>
        </w:tc>
        <w:tc>
          <w:tcPr>
            <w:tcW w:w="1505" w:type="dxa"/>
            <w:vAlign w:val="center"/>
          </w:tcPr>
          <w:p w:rsidR="004C5C77" w:rsidRDefault="00F77862" w:rsidP="002C0C4E">
            <w:r>
              <w:t>UC-13</w:t>
            </w:r>
            <w:r w:rsidR="004C5C77" w:rsidRPr="00D769BE">
              <w:t>-0</w:t>
            </w:r>
            <w:r>
              <w:t>2</w:t>
            </w:r>
          </w:p>
        </w:tc>
      </w:tr>
      <w:tr w:rsidR="004C5C77" w:rsidRPr="00D868D7" w:rsidTr="003340F1">
        <w:trPr>
          <w:trHeight w:val="95"/>
        </w:trPr>
        <w:tc>
          <w:tcPr>
            <w:tcW w:w="553" w:type="dxa"/>
            <w:vAlign w:val="center"/>
          </w:tcPr>
          <w:p w:rsidR="004C5C77" w:rsidRDefault="004C5C77" w:rsidP="002C0C4E">
            <w:r>
              <w:t>29</w:t>
            </w:r>
          </w:p>
        </w:tc>
        <w:tc>
          <w:tcPr>
            <w:tcW w:w="1576" w:type="dxa"/>
            <w:vMerge/>
            <w:vAlign w:val="center"/>
          </w:tcPr>
          <w:p w:rsidR="004C5C77" w:rsidRDefault="004C5C77" w:rsidP="002C0C4E"/>
        </w:tc>
        <w:tc>
          <w:tcPr>
            <w:tcW w:w="2802" w:type="dxa"/>
            <w:gridSpan w:val="2"/>
            <w:vMerge/>
            <w:vAlign w:val="center"/>
          </w:tcPr>
          <w:p w:rsidR="004C5C77" w:rsidRDefault="004C5C77" w:rsidP="002C0C4E"/>
        </w:tc>
        <w:tc>
          <w:tcPr>
            <w:tcW w:w="2803" w:type="dxa"/>
            <w:gridSpan w:val="3"/>
            <w:vAlign w:val="center"/>
          </w:tcPr>
          <w:p w:rsidR="004C5C77" w:rsidRDefault="004C5C77" w:rsidP="002C0C4E">
            <w:r>
              <w:t>Deactivate account</w:t>
            </w:r>
          </w:p>
        </w:tc>
        <w:tc>
          <w:tcPr>
            <w:tcW w:w="1505" w:type="dxa"/>
            <w:vAlign w:val="center"/>
          </w:tcPr>
          <w:p w:rsidR="004C5C77" w:rsidRDefault="004C5C77" w:rsidP="002C0C4E">
            <w:r>
              <w:t>UC-1</w:t>
            </w:r>
            <w:r w:rsidR="00F77862">
              <w:t>3</w:t>
            </w:r>
            <w:r w:rsidRPr="00D769BE">
              <w:t>-0</w:t>
            </w:r>
            <w:r w:rsidR="00F77862">
              <w:t>3</w:t>
            </w:r>
          </w:p>
        </w:tc>
      </w:tr>
      <w:tr w:rsidR="004C5C77" w:rsidRPr="00D868D7" w:rsidTr="00DD5C44">
        <w:trPr>
          <w:trHeight w:val="95"/>
        </w:trPr>
        <w:tc>
          <w:tcPr>
            <w:tcW w:w="553" w:type="dxa"/>
            <w:vAlign w:val="center"/>
          </w:tcPr>
          <w:p w:rsidR="004C5C77" w:rsidRDefault="004C5C77" w:rsidP="002C0C4E">
            <w:r>
              <w:t>30</w:t>
            </w:r>
          </w:p>
        </w:tc>
        <w:tc>
          <w:tcPr>
            <w:tcW w:w="1576" w:type="dxa"/>
            <w:vMerge/>
            <w:vAlign w:val="center"/>
          </w:tcPr>
          <w:p w:rsidR="004C5C77" w:rsidRDefault="004C5C77" w:rsidP="002C0C4E"/>
        </w:tc>
        <w:tc>
          <w:tcPr>
            <w:tcW w:w="2802" w:type="dxa"/>
            <w:gridSpan w:val="2"/>
            <w:vMerge/>
            <w:vAlign w:val="center"/>
          </w:tcPr>
          <w:p w:rsidR="004C5C77" w:rsidRDefault="004C5C77" w:rsidP="002C0C4E"/>
        </w:tc>
        <w:tc>
          <w:tcPr>
            <w:tcW w:w="2803" w:type="dxa"/>
            <w:gridSpan w:val="3"/>
            <w:vAlign w:val="center"/>
          </w:tcPr>
          <w:p w:rsidR="004C5C77" w:rsidRDefault="004C5C77" w:rsidP="002C0C4E">
            <w:r>
              <w:t>Activate account</w:t>
            </w:r>
          </w:p>
        </w:tc>
        <w:tc>
          <w:tcPr>
            <w:tcW w:w="1505" w:type="dxa"/>
            <w:vAlign w:val="center"/>
          </w:tcPr>
          <w:p w:rsidR="004C5C77" w:rsidRDefault="00F77862" w:rsidP="002C0C4E">
            <w:r>
              <w:t>UC-13</w:t>
            </w:r>
            <w:r w:rsidRPr="00D769BE">
              <w:t>-0</w:t>
            </w:r>
            <w:r>
              <w:t>4</w:t>
            </w:r>
          </w:p>
        </w:tc>
      </w:tr>
      <w:tr w:rsidR="007D6980" w:rsidRPr="00D868D7" w:rsidTr="005A47F4">
        <w:trPr>
          <w:trHeight w:val="95"/>
        </w:trPr>
        <w:tc>
          <w:tcPr>
            <w:tcW w:w="553" w:type="dxa"/>
            <w:vAlign w:val="center"/>
          </w:tcPr>
          <w:p w:rsidR="007D6980" w:rsidRDefault="007D6980" w:rsidP="002C0C4E">
            <w:r>
              <w:t>31</w:t>
            </w:r>
          </w:p>
        </w:tc>
        <w:tc>
          <w:tcPr>
            <w:tcW w:w="1576" w:type="dxa"/>
            <w:vAlign w:val="center"/>
          </w:tcPr>
          <w:p w:rsidR="007D6980" w:rsidRDefault="007D6980" w:rsidP="002C0C4E">
            <w:r>
              <w:t>Administrator</w:t>
            </w:r>
          </w:p>
        </w:tc>
        <w:tc>
          <w:tcPr>
            <w:tcW w:w="5605" w:type="dxa"/>
            <w:gridSpan w:val="5"/>
            <w:vAlign w:val="center"/>
          </w:tcPr>
          <w:p w:rsidR="007D6980" w:rsidRDefault="007D6980" w:rsidP="002C0C4E">
            <w:r>
              <w:t>Add new Admin</w:t>
            </w:r>
          </w:p>
        </w:tc>
        <w:tc>
          <w:tcPr>
            <w:tcW w:w="1505" w:type="dxa"/>
            <w:vAlign w:val="center"/>
          </w:tcPr>
          <w:p w:rsidR="007D6980" w:rsidRDefault="007D6980" w:rsidP="002C0C4E">
            <w:r>
              <w:t>UC-14</w:t>
            </w:r>
            <w:r w:rsidRPr="00D769BE">
              <w:t>-0</w:t>
            </w:r>
            <w:r>
              <w:t>1</w:t>
            </w:r>
          </w:p>
        </w:tc>
      </w:tr>
      <w:tr w:rsidR="007D6980" w:rsidRPr="00D868D7" w:rsidTr="005A47F4">
        <w:trPr>
          <w:trHeight w:val="95"/>
        </w:trPr>
        <w:tc>
          <w:tcPr>
            <w:tcW w:w="553" w:type="dxa"/>
            <w:vAlign w:val="center"/>
          </w:tcPr>
          <w:p w:rsidR="007D6980" w:rsidRDefault="007D6980" w:rsidP="002C0C4E">
            <w:r>
              <w:t>32</w:t>
            </w:r>
          </w:p>
        </w:tc>
        <w:tc>
          <w:tcPr>
            <w:tcW w:w="1576" w:type="dxa"/>
            <w:vAlign w:val="center"/>
          </w:tcPr>
          <w:p w:rsidR="007D6980" w:rsidRDefault="007D6980" w:rsidP="002C0C4E">
            <w:r>
              <w:t>Customer</w:t>
            </w:r>
          </w:p>
          <w:p w:rsidR="007D6980" w:rsidRDefault="007D6980" w:rsidP="002C0C4E">
            <w:r>
              <w:t>Administrator</w:t>
            </w:r>
          </w:p>
        </w:tc>
        <w:tc>
          <w:tcPr>
            <w:tcW w:w="5605" w:type="dxa"/>
            <w:gridSpan w:val="5"/>
            <w:vAlign w:val="center"/>
          </w:tcPr>
          <w:p w:rsidR="007D6980" w:rsidRDefault="007D6980" w:rsidP="002C0C4E">
            <w:r>
              <w:t>Sort Item</w:t>
            </w:r>
          </w:p>
        </w:tc>
        <w:tc>
          <w:tcPr>
            <w:tcW w:w="1505" w:type="dxa"/>
            <w:vAlign w:val="center"/>
          </w:tcPr>
          <w:p w:rsidR="007D6980" w:rsidRDefault="007D6980" w:rsidP="002C0C4E">
            <w:r>
              <w:t>UC-15</w:t>
            </w:r>
            <w:r w:rsidRPr="00D769BE">
              <w:t>-0</w:t>
            </w:r>
            <w:r>
              <w:t>1</w:t>
            </w:r>
          </w:p>
        </w:tc>
      </w:tr>
      <w:tr w:rsidR="007D6980" w:rsidRPr="00D868D7" w:rsidTr="005A47F4">
        <w:trPr>
          <w:trHeight w:val="95"/>
        </w:trPr>
        <w:tc>
          <w:tcPr>
            <w:tcW w:w="553" w:type="dxa"/>
            <w:vAlign w:val="center"/>
          </w:tcPr>
          <w:p w:rsidR="007D6980" w:rsidRDefault="007D6980" w:rsidP="002C0C4E">
            <w:r>
              <w:t>33</w:t>
            </w:r>
          </w:p>
        </w:tc>
        <w:tc>
          <w:tcPr>
            <w:tcW w:w="1576" w:type="dxa"/>
            <w:vAlign w:val="center"/>
          </w:tcPr>
          <w:p w:rsidR="007D6980" w:rsidRDefault="007D6980" w:rsidP="002C0C4E">
            <w:r>
              <w:t>Administrator</w:t>
            </w:r>
          </w:p>
        </w:tc>
        <w:tc>
          <w:tcPr>
            <w:tcW w:w="5605" w:type="dxa"/>
            <w:gridSpan w:val="5"/>
            <w:vAlign w:val="center"/>
          </w:tcPr>
          <w:p w:rsidR="007D6980" w:rsidRDefault="007D6980" w:rsidP="002C0C4E">
            <w:r>
              <w:t>Visit Museum website</w:t>
            </w:r>
          </w:p>
        </w:tc>
        <w:tc>
          <w:tcPr>
            <w:tcW w:w="1505" w:type="dxa"/>
            <w:vAlign w:val="center"/>
          </w:tcPr>
          <w:p w:rsidR="007D6980" w:rsidRDefault="007D6980" w:rsidP="002C0C4E">
            <w:r>
              <w:t>UC-16</w:t>
            </w:r>
            <w:r w:rsidRPr="00D769BE">
              <w:t>-0</w:t>
            </w:r>
            <w:r>
              <w:t>1</w:t>
            </w:r>
          </w:p>
        </w:tc>
      </w:tr>
      <w:tr w:rsidR="00D3798B" w:rsidRPr="00D868D7" w:rsidTr="005A47F4">
        <w:trPr>
          <w:trHeight w:val="95"/>
        </w:trPr>
        <w:tc>
          <w:tcPr>
            <w:tcW w:w="553" w:type="dxa"/>
            <w:vAlign w:val="center"/>
          </w:tcPr>
          <w:p w:rsidR="00D3798B" w:rsidRDefault="00D3798B" w:rsidP="002C0C4E">
            <w:r>
              <w:t>34</w:t>
            </w:r>
          </w:p>
        </w:tc>
        <w:tc>
          <w:tcPr>
            <w:tcW w:w="1576" w:type="dxa"/>
            <w:vAlign w:val="center"/>
          </w:tcPr>
          <w:p w:rsidR="00D3798B" w:rsidRDefault="00D3798B" w:rsidP="002C0C4E">
            <w:r>
              <w:t>Visitor</w:t>
            </w:r>
          </w:p>
        </w:tc>
        <w:tc>
          <w:tcPr>
            <w:tcW w:w="5605" w:type="dxa"/>
            <w:gridSpan w:val="5"/>
            <w:vAlign w:val="center"/>
          </w:tcPr>
          <w:p w:rsidR="00D3798B" w:rsidRDefault="00D3798B" w:rsidP="002C0C4E">
            <w:r w:rsidRPr="00F069B6">
              <w:t>Choose museum</w:t>
            </w:r>
          </w:p>
        </w:tc>
        <w:tc>
          <w:tcPr>
            <w:tcW w:w="1505" w:type="dxa"/>
            <w:vAlign w:val="center"/>
          </w:tcPr>
          <w:p w:rsidR="00D3798B" w:rsidRDefault="00D3798B" w:rsidP="002C0C4E">
            <w:r>
              <w:t>UC-17</w:t>
            </w:r>
            <w:r w:rsidRPr="00D769BE">
              <w:t>-0</w:t>
            </w:r>
            <w:r>
              <w:t>1</w:t>
            </w:r>
          </w:p>
        </w:tc>
      </w:tr>
      <w:tr w:rsidR="00D3798B" w:rsidRPr="00D868D7" w:rsidTr="005A47F4">
        <w:trPr>
          <w:trHeight w:val="95"/>
        </w:trPr>
        <w:tc>
          <w:tcPr>
            <w:tcW w:w="553" w:type="dxa"/>
            <w:vAlign w:val="center"/>
          </w:tcPr>
          <w:p w:rsidR="00D3798B" w:rsidRDefault="00D3798B" w:rsidP="002C0C4E">
            <w:r>
              <w:t>35</w:t>
            </w:r>
          </w:p>
        </w:tc>
        <w:tc>
          <w:tcPr>
            <w:tcW w:w="1576" w:type="dxa"/>
            <w:vAlign w:val="center"/>
          </w:tcPr>
          <w:p w:rsidR="00D3798B" w:rsidRDefault="00D3798B" w:rsidP="002C0C4E">
            <w:r>
              <w:t>Visitor</w:t>
            </w:r>
          </w:p>
        </w:tc>
        <w:tc>
          <w:tcPr>
            <w:tcW w:w="5605" w:type="dxa"/>
            <w:gridSpan w:val="5"/>
            <w:vAlign w:val="center"/>
          </w:tcPr>
          <w:p w:rsidR="00D3798B" w:rsidRPr="00F069B6" w:rsidRDefault="00D3798B" w:rsidP="002C0C4E">
            <w:r w:rsidRPr="00F069B6">
              <w:t>Object scanning</w:t>
            </w:r>
            <w:r>
              <w:t>- View Object content</w:t>
            </w:r>
          </w:p>
        </w:tc>
        <w:tc>
          <w:tcPr>
            <w:tcW w:w="1505" w:type="dxa"/>
            <w:vAlign w:val="center"/>
          </w:tcPr>
          <w:p w:rsidR="00D3798B" w:rsidRDefault="00D3798B" w:rsidP="002C0C4E">
            <w:r>
              <w:t>UC-18</w:t>
            </w:r>
            <w:r w:rsidRPr="00D769BE">
              <w:t>-0</w:t>
            </w:r>
            <w:r>
              <w:t>1</w:t>
            </w:r>
          </w:p>
        </w:tc>
      </w:tr>
    </w:tbl>
    <w:p w:rsidR="00C03EEA" w:rsidRPr="006853E2" w:rsidRDefault="00C03EEA" w:rsidP="002C0C4E"/>
    <w:p w:rsidR="00C03EEA" w:rsidRDefault="00C03EEA" w:rsidP="002C0C4E">
      <w:pPr>
        <w:pStyle w:val="Heading3"/>
      </w:pPr>
      <w:bookmarkStart w:id="41" w:name="_Toc463549168"/>
      <w:bookmarkStart w:id="42" w:name="_Toc466178666"/>
      <w:r w:rsidRPr="00D868D7">
        <w:t>Business rule</w:t>
      </w:r>
      <w:bookmarkEnd w:id="41"/>
      <w:bookmarkEnd w:id="42"/>
    </w:p>
    <w:p w:rsidR="00C03EEA" w:rsidRPr="00FA76A1" w:rsidRDefault="00C03EEA" w:rsidP="002C0C4E"/>
    <w:p w:rsidR="00E3617D" w:rsidRPr="00F019E1" w:rsidRDefault="00D9678F" w:rsidP="002C0C4E">
      <w:pPr>
        <w:pStyle w:val="FigureTable"/>
      </w:pPr>
      <w:r>
        <w:t>TABLE 3-1-3</w:t>
      </w:r>
      <w:r w:rsidR="00E3617D">
        <w:t>: Business rule</w:t>
      </w:r>
    </w:p>
    <w:p w:rsidR="00C03EEA" w:rsidRPr="00D868D7" w:rsidRDefault="00C03EEA" w:rsidP="002C0C4E"/>
    <w:tbl>
      <w:tblPr>
        <w:tblStyle w:val="TableGrid"/>
        <w:tblW w:w="0" w:type="auto"/>
        <w:tblCellMar>
          <w:top w:w="14" w:type="dxa"/>
          <w:left w:w="144" w:type="dxa"/>
          <w:bottom w:w="144" w:type="dxa"/>
          <w:right w:w="144" w:type="dxa"/>
        </w:tblCellMar>
        <w:tblLook w:val="04A0" w:firstRow="1" w:lastRow="0" w:firstColumn="1" w:lastColumn="0" w:noHBand="0" w:noVBand="1"/>
      </w:tblPr>
      <w:tblGrid>
        <w:gridCol w:w="631"/>
        <w:gridCol w:w="7992"/>
      </w:tblGrid>
      <w:tr w:rsidR="00C03EEA" w:rsidRPr="00196F50" w:rsidTr="007B6D48">
        <w:tc>
          <w:tcPr>
            <w:tcW w:w="631" w:type="dxa"/>
            <w:shd w:val="clear" w:color="auto" w:fill="DDD9C3" w:themeFill="background2" w:themeFillShade="E6"/>
          </w:tcPr>
          <w:p w:rsidR="00C03EEA" w:rsidRPr="00196F50" w:rsidRDefault="00C03EEA" w:rsidP="002C0C4E">
            <w:pPr>
              <w:rPr>
                <w:color w:val="FF0000"/>
              </w:rPr>
            </w:pPr>
            <w:r w:rsidRPr="00196F50">
              <w:t>No</w:t>
            </w:r>
          </w:p>
        </w:tc>
        <w:tc>
          <w:tcPr>
            <w:tcW w:w="7992" w:type="dxa"/>
            <w:shd w:val="clear" w:color="auto" w:fill="DDD9C3" w:themeFill="background2" w:themeFillShade="E6"/>
          </w:tcPr>
          <w:p w:rsidR="00C03EEA" w:rsidRPr="00196F50" w:rsidRDefault="00C03EEA" w:rsidP="002C0C4E">
            <w:pPr>
              <w:rPr>
                <w:color w:val="FF0000"/>
              </w:rPr>
            </w:pPr>
            <w:r w:rsidRPr="00196F50">
              <w:t>Description</w:t>
            </w:r>
          </w:p>
        </w:tc>
      </w:tr>
      <w:tr w:rsidR="007B6D48" w:rsidRPr="00D868D7" w:rsidTr="007B6D48">
        <w:tc>
          <w:tcPr>
            <w:tcW w:w="631" w:type="dxa"/>
          </w:tcPr>
          <w:p w:rsidR="007B6D48" w:rsidRPr="00D868D7" w:rsidRDefault="007B6D48" w:rsidP="002C0C4E">
            <w:r w:rsidRPr="00D868D7">
              <w:t>B1</w:t>
            </w:r>
          </w:p>
        </w:tc>
        <w:tc>
          <w:tcPr>
            <w:tcW w:w="7992" w:type="dxa"/>
          </w:tcPr>
          <w:p w:rsidR="007B6D48" w:rsidRPr="00D868D7" w:rsidRDefault="00973844" w:rsidP="002C0C4E">
            <w:r w:rsidRPr="00973844">
              <w:rPr>
                <w:lang w:val="vi-VN"/>
              </w:rPr>
              <w:t>“Địa chỉ email”</w:t>
            </w:r>
            <w:r w:rsidRPr="00D868D7">
              <w:t xml:space="preserve"> </w:t>
            </w:r>
            <w:r w:rsidR="007B6D48">
              <w:t xml:space="preserve"> must not be empty</w:t>
            </w:r>
          </w:p>
        </w:tc>
      </w:tr>
      <w:tr w:rsidR="007B6D48" w:rsidRPr="00D868D7" w:rsidTr="007B6D48">
        <w:tc>
          <w:tcPr>
            <w:tcW w:w="631" w:type="dxa"/>
          </w:tcPr>
          <w:p w:rsidR="007B6D48" w:rsidRPr="00D868D7" w:rsidRDefault="007B6D48" w:rsidP="002C0C4E">
            <w:r w:rsidRPr="00D868D7">
              <w:t>B2</w:t>
            </w:r>
          </w:p>
        </w:tc>
        <w:tc>
          <w:tcPr>
            <w:tcW w:w="7992" w:type="dxa"/>
          </w:tcPr>
          <w:p w:rsidR="007B6D48" w:rsidRPr="00D868D7" w:rsidRDefault="00973844" w:rsidP="002C0C4E">
            <w:r w:rsidRPr="00973844">
              <w:rPr>
                <w:lang w:val="vi-VN"/>
              </w:rPr>
              <w:t>“Địa chỉ email”</w:t>
            </w:r>
            <w:r w:rsidRPr="00D868D7">
              <w:t xml:space="preserve"> </w:t>
            </w:r>
            <w:r w:rsidR="007B6D48">
              <w:t>must be valid</w:t>
            </w:r>
          </w:p>
        </w:tc>
      </w:tr>
      <w:tr w:rsidR="007B6D48" w:rsidRPr="00D868D7" w:rsidTr="007B6D48">
        <w:tc>
          <w:tcPr>
            <w:tcW w:w="631" w:type="dxa"/>
          </w:tcPr>
          <w:p w:rsidR="007B6D48" w:rsidRPr="00D868D7" w:rsidRDefault="007B6D48" w:rsidP="002C0C4E">
            <w:r w:rsidRPr="00D868D7">
              <w:t>B3</w:t>
            </w:r>
          </w:p>
        </w:tc>
        <w:tc>
          <w:tcPr>
            <w:tcW w:w="7992" w:type="dxa"/>
          </w:tcPr>
          <w:p w:rsidR="007B6D48" w:rsidRPr="00D868D7" w:rsidRDefault="00973844" w:rsidP="002C0C4E">
            <w:r w:rsidRPr="00973844">
              <w:rPr>
                <w:lang w:val="vi-VN"/>
              </w:rPr>
              <w:t>“Địa chỉ email”</w:t>
            </w:r>
            <w:r>
              <w:t xml:space="preserve"> </w:t>
            </w:r>
            <w:r w:rsidR="007B6D48">
              <w:t>lengt</w:t>
            </w:r>
            <w:r w:rsidR="00AB4957">
              <w:t>h must be in range from 19</w:t>
            </w:r>
            <w:r w:rsidR="007B6D48">
              <w:t xml:space="preserve"> to 50</w:t>
            </w:r>
          </w:p>
        </w:tc>
      </w:tr>
      <w:tr w:rsidR="007B6D48" w:rsidRPr="00D868D7" w:rsidTr="007B6D48">
        <w:tc>
          <w:tcPr>
            <w:tcW w:w="631" w:type="dxa"/>
          </w:tcPr>
          <w:p w:rsidR="007B6D48" w:rsidRPr="00D868D7" w:rsidRDefault="007B6D48" w:rsidP="002C0C4E">
            <w:r w:rsidRPr="00D868D7">
              <w:t>B4</w:t>
            </w:r>
          </w:p>
        </w:tc>
        <w:tc>
          <w:tcPr>
            <w:tcW w:w="7992" w:type="dxa"/>
          </w:tcPr>
          <w:p w:rsidR="007B6D48" w:rsidRPr="00D868D7" w:rsidRDefault="00973844" w:rsidP="002C0C4E">
            <w:r w:rsidRPr="00973844">
              <w:rPr>
                <w:lang w:val="vi-VN"/>
              </w:rPr>
              <w:t>“Địa chỉ email”</w:t>
            </w:r>
            <w:r w:rsidR="00AB4957">
              <w:t xml:space="preserve"> </w:t>
            </w:r>
            <w:r w:rsidR="007B6D48">
              <w:t xml:space="preserve">must be email and contain character “.” </w:t>
            </w:r>
            <w:proofErr w:type="gramStart"/>
            <w:r w:rsidR="007B6D48">
              <w:t>and</w:t>
            </w:r>
            <w:proofErr w:type="gramEnd"/>
            <w:r w:rsidR="007B6D48">
              <w:t xml:space="preserve"> “@”.</w:t>
            </w:r>
          </w:p>
        </w:tc>
      </w:tr>
      <w:tr w:rsidR="007B6D48" w:rsidRPr="00D868D7" w:rsidTr="007B6D48">
        <w:tc>
          <w:tcPr>
            <w:tcW w:w="631" w:type="dxa"/>
          </w:tcPr>
          <w:p w:rsidR="007B6D48" w:rsidRPr="00D868D7" w:rsidRDefault="007B6D48" w:rsidP="002C0C4E">
            <w:r w:rsidRPr="00D868D7">
              <w:t>B5</w:t>
            </w:r>
          </w:p>
        </w:tc>
        <w:tc>
          <w:tcPr>
            <w:tcW w:w="7992" w:type="dxa"/>
          </w:tcPr>
          <w:p w:rsidR="007B6D48" w:rsidRPr="00D868D7" w:rsidRDefault="00AB4957" w:rsidP="002C0C4E">
            <w:r>
              <w:t>“</w:t>
            </w:r>
            <w:r w:rsidRPr="00AB4957">
              <w:rPr>
                <w:lang w:val="vi-VN"/>
              </w:rPr>
              <w:t>Mật khẩu</w:t>
            </w:r>
            <w:r>
              <w:t>”</w:t>
            </w:r>
            <w:r w:rsidR="007B6D48">
              <w:t xml:space="preserve"> must not be empty</w:t>
            </w:r>
          </w:p>
        </w:tc>
      </w:tr>
      <w:tr w:rsidR="00AB4957" w:rsidRPr="00D868D7" w:rsidTr="007B6D48">
        <w:tc>
          <w:tcPr>
            <w:tcW w:w="631" w:type="dxa"/>
          </w:tcPr>
          <w:p w:rsidR="00AB4957" w:rsidRPr="00D868D7" w:rsidRDefault="00AB4957" w:rsidP="002C0C4E">
            <w:r>
              <w:t>B</w:t>
            </w:r>
            <w:r w:rsidR="002B20BE">
              <w:t>7</w:t>
            </w:r>
          </w:p>
        </w:tc>
        <w:tc>
          <w:tcPr>
            <w:tcW w:w="7992" w:type="dxa"/>
          </w:tcPr>
          <w:p w:rsidR="00AB4957" w:rsidRDefault="00AB4957" w:rsidP="002C0C4E">
            <w:r>
              <w:t>“</w:t>
            </w:r>
            <w:r w:rsidRPr="00AB4957">
              <w:rPr>
                <w:lang w:val="vi-VN"/>
              </w:rPr>
              <w:t>Mật khẩu</w:t>
            </w:r>
            <w:r>
              <w:t>” must be valid</w:t>
            </w:r>
          </w:p>
        </w:tc>
      </w:tr>
      <w:tr w:rsidR="007B6D48" w:rsidRPr="00D868D7" w:rsidTr="007B6D48">
        <w:tc>
          <w:tcPr>
            <w:tcW w:w="631" w:type="dxa"/>
          </w:tcPr>
          <w:p w:rsidR="007B6D48" w:rsidRPr="00D868D7" w:rsidRDefault="007B6D48" w:rsidP="002C0C4E">
            <w:r w:rsidRPr="00D868D7">
              <w:t>B</w:t>
            </w:r>
            <w:r w:rsidR="002B20BE">
              <w:t>8</w:t>
            </w:r>
          </w:p>
        </w:tc>
        <w:tc>
          <w:tcPr>
            <w:tcW w:w="7992" w:type="dxa"/>
          </w:tcPr>
          <w:p w:rsidR="007B6D48" w:rsidRPr="00D868D7" w:rsidRDefault="00AB4957" w:rsidP="002C0C4E">
            <w:r>
              <w:t>“</w:t>
            </w:r>
            <w:r w:rsidRPr="00AB4957">
              <w:rPr>
                <w:lang w:val="vi-VN"/>
              </w:rPr>
              <w:t>Mật khẩu</w:t>
            </w:r>
            <w:r>
              <w:t>” length must be in range from 8</w:t>
            </w:r>
            <w:r w:rsidR="007B6D48">
              <w:t xml:space="preserve"> to 16</w:t>
            </w:r>
          </w:p>
        </w:tc>
      </w:tr>
      <w:tr w:rsidR="007B6D48" w:rsidRPr="00D868D7" w:rsidTr="007B6D48">
        <w:tc>
          <w:tcPr>
            <w:tcW w:w="631" w:type="dxa"/>
          </w:tcPr>
          <w:p w:rsidR="007B6D48" w:rsidRPr="00D868D7" w:rsidRDefault="007B6D48" w:rsidP="002C0C4E">
            <w:r w:rsidRPr="00D868D7">
              <w:lastRenderedPageBreak/>
              <w:t>B</w:t>
            </w:r>
            <w:r w:rsidR="002B20BE">
              <w:t>9</w:t>
            </w:r>
          </w:p>
        </w:tc>
        <w:tc>
          <w:tcPr>
            <w:tcW w:w="7992" w:type="dxa"/>
          </w:tcPr>
          <w:p w:rsidR="007B6D48" w:rsidRPr="00AB4957" w:rsidRDefault="00AB4957" w:rsidP="002C0C4E">
            <w:r w:rsidRPr="00125E87">
              <w:rPr>
                <w:lang w:val="vi-VN"/>
              </w:rPr>
              <w:t>“Nhập lại mật khẩu”</w:t>
            </w:r>
            <w:r>
              <w:t xml:space="preserve"> must be matched with “</w:t>
            </w:r>
            <w:r w:rsidRPr="00AB4957">
              <w:rPr>
                <w:lang w:val="vi-VN"/>
              </w:rPr>
              <w:t>Mật khẩu</w:t>
            </w:r>
            <w:r>
              <w:t xml:space="preserve">” </w:t>
            </w:r>
          </w:p>
        </w:tc>
      </w:tr>
      <w:tr w:rsidR="007B6D48" w:rsidRPr="00D868D7" w:rsidTr="007B6D48">
        <w:tc>
          <w:tcPr>
            <w:tcW w:w="631" w:type="dxa"/>
          </w:tcPr>
          <w:p w:rsidR="007B6D48" w:rsidRPr="00D868D7" w:rsidRDefault="007B6D48" w:rsidP="002C0C4E">
            <w:r w:rsidRPr="00D868D7">
              <w:t>B</w:t>
            </w:r>
            <w:r w:rsidR="002B20BE">
              <w:t>10</w:t>
            </w:r>
          </w:p>
        </w:tc>
        <w:tc>
          <w:tcPr>
            <w:tcW w:w="7992" w:type="dxa"/>
          </w:tcPr>
          <w:p w:rsidR="007B6D48" w:rsidRPr="002B20BE" w:rsidRDefault="002B20BE" w:rsidP="002C0C4E">
            <w:r w:rsidRPr="00125E87">
              <w:rPr>
                <w:lang w:val="vi-VN"/>
              </w:rPr>
              <w:t>“Tên bảo tàng”</w:t>
            </w:r>
            <w:r>
              <w:t xml:space="preserve"> must not be empty</w:t>
            </w:r>
          </w:p>
        </w:tc>
      </w:tr>
      <w:tr w:rsidR="007B6D48" w:rsidRPr="00D868D7" w:rsidTr="007B6D48">
        <w:tc>
          <w:tcPr>
            <w:tcW w:w="631" w:type="dxa"/>
          </w:tcPr>
          <w:p w:rsidR="007B6D48" w:rsidRPr="00D868D7" w:rsidRDefault="002B20BE" w:rsidP="002C0C4E">
            <w:r>
              <w:t>B11</w:t>
            </w:r>
          </w:p>
        </w:tc>
        <w:tc>
          <w:tcPr>
            <w:tcW w:w="7992" w:type="dxa"/>
          </w:tcPr>
          <w:p w:rsidR="007B6D48" w:rsidRPr="002B20BE" w:rsidRDefault="002B20BE" w:rsidP="002C0C4E">
            <w:r w:rsidRPr="00125E87">
              <w:rPr>
                <w:lang w:val="vi-VN"/>
              </w:rPr>
              <w:t>“Tên bảo tàng”</w:t>
            </w:r>
            <w:r>
              <w:t xml:space="preserve"> must be valid</w:t>
            </w:r>
          </w:p>
        </w:tc>
      </w:tr>
      <w:tr w:rsidR="007B6D48" w:rsidRPr="00D868D7" w:rsidTr="007B6D48">
        <w:tc>
          <w:tcPr>
            <w:tcW w:w="631" w:type="dxa"/>
          </w:tcPr>
          <w:p w:rsidR="007B6D48" w:rsidRPr="00D868D7" w:rsidRDefault="002B20BE" w:rsidP="002C0C4E">
            <w:r>
              <w:t>B12</w:t>
            </w:r>
          </w:p>
        </w:tc>
        <w:tc>
          <w:tcPr>
            <w:tcW w:w="7992" w:type="dxa"/>
          </w:tcPr>
          <w:p w:rsidR="007B6D48" w:rsidRPr="002B20BE" w:rsidRDefault="002B20BE" w:rsidP="002C0C4E">
            <w:r w:rsidRPr="00125E87">
              <w:rPr>
                <w:lang w:val="vi-VN"/>
              </w:rPr>
              <w:t>“Tên bảo tàng”</w:t>
            </w:r>
            <w:r>
              <w:t xml:space="preserve"> length must not be greater than 150</w:t>
            </w:r>
          </w:p>
        </w:tc>
      </w:tr>
      <w:tr w:rsidR="002B20BE" w:rsidRPr="00D868D7" w:rsidTr="007B6D48">
        <w:tc>
          <w:tcPr>
            <w:tcW w:w="631" w:type="dxa"/>
          </w:tcPr>
          <w:p w:rsidR="002B20BE" w:rsidRPr="00D868D7" w:rsidRDefault="002B20BE" w:rsidP="002C0C4E">
            <w:r w:rsidRPr="00D868D7">
              <w:t>B1</w:t>
            </w:r>
            <w:r>
              <w:t>3</w:t>
            </w:r>
          </w:p>
        </w:tc>
        <w:tc>
          <w:tcPr>
            <w:tcW w:w="7992" w:type="dxa"/>
          </w:tcPr>
          <w:p w:rsidR="002B20BE" w:rsidRPr="002B20BE" w:rsidRDefault="002B20BE" w:rsidP="002C0C4E">
            <w:r w:rsidRPr="00F04116">
              <w:rPr>
                <w:lang w:val="vi-VN"/>
              </w:rPr>
              <w:t>“</w:t>
            </w:r>
            <w:r w:rsidRPr="00973844">
              <w:rPr>
                <w:lang w:val="vi-VN"/>
              </w:rPr>
              <w:t>Xã/ Phường</w:t>
            </w:r>
            <w:r w:rsidRPr="00F04116">
              <w:rPr>
                <w:lang w:val="vi-VN"/>
              </w:rPr>
              <w:t>”</w:t>
            </w:r>
            <w:r>
              <w:t xml:space="preserve"> must not be empty</w:t>
            </w:r>
          </w:p>
        </w:tc>
      </w:tr>
      <w:tr w:rsidR="002B20BE" w:rsidRPr="00D868D7" w:rsidTr="002B20BE">
        <w:trPr>
          <w:trHeight w:val="50"/>
        </w:trPr>
        <w:tc>
          <w:tcPr>
            <w:tcW w:w="631" w:type="dxa"/>
          </w:tcPr>
          <w:p w:rsidR="002B20BE" w:rsidRPr="00D868D7" w:rsidRDefault="002B20BE" w:rsidP="002C0C4E">
            <w:r w:rsidRPr="00D868D7">
              <w:t>B1</w:t>
            </w:r>
            <w:r>
              <w:t>4</w:t>
            </w:r>
          </w:p>
        </w:tc>
        <w:tc>
          <w:tcPr>
            <w:tcW w:w="7992" w:type="dxa"/>
          </w:tcPr>
          <w:p w:rsidR="002B20BE" w:rsidRPr="002B20BE" w:rsidRDefault="002B20BE" w:rsidP="002C0C4E">
            <w:r w:rsidRPr="00F04116">
              <w:rPr>
                <w:lang w:val="vi-VN"/>
              </w:rPr>
              <w:t>“</w:t>
            </w:r>
            <w:r w:rsidR="00973844" w:rsidRPr="00973844">
              <w:rPr>
                <w:lang w:val="vi-VN"/>
              </w:rPr>
              <w:t>Xã/ Phường</w:t>
            </w:r>
            <w:r w:rsidRPr="00F04116">
              <w:rPr>
                <w:lang w:val="vi-VN"/>
              </w:rPr>
              <w:t>”</w:t>
            </w:r>
            <w:r>
              <w:t xml:space="preserve"> must be valid</w:t>
            </w:r>
          </w:p>
        </w:tc>
      </w:tr>
      <w:tr w:rsidR="002B20BE" w:rsidRPr="00D868D7" w:rsidTr="002B20BE">
        <w:trPr>
          <w:trHeight w:val="50"/>
        </w:trPr>
        <w:tc>
          <w:tcPr>
            <w:tcW w:w="631" w:type="dxa"/>
          </w:tcPr>
          <w:p w:rsidR="002B20BE" w:rsidRPr="00D868D7" w:rsidRDefault="002B20BE" w:rsidP="002C0C4E">
            <w:r>
              <w:t>B15</w:t>
            </w:r>
          </w:p>
        </w:tc>
        <w:tc>
          <w:tcPr>
            <w:tcW w:w="7992" w:type="dxa"/>
          </w:tcPr>
          <w:p w:rsidR="002B20BE" w:rsidRPr="002B20BE" w:rsidRDefault="002B20BE" w:rsidP="002C0C4E">
            <w:r w:rsidRPr="00125E87">
              <w:rPr>
                <w:lang w:val="vi-VN"/>
              </w:rPr>
              <w:t>“</w:t>
            </w:r>
            <w:r w:rsidR="00973844" w:rsidRPr="00973844">
              <w:rPr>
                <w:lang w:val="vi-VN"/>
              </w:rPr>
              <w:t>Xã/ Phường</w:t>
            </w:r>
            <w:r w:rsidRPr="00125E87">
              <w:rPr>
                <w:lang w:val="vi-VN"/>
              </w:rPr>
              <w:t>”</w:t>
            </w:r>
            <w:r>
              <w:t xml:space="preserve"> length must not be greater than 30</w:t>
            </w:r>
          </w:p>
        </w:tc>
      </w:tr>
      <w:tr w:rsidR="002B20BE" w:rsidRPr="00D868D7" w:rsidTr="002B20BE">
        <w:trPr>
          <w:trHeight w:val="50"/>
        </w:trPr>
        <w:tc>
          <w:tcPr>
            <w:tcW w:w="631" w:type="dxa"/>
          </w:tcPr>
          <w:p w:rsidR="002B20BE" w:rsidRDefault="002B20BE" w:rsidP="002C0C4E">
            <w:r>
              <w:t>B16</w:t>
            </w:r>
          </w:p>
        </w:tc>
        <w:tc>
          <w:tcPr>
            <w:tcW w:w="7992" w:type="dxa"/>
          </w:tcPr>
          <w:p w:rsidR="002B20BE" w:rsidRPr="002B20BE" w:rsidRDefault="002B20BE" w:rsidP="002C0C4E">
            <w:r w:rsidRPr="00125E87">
              <w:rPr>
                <w:lang w:val="vi-VN"/>
              </w:rPr>
              <w:t>“Huyện/ Quận”</w:t>
            </w:r>
            <w:r>
              <w:t xml:space="preserve"> must not be empty</w:t>
            </w:r>
          </w:p>
        </w:tc>
      </w:tr>
      <w:tr w:rsidR="002B20BE" w:rsidRPr="00D868D7" w:rsidTr="002B20BE">
        <w:trPr>
          <w:trHeight w:val="50"/>
        </w:trPr>
        <w:tc>
          <w:tcPr>
            <w:tcW w:w="631" w:type="dxa"/>
          </w:tcPr>
          <w:p w:rsidR="002B20BE" w:rsidRDefault="002B20BE" w:rsidP="002C0C4E">
            <w:r>
              <w:t>B17</w:t>
            </w:r>
          </w:p>
        </w:tc>
        <w:tc>
          <w:tcPr>
            <w:tcW w:w="7992" w:type="dxa"/>
          </w:tcPr>
          <w:p w:rsidR="002B20BE" w:rsidRPr="002B20BE" w:rsidRDefault="002B20BE" w:rsidP="002C0C4E">
            <w:r w:rsidRPr="00125E87">
              <w:rPr>
                <w:lang w:val="vi-VN"/>
              </w:rPr>
              <w:t>“Huyện/ Quận”</w:t>
            </w:r>
            <w:r>
              <w:t xml:space="preserve"> must be valid</w:t>
            </w:r>
          </w:p>
        </w:tc>
      </w:tr>
      <w:tr w:rsidR="002B20BE" w:rsidRPr="00D868D7" w:rsidTr="002B20BE">
        <w:trPr>
          <w:trHeight w:val="50"/>
        </w:trPr>
        <w:tc>
          <w:tcPr>
            <w:tcW w:w="631" w:type="dxa"/>
          </w:tcPr>
          <w:p w:rsidR="002B20BE" w:rsidRDefault="002B20BE" w:rsidP="002C0C4E">
            <w:r>
              <w:t>B18</w:t>
            </w:r>
          </w:p>
        </w:tc>
        <w:tc>
          <w:tcPr>
            <w:tcW w:w="7992" w:type="dxa"/>
          </w:tcPr>
          <w:p w:rsidR="002B20BE" w:rsidRPr="002B20BE" w:rsidRDefault="002B20BE" w:rsidP="002C0C4E">
            <w:r w:rsidRPr="00125E87">
              <w:rPr>
                <w:lang w:val="vi-VN"/>
              </w:rPr>
              <w:t>“Huyện/ Quận”</w:t>
            </w:r>
            <w:r>
              <w:t xml:space="preserve"> length must not be greater than 30</w:t>
            </w:r>
          </w:p>
        </w:tc>
      </w:tr>
      <w:tr w:rsidR="002B20BE" w:rsidRPr="00D868D7" w:rsidTr="002B20BE">
        <w:trPr>
          <w:trHeight w:val="50"/>
        </w:trPr>
        <w:tc>
          <w:tcPr>
            <w:tcW w:w="631" w:type="dxa"/>
          </w:tcPr>
          <w:p w:rsidR="002B20BE" w:rsidRDefault="002B20BE" w:rsidP="002C0C4E">
            <w:r>
              <w:t>B19</w:t>
            </w:r>
          </w:p>
        </w:tc>
        <w:tc>
          <w:tcPr>
            <w:tcW w:w="7992" w:type="dxa"/>
          </w:tcPr>
          <w:p w:rsidR="002B20BE" w:rsidRPr="002B20BE" w:rsidRDefault="002B20BE" w:rsidP="002C0C4E">
            <w:r w:rsidRPr="00125E87">
              <w:rPr>
                <w:lang w:val="vi-VN"/>
              </w:rPr>
              <w:t>“Tỉnh/ Thành phố</w:t>
            </w:r>
            <w:r>
              <w:rPr>
                <w:lang w:val="vi-VN"/>
              </w:rPr>
              <w:t>”</w:t>
            </w:r>
            <w:r>
              <w:t xml:space="preserve"> must not be empty</w:t>
            </w:r>
          </w:p>
        </w:tc>
      </w:tr>
      <w:tr w:rsidR="002B20BE" w:rsidRPr="00D868D7" w:rsidTr="002B20BE">
        <w:trPr>
          <w:trHeight w:val="50"/>
        </w:trPr>
        <w:tc>
          <w:tcPr>
            <w:tcW w:w="631" w:type="dxa"/>
          </w:tcPr>
          <w:p w:rsidR="002B20BE" w:rsidRDefault="002B20BE" w:rsidP="002C0C4E">
            <w:r>
              <w:t>B20</w:t>
            </w:r>
          </w:p>
        </w:tc>
        <w:tc>
          <w:tcPr>
            <w:tcW w:w="7992" w:type="dxa"/>
          </w:tcPr>
          <w:p w:rsidR="002B20BE" w:rsidRPr="002B20BE" w:rsidRDefault="002B20BE" w:rsidP="002C0C4E">
            <w:r w:rsidRPr="00125E87">
              <w:rPr>
                <w:lang w:val="vi-VN"/>
              </w:rPr>
              <w:t>“Tỉnh/ Thành phố”</w:t>
            </w:r>
            <w:r>
              <w:t xml:space="preserve"> must be valid</w:t>
            </w:r>
          </w:p>
        </w:tc>
      </w:tr>
      <w:tr w:rsidR="002B20BE" w:rsidRPr="00D868D7" w:rsidTr="002B20BE">
        <w:trPr>
          <w:trHeight w:val="50"/>
        </w:trPr>
        <w:tc>
          <w:tcPr>
            <w:tcW w:w="631" w:type="dxa"/>
          </w:tcPr>
          <w:p w:rsidR="002B20BE" w:rsidRDefault="002B20BE" w:rsidP="002C0C4E">
            <w:r>
              <w:t>B21</w:t>
            </w:r>
          </w:p>
        </w:tc>
        <w:tc>
          <w:tcPr>
            <w:tcW w:w="7992" w:type="dxa"/>
          </w:tcPr>
          <w:p w:rsidR="002B20BE" w:rsidRPr="002B20BE" w:rsidRDefault="002B20BE" w:rsidP="002C0C4E">
            <w:r w:rsidRPr="00125E87">
              <w:rPr>
                <w:lang w:val="vi-VN"/>
              </w:rPr>
              <w:t>“Tỉnh/ Thành phố”</w:t>
            </w:r>
            <w:r>
              <w:t xml:space="preserve"> length must not be greater than 30</w:t>
            </w:r>
          </w:p>
        </w:tc>
      </w:tr>
      <w:tr w:rsidR="002B20BE" w:rsidRPr="00D868D7" w:rsidTr="002B20BE">
        <w:trPr>
          <w:trHeight w:val="50"/>
        </w:trPr>
        <w:tc>
          <w:tcPr>
            <w:tcW w:w="631" w:type="dxa"/>
          </w:tcPr>
          <w:p w:rsidR="002B20BE" w:rsidRDefault="002B20BE" w:rsidP="002C0C4E">
            <w:r>
              <w:t>B22</w:t>
            </w:r>
          </w:p>
        </w:tc>
        <w:tc>
          <w:tcPr>
            <w:tcW w:w="7992" w:type="dxa"/>
          </w:tcPr>
          <w:p w:rsidR="002B20BE" w:rsidRPr="002B20BE" w:rsidRDefault="002B20BE" w:rsidP="002C0C4E">
            <w:r w:rsidRPr="00125E87">
              <w:rPr>
                <w:lang w:val="vi-VN"/>
              </w:rPr>
              <w:t>“Số điện thoại”</w:t>
            </w:r>
            <w:r>
              <w:t xml:space="preserve"> must not be empty</w:t>
            </w:r>
          </w:p>
        </w:tc>
      </w:tr>
      <w:tr w:rsidR="002B20BE" w:rsidRPr="00D868D7" w:rsidTr="002B20BE">
        <w:trPr>
          <w:trHeight w:val="50"/>
        </w:trPr>
        <w:tc>
          <w:tcPr>
            <w:tcW w:w="631" w:type="dxa"/>
          </w:tcPr>
          <w:p w:rsidR="002B20BE" w:rsidRDefault="002B20BE" w:rsidP="002C0C4E">
            <w:r>
              <w:t>B23</w:t>
            </w:r>
          </w:p>
        </w:tc>
        <w:tc>
          <w:tcPr>
            <w:tcW w:w="7992" w:type="dxa"/>
          </w:tcPr>
          <w:p w:rsidR="002B20BE" w:rsidRPr="00125E87" w:rsidRDefault="002B20BE" w:rsidP="002C0C4E">
            <w:pPr>
              <w:rPr>
                <w:lang w:val="vi-VN"/>
              </w:rPr>
            </w:pPr>
            <w:r w:rsidRPr="00125E87">
              <w:rPr>
                <w:lang w:val="vi-VN"/>
              </w:rPr>
              <w:t>“Số điện thoại”</w:t>
            </w:r>
            <w:r>
              <w:t xml:space="preserve"> must be a numeric string only</w:t>
            </w:r>
          </w:p>
        </w:tc>
      </w:tr>
      <w:tr w:rsidR="002B20BE" w:rsidRPr="00D868D7" w:rsidTr="002B20BE">
        <w:trPr>
          <w:trHeight w:val="50"/>
        </w:trPr>
        <w:tc>
          <w:tcPr>
            <w:tcW w:w="631" w:type="dxa"/>
          </w:tcPr>
          <w:p w:rsidR="002B20BE" w:rsidRDefault="002B20BE" w:rsidP="002C0C4E">
            <w:r>
              <w:t>B24</w:t>
            </w:r>
          </w:p>
        </w:tc>
        <w:tc>
          <w:tcPr>
            <w:tcW w:w="7992" w:type="dxa"/>
          </w:tcPr>
          <w:p w:rsidR="002B20BE" w:rsidRPr="00125E87" w:rsidRDefault="002B20BE" w:rsidP="002C0C4E">
            <w:pPr>
              <w:rPr>
                <w:lang w:val="vi-VN"/>
              </w:rPr>
            </w:pPr>
            <w:r w:rsidRPr="00125E87">
              <w:rPr>
                <w:lang w:val="vi-VN"/>
              </w:rPr>
              <w:t>“Số điện thoại”</w:t>
            </w:r>
            <w:r>
              <w:t xml:space="preserve"> </w:t>
            </w:r>
            <w:r w:rsidR="009A2506">
              <w:t>length must not be greater than 20</w:t>
            </w:r>
          </w:p>
        </w:tc>
      </w:tr>
      <w:tr w:rsidR="00E5452A" w:rsidRPr="00D868D7" w:rsidTr="002B20BE">
        <w:trPr>
          <w:trHeight w:val="50"/>
        </w:trPr>
        <w:tc>
          <w:tcPr>
            <w:tcW w:w="631" w:type="dxa"/>
          </w:tcPr>
          <w:p w:rsidR="00E5452A" w:rsidRDefault="007D5381" w:rsidP="002C0C4E">
            <w:r>
              <w:t>B25</w:t>
            </w:r>
          </w:p>
        </w:tc>
        <w:tc>
          <w:tcPr>
            <w:tcW w:w="7992" w:type="dxa"/>
          </w:tcPr>
          <w:p w:rsidR="00E5452A" w:rsidRPr="00E5452A" w:rsidRDefault="00E5452A" w:rsidP="002C0C4E">
            <w:r>
              <w:t>“</w:t>
            </w:r>
            <w:r w:rsidR="00973844" w:rsidRPr="00554FE1">
              <w:rPr>
                <w:lang w:val="vi-VN"/>
              </w:rPr>
              <w:t>Địa chỉ website</w:t>
            </w:r>
            <w:r>
              <w:t>” must be valid</w:t>
            </w:r>
          </w:p>
        </w:tc>
      </w:tr>
      <w:tr w:rsidR="002B20BE" w:rsidRPr="00D868D7" w:rsidTr="002B20BE">
        <w:trPr>
          <w:trHeight w:val="50"/>
        </w:trPr>
        <w:tc>
          <w:tcPr>
            <w:tcW w:w="631" w:type="dxa"/>
          </w:tcPr>
          <w:p w:rsidR="002B20BE" w:rsidRDefault="007D5381" w:rsidP="002C0C4E">
            <w:r>
              <w:t>B26</w:t>
            </w:r>
          </w:p>
        </w:tc>
        <w:tc>
          <w:tcPr>
            <w:tcW w:w="7992" w:type="dxa"/>
          </w:tcPr>
          <w:p w:rsidR="002B20BE" w:rsidRPr="00FB082F" w:rsidRDefault="00FB082F" w:rsidP="002C0C4E">
            <w:r>
              <w:t>“</w:t>
            </w:r>
            <w:r w:rsidRPr="00967D5F">
              <w:rPr>
                <w:lang w:val="vi-VN"/>
              </w:rPr>
              <w:t>Tên hiện vật”</w:t>
            </w:r>
            <w:r>
              <w:t xml:space="preserve"> must not be empty</w:t>
            </w:r>
          </w:p>
        </w:tc>
      </w:tr>
      <w:tr w:rsidR="00F070F1" w:rsidRPr="00D868D7" w:rsidTr="002B20BE">
        <w:trPr>
          <w:trHeight w:val="50"/>
        </w:trPr>
        <w:tc>
          <w:tcPr>
            <w:tcW w:w="631" w:type="dxa"/>
          </w:tcPr>
          <w:p w:rsidR="00F070F1" w:rsidRDefault="007D5381" w:rsidP="002C0C4E">
            <w:r>
              <w:t>B27</w:t>
            </w:r>
          </w:p>
        </w:tc>
        <w:tc>
          <w:tcPr>
            <w:tcW w:w="7992" w:type="dxa"/>
          </w:tcPr>
          <w:p w:rsidR="00F070F1" w:rsidRPr="00FB082F" w:rsidRDefault="00FB082F" w:rsidP="002C0C4E">
            <w:r>
              <w:t>“</w:t>
            </w:r>
            <w:r w:rsidRPr="00967D5F">
              <w:rPr>
                <w:lang w:val="vi-VN"/>
              </w:rPr>
              <w:t>Tên hiện vật”</w:t>
            </w:r>
            <w:r>
              <w:t xml:space="preserve"> must be valid</w:t>
            </w:r>
          </w:p>
        </w:tc>
      </w:tr>
      <w:tr w:rsidR="00FB082F" w:rsidRPr="00D868D7" w:rsidTr="002B20BE">
        <w:trPr>
          <w:trHeight w:val="50"/>
        </w:trPr>
        <w:tc>
          <w:tcPr>
            <w:tcW w:w="631" w:type="dxa"/>
          </w:tcPr>
          <w:p w:rsidR="00FB082F" w:rsidRDefault="007D5381" w:rsidP="002C0C4E">
            <w:r>
              <w:t>B28</w:t>
            </w:r>
          </w:p>
        </w:tc>
        <w:tc>
          <w:tcPr>
            <w:tcW w:w="7992" w:type="dxa"/>
          </w:tcPr>
          <w:p w:rsidR="00FB082F" w:rsidRPr="00FB082F" w:rsidRDefault="00FB082F" w:rsidP="002C0C4E">
            <w:r>
              <w:t>“</w:t>
            </w:r>
            <w:r w:rsidRPr="00967D5F">
              <w:rPr>
                <w:lang w:val="vi-VN"/>
              </w:rPr>
              <w:t>Tên hiện vật”</w:t>
            </w:r>
            <w:r>
              <w:t xml:space="preserve"> length must not be greater than 150</w:t>
            </w:r>
          </w:p>
        </w:tc>
      </w:tr>
      <w:tr w:rsidR="007C04BE" w:rsidRPr="00D868D7" w:rsidTr="002B20BE">
        <w:trPr>
          <w:trHeight w:val="50"/>
        </w:trPr>
        <w:tc>
          <w:tcPr>
            <w:tcW w:w="631" w:type="dxa"/>
          </w:tcPr>
          <w:p w:rsidR="007C04BE" w:rsidRDefault="007C04BE" w:rsidP="002C0C4E">
            <w:r>
              <w:t>B29</w:t>
            </w:r>
          </w:p>
        </w:tc>
        <w:tc>
          <w:tcPr>
            <w:tcW w:w="7992" w:type="dxa"/>
          </w:tcPr>
          <w:p w:rsidR="007C04BE" w:rsidRPr="007C04BE" w:rsidRDefault="007C04BE" w:rsidP="002C0C4E">
            <w:r w:rsidRPr="00967D5F">
              <w:rPr>
                <w:lang w:val="vi-VN"/>
              </w:rPr>
              <w:t>“Mô tả hiện vật”</w:t>
            </w:r>
            <w:r>
              <w:t xml:space="preserve"> must not be empty</w:t>
            </w:r>
          </w:p>
        </w:tc>
      </w:tr>
      <w:tr w:rsidR="00FB082F" w:rsidRPr="00D868D7" w:rsidTr="002B20BE">
        <w:trPr>
          <w:trHeight w:val="50"/>
        </w:trPr>
        <w:tc>
          <w:tcPr>
            <w:tcW w:w="631" w:type="dxa"/>
          </w:tcPr>
          <w:p w:rsidR="00FB082F" w:rsidRDefault="007C04BE" w:rsidP="002C0C4E">
            <w:r>
              <w:t>B30</w:t>
            </w:r>
          </w:p>
        </w:tc>
        <w:tc>
          <w:tcPr>
            <w:tcW w:w="7992" w:type="dxa"/>
          </w:tcPr>
          <w:p w:rsidR="00FB082F" w:rsidRPr="00FB082F" w:rsidRDefault="00FB082F" w:rsidP="002C0C4E">
            <w:r w:rsidRPr="00967D5F">
              <w:rPr>
                <w:lang w:val="vi-VN"/>
              </w:rPr>
              <w:t>“Hình ảnh hiện vật”</w:t>
            </w:r>
            <w:r>
              <w:t xml:space="preserve"> must not be empty</w:t>
            </w:r>
          </w:p>
        </w:tc>
      </w:tr>
      <w:tr w:rsidR="00FB082F" w:rsidRPr="00D868D7" w:rsidTr="002B20BE">
        <w:trPr>
          <w:trHeight w:val="50"/>
        </w:trPr>
        <w:tc>
          <w:tcPr>
            <w:tcW w:w="631" w:type="dxa"/>
          </w:tcPr>
          <w:p w:rsidR="00FB082F" w:rsidRDefault="007C04BE" w:rsidP="002C0C4E">
            <w:r>
              <w:t>B31</w:t>
            </w:r>
          </w:p>
        </w:tc>
        <w:tc>
          <w:tcPr>
            <w:tcW w:w="7992" w:type="dxa"/>
          </w:tcPr>
          <w:p w:rsidR="00FB082F" w:rsidRPr="00FB082F" w:rsidRDefault="00FB082F" w:rsidP="002C0C4E">
            <w:r w:rsidRPr="00967D5F">
              <w:rPr>
                <w:lang w:val="vi-VN"/>
              </w:rPr>
              <w:t>“Hình ảnh hiện vật”</w:t>
            </w:r>
            <w:r>
              <w:t xml:space="preserve"> image file size must not be greater than 2MB</w:t>
            </w:r>
          </w:p>
        </w:tc>
      </w:tr>
      <w:tr w:rsidR="00FB082F" w:rsidRPr="00D868D7" w:rsidTr="002B20BE">
        <w:trPr>
          <w:trHeight w:val="50"/>
        </w:trPr>
        <w:tc>
          <w:tcPr>
            <w:tcW w:w="631" w:type="dxa"/>
          </w:tcPr>
          <w:p w:rsidR="00FB082F" w:rsidRDefault="007C04BE" w:rsidP="002C0C4E">
            <w:r>
              <w:t>B32</w:t>
            </w:r>
          </w:p>
        </w:tc>
        <w:tc>
          <w:tcPr>
            <w:tcW w:w="7992" w:type="dxa"/>
          </w:tcPr>
          <w:p w:rsidR="00FB082F" w:rsidRPr="00FB082F" w:rsidRDefault="00FB082F" w:rsidP="002C0C4E">
            <w:r w:rsidRPr="00967D5F">
              <w:rPr>
                <w:lang w:val="vi-VN"/>
              </w:rPr>
              <w:t>“Hình ảnh hiện vật”</w:t>
            </w:r>
            <w:r>
              <w:t xml:space="preserve"> image fil</w:t>
            </w:r>
            <w:r w:rsidR="007C04BE">
              <w:t>e’s type must be: “image/</w:t>
            </w:r>
            <w:r w:rsidR="007C04BE" w:rsidRPr="007C04BE">
              <w:rPr>
                <w:lang w:val="vi-VN"/>
              </w:rPr>
              <w:t>png</w:t>
            </w:r>
            <w:r w:rsidR="007C04BE">
              <w:t>”,</w:t>
            </w:r>
            <w:r>
              <w:t xml:space="preserve"> “image/jpeg”</w:t>
            </w:r>
            <w:r w:rsidR="007C04BE">
              <w:t>,  “image/gif” or “image/jpg”</w:t>
            </w:r>
          </w:p>
        </w:tc>
      </w:tr>
      <w:tr w:rsidR="00463CFE" w:rsidRPr="00D868D7" w:rsidTr="002B20BE">
        <w:trPr>
          <w:trHeight w:val="50"/>
        </w:trPr>
        <w:tc>
          <w:tcPr>
            <w:tcW w:w="631" w:type="dxa"/>
          </w:tcPr>
          <w:p w:rsidR="00463CFE" w:rsidRDefault="007C04BE" w:rsidP="002C0C4E">
            <w:r>
              <w:t>B33</w:t>
            </w:r>
          </w:p>
        </w:tc>
        <w:tc>
          <w:tcPr>
            <w:tcW w:w="7992" w:type="dxa"/>
          </w:tcPr>
          <w:p w:rsidR="00463CFE" w:rsidRPr="00463CFE" w:rsidRDefault="00463CFE" w:rsidP="002C0C4E">
            <w:r w:rsidRPr="00967D5F">
              <w:rPr>
                <w:lang w:val="vi-VN"/>
              </w:rPr>
              <w:t>“Audio thuyết minh”</w:t>
            </w:r>
            <w:r>
              <w:t xml:space="preserve"> must not be empty</w:t>
            </w:r>
            <w:r w:rsidR="00BC604B">
              <w:t xml:space="preserve"> when </w:t>
            </w:r>
            <w:r w:rsidR="00BC604B" w:rsidRPr="00967D5F">
              <w:rPr>
                <w:lang w:val="vi-VN"/>
              </w:rPr>
              <w:t>“Phim tư liệu”</w:t>
            </w:r>
            <w:r w:rsidR="00BC604B">
              <w:t xml:space="preserve"> is empty</w:t>
            </w:r>
          </w:p>
        </w:tc>
      </w:tr>
      <w:tr w:rsidR="00C73205" w:rsidRPr="00D868D7" w:rsidTr="002B20BE">
        <w:trPr>
          <w:trHeight w:val="50"/>
        </w:trPr>
        <w:tc>
          <w:tcPr>
            <w:tcW w:w="631" w:type="dxa"/>
          </w:tcPr>
          <w:p w:rsidR="00C73205" w:rsidRDefault="007C04BE" w:rsidP="002C0C4E">
            <w:r>
              <w:t>B34</w:t>
            </w:r>
          </w:p>
        </w:tc>
        <w:tc>
          <w:tcPr>
            <w:tcW w:w="7992" w:type="dxa"/>
          </w:tcPr>
          <w:p w:rsidR="00C73205" w:rsidRPr="00C73205" w:rsidRDefault="00C73205" w:rsidP="002C0C4E">
            <w:r w:rsidRPr="00967D5F">
              <w:rPr>
                <w:lang w:val="vi-VN"/>
              </w:rPr>
              <w:t>“Audio thuyết minh”</w:t>
            </w:r>
            <w:r>
              <w:t xml:space="preserve"> audio file s</w:t>
            </w:r>
            <w:r w:rsidR="00554FE1">
              <w:t>ize must not be greater than 1</w:t>
            </w:r>
            <w:r>
              <w:t>0MB</w:t>
            </w:r>
          </w:p>
        </w:tc>
      </w:tr>
      <w:tr w:rsidR="00C73205" w:rsidRPr="00D868D7" w:rsidTr="002B20BE">
        <w:trPr>
          <w:trHeight w:val="50"/>
        </w:trPr>
        <w:tc>
          <w:tcPr>
            <w:tcW w:w="631" w:type="dxa"/>
          </w:tcPr>
          <w:p w:rsidR="00C73205" w:rsidRDefault="007C04BE" w:rsidP="002C0C4E">
            <w:r>
              <w:t>B35</w:t>
            </w:r>
          </w:p>
        </w:tc>
        <w:tc>
          <w:tcPr>
            <w:tcW w:w="7992" w:type="dxa"/>
          </w:tcPr>
          <w:p w:rsidR="00C73205" w:rsidRPr="00C73205" w:rsidRDefault="00C73205" w:rsidP="002C0C4E">
            <w:r w:rsidRPr="00967D5F">
              <w:rPr>
                <w:lang w:val="vi-VN"/>
              </w:rPr>
              <w:t>“Audio thuyết minh”</w:t>
            </w:r>
            <w:r>
              <w:t xml:space="preserve"> audio file’s type must be: “audio/mp3”</w:t>
            </w:r>
          </w:p>
        </w:tc>
      </w:tr>
      <w:tr w:rsidR="007D5381" w:rsidRPr="00D868D7" w:rsidTr="002B20BE">
        <w:trPr>
          <w:trHeight w:val="50"/>
        </w:trPr>
        <w:tc>
          <w:tcPr>
            <w:tcW w:w="631" w:type="dxa"/>
          </w:tcPr>
          <w:p w:rsidR="007D5381" w:rsidRDefault="007C04BE" w:rsidP="002C0C4E">
            <w:r>
              <w:t>B36</w:t>
            </w:r>
          </w:p>
        </w:tc>
        <w:tc>
          <w:tcPr>
            <w:tcW w:w="7992" w:type="dxa"/>
          </w:tcPr>
          <w:p w:rsidR="007D5381" w:rsidRPr="00BC604B" w:rsidRDefault="007D5381" w:rsidP="002C0C4E">
            <w:r w:rsidRPr="00967D5F">
              <w:rPr>
                <w:lang w:val="vi-VN"/>
              </w:rPr>
              <w:t>“Phim tư liệu”</w:t>
            </w:r>
            <w:r>
              <w:t xml:space="preserve"> must not be empty when </w:t>
            </w:r>
            <w:r w:rsidRPr="00967D5F">
              <w:rPr>
                <w:lang w:val="vi-VN"/>
              </w:rPr>
              <w:t>“Audio thuyết minh”</w:t>
            </w:r>
            <w:r>
              <w:t xml:space="preserve"> is empty</w:t>
            </w:r>
          </w:p>
        </w:tc>
      </w:tr>
      <w:tr w:rsidR="007D5381" w:rsidRPr="00D868D7" w:rsidTr="002B20BE">
        <w:trPr>
          <w:trHeight w:val="50"/>
        </w:trPr>
        <w:tc>
          <w:tcPr>
            <w:tcW w:w="631" w:type="dxa"/>
          </w:tcPr>
          <w:p w:rsidR="007D5381" w:rsidRDefault="007C04BE" w:rsidP="002C0C4E">
            <w:r>
              <w:lastRenderedPageBreak/>
              <w:t>B37</w:t>
            </w:r>
          </w:p>
        </w:tc>
        <w:tc>
          <w:tcPr>
            <w:tcW w:w="7992" w:type="dxa"/>
          </w:tcPr>
          <w:p w:rsidR="007D5381" w:rsidRPr="00C73205" w:rsidRDefault="007D5381" w:rsidP="002C0C4E">
            <w:r w:rsidRPr="00967D5F">
              <w:rPr>
                <w:lang w:val="vi-VN"/>
              </w:rPr>
              <w:t>“Phim tư liệu”</w:t>
            </w:r>
            <w:r>
              <w:t xml:space="preserve"> video file size must not be greater than 20MB</w:t>
            </w:r>
          </w:p>
        </w:tc>
      </w:tr>
      <w:tr w:rsidR="007D5381" w:rsidRPr="00D868D7" w:rsidTr="002B20BE">
        <w:trPr>
          <w:trHeight w:val="50"/>
        </w:trPr>
        <w:tc>
          <w:tcPr>
            <w:tcW w:w="631" w:type="dxa"/>
          </w:tcPr>
          <w:p w:rsidR="007D5381" w:rsidRDefault="007C04BE" w:rsidP="002C0C4E">
            <w:r>
              <w:t>B38</w:t>
            </w:r>
          </w:p>
        </w:tc>
        <w:tc>
          <w:tcPr>
            <w:tcW w:w="7992" w:type="dxa"/>
          </w:tcPr>
          <w:p w:rsidR="007D5381" w:rsidRPr="00C73205" w:rsidRDefault="007D5381" w:rsidP="002C0C4E">
            <w:r w:rsidRPr="00967D5F">
              <w:rPr>
                <w:lang w:val="vi-VN"/>
              </w:rPr>
              <w:t>“Phim tư liệu”</w:t>
            </w:r>
            <w:r>
              <w:t xml:space="preserve"> video file’s type must be: “video/mp4”</w:t>
            </w:r>
          </w:p>
        </w:tc>
      </w:tr>
      <w:tr w:rsidR="007D5381" w:rsidRPr="00D868D7" w:rsidTr="002B20BE">
        <w:trPr>
          <w:trHeight w:val="50"/>
        </w:trPr>
        <w:tc>
          <w:tcPr>
            <w:tcW w:w="631" w:type="dxa"/>
          </w:tcPr>
          <w:p w:rsidR="007D5381" w:rsidRDefault="007C04BE" w:rsidP="002C0C4E">
            <w:r>
              <w:t>B39</w:t>
            </w:r>
          </w:p>
        </w:tc>
        <w:tc>
          <w:tcPr>
            <w:tcW w:w="7992" w:type="dxa"/>
          </w:tcPr>
          <w:p w:rsidR="007D5381" w:rsidRPr="00463CFE" w:rsidRDefault="007D5381" w:rsidP="002C0C4E">
            <w:r w:rsidRPr="00967D5F">
              <w:rPr>
                <w:lang w:val="vi-VN"/>
              </w:rPr>
              <w:t>“</w:t>
            </w:r>
            <w:r w:rsidR="00554FE1" w:rsidRPr="007C04BE">
              <w:rPr>
                <w:lang w:val="vi-VN"/>
              </w:rPr>
              <w:t>Hình ảnh nhận diện</w:t>
            </w:r>
            <w:r w:rsidRPr="00967D5F">
              <w:rPr>
                <w:lang w:val="vi-VN"/>
              </w:rPr>
              <w:t>”</w:t>
            </w:r>
            <w:r>
              <w:t xml:space="preserve"> must not be empty</w:t>
            </w:r>
          </w:p>
        </w:tc>
      </w:tr>
      <w:tr w:rsidR="007D5381" w:rsidRPr="00D868D7" w:rsidTr="002B20BE">
        <w:trPr>
          <w:trHeight w:val="50"/>
        </w:trPr>
        <w:tc>
          <w:tcPr>
            <w:tcW w:w="631" w:type="dxa"/>
          </w:tcPr>
          <w:p w:rsidR="007D5381" w:rsidRDefault="007C04BE" w:rsidP="002C0C4E">
            <w:r>
              <w:t>B40</w:t>
            </w:r>
          </w:p>
        </w:tc>
        <w:tc>
          <w:tcPr>
            <w:tcW w:w="7992" w:type="dxa"/>
          </w:tcPr>
          <w:p w:rsidR="007D5381" w:rsidRPr="00FB082F" w:rsidRDefault="007D5381" w:rsidP="002C0C4E">
            <w:r w:rsidRPr="00967D5F">
              <w:rPr>
                <w:lang w:val="vi-VN"/>
              </w:rPr>
              <w:t>“</w:t>
            </w:r>
            <w:r w:rsidR="00554FE1" w:rsidRPr="00675EE8">
              <w:rPr>
                <w:lang w:val="vi-VN"/>
              </w:rPr>
              <w:t>Hình ảnh nhận diện</w:t>
            </w:r>
            <w:r w:rsidRPr="007C04BE">
              <w:t>”</w:t>
            </w:r>
            <w:r>
              <w:t xml:space="preserve"> image file size must not be greater than 2MB</w:t>
            </w:r>
          </w:p>
        </w:tc>
      </w:tr>
      <w:tr w:rsidR="007D5381" w:rsidRPr="00D868D7" w:rsidTr="002B20BE">
        <w:trPr>
          <w:trHeight w:val="50"/>
        </w:trPr>
        <w:tc>
          <w:tcPr>
            <w:tcW w:w="631" w:type="dxa"/>
          </w:tcPr>
          <w:p w:rsidR="007D5381" w:rsidRDefault="007C04BE" w:rsidP="002C0C4E">
            <w:r>
              <w:t>B41</w:t>
            </w:r>
          </w:p>
        </w:tc>
        <w:tc>
          <w:tcPr>
            <w:tcW w:w="7992" w:type="dxa"/>
          </w:tcPr>
          <w:p w:rsidR="007D5381" w:rsidRPr="00FB082F" w:rsidRDefault="007D5381" w:rsidP="002C0C4E">
            <w:r w:rsidRPr="00967D5F">
              <w:rPr>
                <w:lang w:val="vi-VN"/>
              </w:rPr>
              <w:t>“</w:t>
            </w:r>
            <w:r w:rsidR="00554FE1" w:rsidRPr="00675EE8">
              <w:rPr>
                <w:lang w:val="vi-VN"/>
              </w:rPr>
              <w:t>Hình ảnh nhận diện</w:t>
            </w:r>
            <w:r w:rsidRPr="007C04BE">
              <w:t>”</w:t>
            </w:r>
            <w:r>
              <w:t xml:space="preserve">  image file’s type must be: </w:t>
            </w:r>
            <w:r w:rsidR="007C04BE">
              <w:t>“image/</w:t>
            </w:r>
            <w:r w:rsidR="007C04BE" w:rsidRPr="007C04BE">
              <w:rPr>
                <w:lang w:val="vi-VN"/>
              </w:rPr>
              <w:t>png</w:t>
            </w:r>
            <w:r w:rsidR="007C04BE">
              <w:t>”, “image/jpeg”,  “image/gif” or “image/jpg”</w:t>
            </w:r>
          </w:p>
        </w:tc>
      </w:tr>
      <w:tr w:rsidR="007D5381" w:rsidRPr="00D868D7" w:rsidTr="002B20BE">
        <w:trPr>
          <w:trHeight w:val="50"/>
        </w:trPr>
        <w:tc>
          <w:tcPr>
            <w:tcW w:w="631" w:type="dxa"/>
          </w:tcPr>
          <w:p w:rsidR="007D5381" w:rsidRDefault="007C04BE" w:rsidP="002C0C4E">
            <w:r>
              <w:t>B42</w:t>
            </w:r>
          </w:p>
        </w:tc>
        <w:tc>
          <w:tcPr>
            <w:tcW w:w="7992" w:type="dxa"/>
          </w:tcPr>
          <w:p w:rsidR="007D5381" w:rsidRPr="00747245" w:rsidRDefault="007D5381" w:rsidP="002C0C4E">
            <w:r>
              <w:t xml:space="preserve">A new object have 2 statuses: “PENDING” </w:t>
            </w:r>
            <w:r w:rsidR="007C04BE">
              <w:t>or</w:t>
            </w:r>
            <w:r>
              <w:t xml:space="preserve"> “AVAILABLE”</w:t>
            </w:r>
          </w:p>
        </w:tc>
      </w:tr>
      <w:tr w:rsidR="007D5381" w:rsidRPr="00D868D7" w:rsidTr="002B20BE">
        <w:trPr>
          <w:trHeight w:val="50"/>
        </w:trPr>
        <w:tc>
          <w:tcPr>
            <w:tcW w:w="631" w:type="dxa"/>
          </w:tcPr>
          <w:p w:rsidR="007D5381" w:rsidRDefault="007C04BE" w:rsidP="002C0C4E">
            <w:r>
              <w:t>B43</w:t>
            </w:r>
          </w:p>
        </w:tc>
        <w:tc>
          <w:tcPr>
            <w:tcW w:w="7992" w:type="dxa"/>
          </w:tcPr>
          <w:p w:rsidR="007D5381" w:rsidRDefault="007D5381" w:rsidP="002C0C4E">
            <w:r>
              <w:t>Customer only can change information of object in “PENDING” status</w:t>
            </w:r>
          </w:p>
        </w:tc>
      </w:tr>
      <w:tr w:rsidR="00747245" w:rsidRPr="00D868D7" w:rsidTr="002B20BE">
        <w:trPr>
          <w:trHeight w:val="50"/>
        </w:trPr>
        <w:tc>
          <w:tcPr>
            <w:tcW w:w="631" w:type="dxa"/>
          </w:tcPr>
          <w:p w:rsidR="00747245" w:rsidRDefault="007C04BE" w:rsidP="002C0C4E">
            <w:r>
              <w:t>B44</w:t>
            </w:r>
          </w:p>
        </w:tc>
        <w:tc>
          <w:tcPr>
            <w:tcW w:w="7992" w:type="dxa"/>
          </w:tcPr>
          <w:p w:rsidR="00747245" w:rsidRDefault="00747245" w:rsidP="002C0C4E">
            <w:r>
              <w:t xml:space="preserve">Object in “AVAILABLE” status </w:t>
            </w:r>
            <w:r w:rsidR="00B33238">
              <w:t>will automatically become a request to change to  “ACTIVE” status</w:t>
            </w:r>
          </w:p>
        </w:tc>
      </w:tr>
      <w:tr w:rsidR="007D5381" w:rsidRPr="00D868D7" w:rsidTr="002B20BE">
        <w:trPr>
          <w:trHeight w:val="50"/>
        </w:trPr>
        <w:tc>
          <w:tcPr>
            <w:tcW w:w="631" w:type="dxa"/>
          </w:tcPr>
          <w:p w:rsidR="007D5381" w:rsidRDefault="009A3804" w:rsidP="002C0C4E">
            <w:r>
              <w:t>B45</w:t>
            </w:r>
          </w:p>
        </w:tc>
        <w:tc>
          <w:tcPr>
            <w:tcW w:w="7992" w:type="dxa"/>
          </w:tcPr>
          <w:p w:rsidR="007D5381" w:rsidRDefault="007D5381" w:rsidP="002C0C4E">
            <w:r>
              <w:t>List of object must include of object in 3 status: “PENDING”, “AVAILABLE” and “ACTIVE”</w:t>
            </w:r>
            <w:r w:rsidR="009A3804">
              <w:t xml:space="preserve"> </w:t>
            </w:r>
            <w:r w:rsidR="000F7001">
              <w:t>for</w:t>
            </w:r>
            <w:r w:rsidR="009A3804">
              <w:t xml:space="preserve"> actor is Admin, but only 2 statuses: “PENDING” and “ACTIVE”</w:t>
            </w:r>
            <w:r w:rsidR="000F7001">
              <w:t xml:space="preserve"> for actor is Customer</w:t>
            </w:r>
          </w:p>
        </w:tc>
      </w:tr>
      <w:tr w:rsidR="007D5381" w:rsidRPr="00D868D7" w:rsidTr="002B20BE">
        <w:trPr>
          <w:trHeight w:val="50"/>
        </w:trPr>
        <w:tc>
          <w:tcPr>
            <w:tcW w:w="631" w:type="dxa"/>
          </w:tcPr>
          <w:p w:rsidR="007D5381" w:rsidRDefault="00E13429" w:rsidP="002C0C4E">
            <w:r>
              <w:t>B46</w:t>
            </w:r>
          </w:p>
        </w:tc>
        <w:tc>
          <w:tcPr>
            <w:tcW w:w="7992" w:type="dxa"/>
          </w:tcPr>
          <w:p w:rsidR="007D5381" w:rsidRDefault="007D5381" w:rsidP="002C0C4E">
            <w:r>
              <w:t>Search bar must not be empty</w:t>
            </w:r>
          </w:p>
        </w:tc>
      </w:tr>
      <w:tr w:rsidR="00463CFE" w:rsidRPr="00D868D7" w:rsidTr="002B20BE">
        <w:trPr>
          <w:trHeight w:val="50"/>
        </w:trPr>
        <w:tc>
          <w:tcPr>
            <w:tcW w:w="631" w:type="dxa"/>
          </w:tcPr>
          <w:p w:rsidR="00463CFE" w:rsidRDefault="00E13429" w:rsidP="002C0C4E">
            <w:r>
              <w:t>B47</w:t>
            </w:r>
          </w:p>
        </w:tc>
        <w:tc>
          <w:tcPr>
            <w:tcW w:w="7992" w:type="dxa"/>
          </w:tcPr>
          <w:p w:rsidR="00463CFE" w:rsidRPr="009A2506" w:rsidRDefault="00B33238" w:rsidP="002C0C4E">
            <w:r>
              <w:t>“</w:t>
            </w:r>
            <w:r w:rsidRPr="00006400">
              <w:rPr>
                <w:lang w:val="vi-VN"/>
              </w:rPr>
              <w:t>Lý do gửi yêu cầu</w:t>
            </w:r>
            <w:r>
              <w:t>” must not be empty</w:t>
            </w:r>
          </w:p>
        </w:tc>
      </w:tr>
      <w:tr w:rsidR="009A2506" w:rsidRPr="00D868D7" w:rsidTr="002B20BE">
        <w:trPr>
          <w:trHeight w:val="50"/>
        </w:trPr>
        <w:tc>
          <w:tcPr>
            <w:tcW w:w="631" w:type="dxa"/>
          </w:tcPr>
          <w:p w:rsidR="009A2506" w:rsidRDefault="00EE25CA" w:rsidP="002C0C4E">
            <w:r>
              <w:t>B48</w:t>
            </w:r>
          </w:p>
        </w:tc>
        <w:tc>
          <w:tcPr>
            <w:tcW w:w="7992" w:type="dxa"/>
          </w:tcPr>
          <w:p w:rsidR="009A2506" w:rsidRDefault="00E5452A" w:rsidP="002C0C4E">
            <w:r>
              <w:t>List of request must include of all kind of request</w:t>
            </w:r>
          </w:p>
        </w:tc>
      </w:tr>
      <w:tr w:rsidR="009A2506" w:rsidRPr="00D868D7" w:rsidTr="002B20BE">
        <w:trPr>
          <w:trHeight w:val="50"/>
        </w:trPr>
        <w:tc>
          <w:tcPr>
            <w:tcW w:w="631" w:type="dxa"/>
          </w:tcPr>
          <w:p w:rsidR="009A2506" w:rsidRDefault="00C000CA" w:rsidP="002C0C4E">
            <w:r>
              <w:t>B49</w:t>
            </w:r>
          </w:p>
        </w:tc>
        <w:tc>
          <w:tcPr>
            <w:tcW w:w="7992" w:type="dxa"/>
          </w:tcPr>
          <w:p w:rsidR="009A2506" w:rsidRPr="009A2506" w:rsidRDefault="000C0AFB" w:rsidP="002C0C4E">
            <w:r>
              <w:t>Admin only accept valid guest’s request</w:t>
            </w:r>
          </w:p>
        </w:tc>
      </w:tr>
      <w:tr w:rsidR="000C0AFB" w:rsidRPr="00D868D7" w:rsidTr="002B20BE">
        <w:trPr>
          <w:trHeight w:val="50"/>
        </w:trPr>
        <w:tc>
          <w:tcPr>
            <w:tcW w:w="631" w:type="dxa"/>
          </w:tcPr>
          <w:p w:rsidR="000C0AFB" w:rsidRDefault="00C000CA" w:rsidP="002C0C4E">
            <w:r>
              <w:t>B50</w:t>
            </w:r>
          </w:p>
        </w:tc>
        <w:tc>
          <w:tcPr>
            <w:tcW w:w="7992" w:type="dxa"/>
          </w:tcPr>
          <w:p w:rsidR="000C0AFB" w:rsidRDefault="000C0AFB" w:rsidP="002C0C4E">
            <w:r>
              <w:t>After admin verify guest’s request, notation must be sent to guest’s email</w:t>
            </w:r>
          </w:p>
        </w:tc>
      </w:tr>
      <w:tr w:rsidR="000C0AFB" w:rsidRPr="00D868D7" w:rsidTr="002B20BE">
        <w:trPr>
          <w:trHeight w:val="50"/>
        </w:trPr>
        <w:tc>
          <w:tcPr>
            <w:tcW w:w="631" w:type="dxa"/>
          </w:tcPr>
          <w:p w:rsidR="000C0AFB" w:rsidRDefault="00E55B12" w:rsidP="002C0C4E">
            <w:r>
              <w:t>B51</w:t>
            </w:r>
          </w:p>
        </w:tc>
        <w:tc>
          <w:tcPr>
            <w:tcW w:w="7992" w:type="dxa"/>
          </w:tcPr>
          <w:p w:rsidR="000C0AFB" w:rsidRDefault="000C0AFB" w:rsidP="002C0C4E">
            <w:r>
              <w:t>After admin verify customer’s request, notation must be sent to customer’s email</w:t>
            </w:r>
          </w:p>
        </w:tc>
      </w:tr>
      <w:tr w:rsidR="000C0AFB" w:rsidRPr="00D868D7" w:rsidTr="002B20BE">
        <w:trPr>
          <w:trHeight w:val="50"/>
        </w:trPr>
        <w:tc>
          <w:tcPr>
            <w:tcW w:w="631" w:type="dxa"/>
          </w:tcPr>
          <w:p w:rsidR="000C0AFB" w:rsidRDefault="00053836" w:rsidP="002C0C4E">
            <w:r>
              <w:t>B52</w:t>
            </w:r>
          </w:p>
        </w:tc>
        <w:tc>
          <w:tcPr>
            <w:tcW w:w="7992" w:type="dxa"/>
          </w:tcPr>
          <w:p w:rsidR="000C0AFB" w:rsidRDefault="00101CC2" w:rsidP="002C0C4E">
            <w:r>
              <w:t>List of museum must only display museums are using The Erudite Guider’s services</w:t>
            </w:r>
          </w:p>
        </w:tc>
      </w:tr>
      <w:tr w:rsidR="00F77862" w:rsidRPr="00D868D7" w:rsidTr="002B20BE">
        <w:trPr>
          <w:trHeight w:val="50"/>
        </w:trPr>
        <w:tc>
          <w:tcPr>
            <w:tcW w:w="631" w:type="dxa"/>
          </w:tcPr>
          <w:p w:rsidR="00F77862" w:rsidRDefault="00053836" w:rsidP="002C0C4E">
            <w:r>
              <w:t>B53</w:t>
            </w:r>
          </w:p>
        </w:tc>
        <w:tc>
          <w:tcPr>
            <w:tcW w:w="7992" w:type="dxa"/>
          </w:tcPr>
          <w:p w:rsidR="00F77862" w:rsidRDefault="00F77862" w:rsidP="002C0C4E">
            <w:r>
              <w:t>Account have 2 statuses: “ACTIVE” and “DEACTIVE”</w:t>
            </w:r>
          </w:p>
        </w:tc>
      </w:tr>
      <w:tr w:rsidR="00F77862" w:rsidRPr="00D868D7" w:rsidTr="002B20BE">
        <w:trPr>
          <w:trHeight w:val="50"/>
        </w:trPr>
        <w:tc>
          <w:tcPr>
            <w:tcW w:w="631" w:type="dxa"/>
          </w:tcPr>
          <w:p w:rsidR="00F77862" w:rsidRDefault="00053836" w:rsidP="002C0C4E">
            <w:r>
              <w:t>B54</w:t>
            </w:r>
          </w:p>
        </w:tc>
        <w:tc>
          <w:tcPr>
            <w:tcW w:w="7992" w:type="dxa"/>
          </w:tcPr>
          <w:p w:rsidR="00F77862" w:rsidRDefault="00F77862" w:rsidP="002C0C4E">
            <w:r>
              <w:t>List of account must include all of status</w:t>
            </w:r>
            <w:r w:rsidR="001661BA">
              <w:tab/>
            </w:r>
          </w:p>
        </w:tc>
      </w:tr>
      <w:tr w:rsidR="001661BA" w:rsidRPr="00D868D7" w:rsidTr="002B20BE">
        <w:trPr>
          <w:trHeight w:val="50"/>
        </w:trPr>
        <w:tc>
          <w:tcPr>
            <w:tcW w:w="631" w:type="dxa"/>
          </w:tcPr>
          <w:p w:rsidR="001661BA" w:rsidRDefault="001661BA" w:rsidP="002C0C4E">
            <w:r>
              <w:t>B55</w:t>
            </w:r>
          </w:p>
        </w:tc>
        <w:tc>
          <w:tcPr>
            <w:tcW w:w="7992" w:type="dxa"/>
          </w:tcPr>
          <w:p w:rsidR="001661BA" w:rsidRDefault="001661BA" w:rsidP="002C0C4E">
            <w:r>
              <w:t>Account</w:t>
            </w:r>
            <w:r w:rsidR="00974A60">
              <w:t xml:space="preserve"> is in “ACTIVE” status</w:t>
            </w:r>
          </w:p>
        </w:tc>
      </w:tr>
      <w:tr w:rsidR="001661BA" w:rsidRPr="00D868D7" w:rsidTr="002B20BE">
        <w:trPr>
          <w:trHeight w:val="50"/>
        </w:trPr>
        <w:tc>
          <w:tcPr>
            <w:tcW w:w="631" w:type="dxa"/>
          </w:tcPr>
          <w:p w:rsidR="001661BA" w:rsidRDefault="001661BA" w:rsidP="002C0C4E">
            <w:r>
              <w:t>B56</w:t>
            </w:r>
          </w:p>
        </w:tc>
        <w:tc>
          <w:tcPr>
            <w:tcW w:w="7992" w:type="dxa"/>
          </w:tcPr>
          <w:p w:rsidR="001661BA" w:rsidRDefault="00974A60" w:rsidP="002C0C4E">
            <w:r>
              <w:t>Account is in “DEACTIVE” status</w:t>
            </w:r>
          </w:p>
        </w:tc>
      </w:tr>
      <w:tr w:rsidR="00974A60" w:rsidRPr="00D868D7" w:rsidTr="002B20BE">
        <w:trPr>
          <w:trHeight w:val="50"/>
        </w:trPr>
        <w:tc>
          <w:tcPr>
            <w:tcW w:w="631" w:type="dxa"/>
          </w:tcPr>
          <w:p w:rsidR="00974A60" w:rsidRDefault="00974A60" w:rsidP="002C0C4E">
            <w:r>
              <w:t>B57</w:t>
            </w:r>
          </w:p>
        </w:tc>
        <w:tc>
          <w:tcPr>
            <w:tcW w:w="7992" w:type="dxa"/>
          </w:tcPr>
          <w:p w:rsidR="00974A60" w:rsidRDefault="00974A60" w:rsidP="002C0C4E">
            <w:r>
              <w:t>“</w:t>
            </w:r>
            <w:r w:rsidRPr="00974A60">
              <w:rPr>
                <w:lang w:val="vi-VN"/>
              </w:rPr>
              <w:t>Trạng thái</w:t>
            </w:r>
            <w:r>
              <w:t>” include 2 values: “ACTIVE” or “DEACTIVE”</w:t>
            </w:r>
          </w:p>
        </w:tc>
      </w:tr>
      <w:tr w:rsidR="00974A60" w:rsidRPr="00D868D7" w:rsidTr="002B20BE">
        <w:trPr>
          <w:trHeight w:val="50"/>
        </w:trPr>
        <w:tc>
          <w:tcPr>
            <w:tcW w:w="631" w:type="dxa"/>
          </w:tcPr>
          <w:p w:rsidR="00974A60" w:rsidRDefault="00974A60" w:rsidP="002C0C4E">
            <w:r>
              <w:t>B58</w:t>
            </w:r>
          </w:p>
        </w:tc>
        <w:tc>
          <w:tcPr>
            <w:tcW w:w="7992" w:type="dxa"/>
          </w:tcPr>
          <w:p w:rsidR="00974A60" w:rsidRDefault="00974A60" w:rsidP="002C0C4E">
            <w:r>
              <w:t>“ACTIVE” or “DEACTIVE” radio button must be checked</w:t>
            </w:r>
          </w:p>
        </w:tc>
      </w:tr>
      <w:tr w:rsidR="00D3798B" w:rsidRPr="00D868D7" w:rsidTr="002B20BE">
        <w:trPr>
          <w:trHeight w:val="50"/>
        </w:trPr>
        <w:tc>
          <w:tcPr>
            <w:tcW w:w="631" w:type="dxa"/>
          </w:tcPr>
          <w:p w:rsidR="00D3798B" w:rsidRDefault="00D3798B" w:rsidP="002C0C4E">
            <w:r>
              <w:t>B59</w:t>
            </w:r>
          </w:p>
        </w:tc>
        <w:tc>
          <w:tcPr>
            <w:tcW w:w="7992" w:type="dxa"/>
          </w:tcPr>
          <w:p w:rsidR="00D3798B" w:rsidRDefault="00D3798B" w:rsidP="002C0C4E">
            <w:r>
              <w:t xml:space="preserve">Museum in list must be </w:t>
            </w:r>
            <w:r w:rsidR="00E418A7">
              <w:t>online on system (Using services of The Erudite Guider system)</w:t>
            </w:r>
          </w:p>
        </w:tc>
      </w:tr>
      <w:tr w:rsidR="00E418A7" w:rsidRPr="00D868D7" w:rsidTr="002B20BE">
        <w:trPr>
          <w:trHeight w:val="50"/>
        </w:trPr>
        <w:tc>
          <w:tcPr>
            <w:tcW w:w="631" w:type="dxa"/>
          </w:tcPr>
          <w:p w:rsidR="00E418A7" w:rsidRDefault="00E418A7" w:rsidP="002C0C4E">
            <w:r>
              <w:t>B60</w:t>
            </w:r>
          </w:p>
        </w:tc>
        <w:tc>
          <w:tcPr>
            <w:tcW w:w="7992" w:type="dxa"/>
          </w:tcPr>
          <w:p w:rsidR="00E418A7" w:rsidRDefault="00E418A7" w:rsidP="002C0C4E">
            <w:r>
              <w:t>Objects must be in “ACTIVE” status</w:t>
            </w:r>
          </w:p>
        </w:tc>
      </w:tr>
      <w:tr w:rsidR="00E418A7" w:rsidRPr="00D868D7" w:rsidTr="002B20BE">
        <w:trPr>
          <w:trHeight w:val="50"/>
        </w:trPr>
        <w:tc>
          <w:tcPr>
            <w:tcW w:w="631" w:type="dxa"/>
          </w:tcPr>
          <w:p w:rsidR="00E418A7" w:rsidRDefault="00E418A7" w:rsidP="002C0C4E">
            <w:r>
              <w:t>B61</w:t>
            </w:r>
          </w:p>
        </w:tc>
        <w:tc>
          <w:tcPr>
            <w:tcW w:w="7992" w:type="dxa"/>
          </w:tcPr>
          <w:p w:rsidR="00E418A7" w:rsidRDefault="00E418A7" w:rsidP="00E418A7">
            <w:r>
              <w:t>Active object is in changing process must has notify for user when it is scanned</w:t>
            </w:r>
          </w:p>
        </w:tc>
      </w:tr>
      <w:tr w:rsidR="009779AD" w:rsidRPr="00D868D7" w:rsidTr="002B20BE">
        <w:trPr>
          <w:trHeight w:val="50"/>
        </w:trPr>
        <w:tc>
          <w:tcPr>
            <w:tcW w:w="631" w:type="dxa"/>
          </w:tcPr>
          <w:p w:rsidR="009779AD" w:rsidRDefault="009779AD" w:rsidP="002C0C4E">
            <w:r>
              <w:t>B62</w:t>
            </w:r>
          </w:p>
        </w:tc>
        <w:tc>
          <w:tcPr>
            <w:tcW w:w="7992" w:type="dxa"/>
          </w:tcPr>
          <w:p w:rsidR="009779AD" w:rsidRDefault="009779AD" w:rsidP="009779AD">
            <w:r>
              <w:t>Notification must be sent automatically to user’s email.</w:t>
            </w:r>
          </w:p>
        </w:tc>
      </w:tr>
    </w:tbl>
    <w:p w:rsidR="00D904BD" w:rsidRPr="00D868D7" w:rsidRDefault="00D904BD" w:rsidP="002C0C4E"/>
    <w:p w:rsidR="00D904BD" w:rsidRPr="00D904BD" w:rsidRDefault="00C03EEA" w:rsidP="002C0C4E">
      <w:pPr>
        <w:pStyle w:val="Heading3"/>
      </w:pPr>
      <w:bookmarkStart w:id="43" w:name="_Toc463549169"/>
      <w:bookmarkStart w:id="44" w:name="_Toc466178667"/>
      <w:r w:rsidRPr="00D868D7">
        <w:t>Register</w:t>
      </w:r>
      <w:bookmarkEnd w:id="43"/>
      <w:bookmarkEnd w:id="44"/>
    </w:p>
    <w:p w:rsidR="00D904BD" w:rsidRPr="00D868D7" w:rsidRDefault="00693704" w:rsidP="002C0C4E">
      <w:r w:rsidRPr="00693704">
        <w:rPr>
          <w:noProof/>
          <w:lang w:val="vi-VN" w:eastAsia="vi-VN"/>
        </w:rPr>
        <w:drawing>
          <wp:inline distT="0" distB="0" distL="0" distR="0" wp14:anchorId="24644401" wp14:editId="3591A704">
            <wp:extent cx="5292725" cy="2457498"/>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2725" cy="2457498"/>
                    </a:xfrm>
                    <a:prstGeom prst="rect">
                      <a:avLst/>
                    </a:prstGeom>
                  </pic:spPr>
                </pic:pic>
              </a:graphicData>
            </a:graphic>
          </wp:inline>
        </w:drawing>
      </w:r>
    </w:p>
    <w:tbl>
      <w:tblPr>
        <w:tblStyle w:val="TableGrid"/>
        <w:tblW w:w="0" w:type="auto"/>
        <w:tblCellMar>
          <w:top w:w="14" w:type="dxa"/>
          <w:left w:w="144" w:type="dxa"/>
          <w:bottom w:w="144" w:type="dxa"/>
          <w:right w:w="144" w:type="dxa"/>
        </w:tblCellMar>
        <w:tblLook w:val="04A0" w:firstRow="1" w:lastRow="0" w:firstColumn="1" w:lastColumn="0" w:noHBand="0" w:noVBand="1"/>
      </w:tblPr>
      <w:tblGrid>
        <w:gridCol w:w="1793"/>
        <w:gridCol w:w="2097"/>
        <w:gridCol w:w="2352"/>
        <w:gridCol w:w="2381"/>
      </w:tblGrid>
      <w:tr w:rsidR="00C03EEA" w:rsidRPr="00D868D7" w:rsidTr="00196F50">
        <w:tc>
          <w:tcPr>
            <w:tcW w:w="1854" w:type="dxa"/>
            <w:shd w:val="clear" w:color="auto" w:fill="FBD4B4" w:themeFill="accent6" w:themeFillTint="66"/>
          </w:tcPr>
          <w:p w:rsidR="00C03EEA" w:rsidRPr="00D868D7" w:rsidRDefault="00E662B7" w:rsidP="002C0C4E">
            <w:r>
              <w:t>Use Case ID:</w:t>
            </w:r>
          </w:p>
        </w:tc>
        <w:tc>
          <w:tcPr>
            <w:tcW w:w="7722" w:type="dxa"/>
            <w:gridSpan w:val="3"/>
            <w:shd w:val="clear" w:color="auto" w:fill="FBD4B4" w:themeFill="accent6" w:themeFillTint="66"/>
          </w:tcPr>
          <w:p w:rsidR="00C03EEA" w:rsidRPr="00D868D7" w:rsidRDefault="00C03EEA" w:rsidP="002C0C4E">
            <w:r w:rsidRPr="00D868D7">
              <w:t>UC-01-01</w:t>
            </w:r>
          </w:p>
        </w:tc>
      </w:tr>
      <w:tr w:rsidR="00C03EEA" w:rsidRPr="00D868D7" w:rsidTr="00196F50">
        <w:tc>
          <w:tcPr>
            <w:tcW w:w="1854" w:type="dxa"/>
            <w:shd w:val="clear" w:color="auto" w:fill="FBD4B4" w:themeFill="accent6" w:themeFillTint="66"/>
          </w:tcPr>
          <w:p w:rsidR="00C03EEA" w:rsidRPr="00D868D7" w:rsidRDefault="00C03EEA" w:rsidP="002C0C4E">
            <w:r w:rsidRPr="00D868D7">
              <w:t>Created By:</w:t>
            </w:r>
          </w:p>
        </w:tc>
        <w:tc>
          <w:tcPr>
            <w:tcW w:w="2370" w:type="dxa"/>
          </w:tcPr>
          <w:p w:rsidR="00C03EEA" w:rsidRPr="009E4B59" w:rsidRDefault="009E4B59" w:rsidP="002C0C4E">
            <w:pPr>
              <w:rPr>
                <w:lang w:val="vi-VN"/>
              </w:rPr>
            </w:pPr>
            <w:r w:rsidRPr="009E4B59">
              <w:rPr>
                <w:lang w:val="vi-VN"/>
              </w:rPr>
              <w:t>QuyetNH</w:t>
            </w:r>
          </w:p>
        </w:tc>
        <w:tc>
          <w:tcPr>
            <w:tcW w:w="2676" w:type="dxa"/>
          </w:tcPr>
          <w:p w:rsidR="00C03EEA" w:rsidRPr="00D868D7" w:rsidRDefault="00C03EEA" w:rsidP="002C0C4E">
            <w:r w:rsidRPr="00D868D7">
              <w:t>Date Created:</w:t>
            </w:r>
          </w:p>
        </w:tc>
        <w:tc>
          <w:tcPr>
            <w:tcW w:w="2676" w:type="dxa"/>
          </w:tcPr>
          <w:p w:rsidR="00C03EEA" w:rsidRPr="00D868D7" w:rsidRDefault="009E4B59" w:rsidP="002C0C4E">
            <w:r>
              <w:t>1</w:t>
            </w:r>
            <w:r w:rsidR="00C03EEA" w:rsidRPr="00D868D7">
              <w:t>9/09/2016</w:t>
            </w:r>
          </w:p>
        </w:tc>
      </w:tr>
      <w:tr w:rsidR="00C03EEA" w:rsidRPr="00D868D7" w:rsidTr="00196F50">
        <w:tc>
          <w:tcPr>
            <w:tcW w:w="1854" w:type="dxa"/>
            <w:shd w:val="clear" w:color="auto" w:fill="FBD4B4" w:themeFill="accent6" w:themeFillTint="66"/>
          </w:tcPr>
          <w:p w:rsidR="00C03EEA" w:rsidRPr="00D868D7" w:rsidRDefault="00C03EEA" w:rsidP="002C0C4E">
            <w:r w:rsidRPr="00D868D7">
              <w:t>Primary Actor:</w:t>
            </w:r>
          </w:p>
        </w:tc>
        <w:tc>
          <w:tcPr>
            <w:tcW w:w="2370" w:type="dxa"/>
          </w:tcPr>
          <w:p w:rsidR="00C03EEA" w:rsidRPr="00D868D7" w:rsidRDefault="00C03EEA" w:rsidP="002C0C4E">
            <w:r w:rsidRPr="00D868D7">
              <w:t>Guest</w:t>
            </w:r>
            <w:r w:rsidR="001621A0">
              <w:t xml:space="preserve"> (Free Museum)</w:t>
            </w:r>
          </w:p>
        </w:tc>
        <w:tc>
          <w:tcPr>
            <w:tcW w:w="2676" w:type="dxa"/>
          </w:tcPr>
          <w:p w:rsidR="00C03EEA" w:rsidRPr="00D868D7" w:rsidRDefault="00C03EEA" w:rsidP="002C0C4E">
            <w:r w:rsidRPr="00D868D7">
              <w:t>Secondary Actor:</w:t>
            </w:r>
          </w:p>
        </w:tc>
        <w:tc>
          <w:tcPr>
            <w:tcW w:w="2676" w:type="dxa"/>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Trigger:</w:t>
            </w:r>
          </w:p>
        </w:tc>
        <w:tc>
          <w:tcPr>
            <w:tcW w:w="7722" w:type="dxa"/>
            <w:gridSpan w:val="3"/>
          </w:tcPr>
          <w:p w:rsidR="00C03EEA" w:rsidRPr="00D868D7" w:rsidRDefault="00C03EEA" w:rsidP="002C0C4E">
            <w:r w:rsidRPr="00D868D7">
              <w:t xml:space="preserve">Click on </w:t>
            </w:r>
            <w:r w:rsidRPr="003340F1">
              <w:rPr>
                <w:lang w:val="vi-VN"/>
              </w:rPr>
              <w:t>“</w:t>
            </w:r>
            <w:r w:rsidR="003340F1" w:rsidRPr="003340F1">
              <w:rPr>
                <w:lang w:val="vi-VN"/>
              </w:rPr>
              <w:t>Đăng ký</w:t>
            </w:r>
            <w:r w:rsidRPr="003340F1">
              <w:rPr>
                <w:lang w:val="vi-VN"/>
              </w:rPr>
              <w:t>”</w:t>
            </w:r>
            <w:r w:rsidR="003340F1" w:rsidRPr="003340F1">
              <w:rPr>
                <w:lang w:val="vi-VN"/>
              </w:rPr>
              <w:t xml:space="preserve"> </w:t>
            </w:r>
            <w:r w:rsidR="003340F1">
              <w:t xml:space="preserve">on </w:t>
            </w:r>
            <w:r w:rsidR="00A160EA">
              <w:t>navigation bar</w:t>
            </w:r>
            <w:r w:rsidRPr="00D868D7">
              <w:t>.</w:t>
            </w:r>
          </w:p>
        </w:tc>
      </w:tr>
      <w:tr w:rsidR="00C03EEA" w:rsidRPr="00D868D7" w:rsidTr="00196F50">
        <w:tc>
          <w:tcPr>
            <w:tcW w:w="1854" w:type="dxa"/>
            <w:shd w:val="clear" w:color="auto" w:fill="FBD4B4" w:themeFill="accent6" w:themeFillTint="66"/>
          </w:tcPr>
          <w:p w:rsidR="00C03EEA" w:rsidRPr="00D868D7" w:rsidRDefault="00C03EEA" w:rsidP="002C0C4E">
            <w:r w:rsidRPr="00D868D7">
              <w:t>Description</w:t>
            </w:r>
          </w:p>
        </w:tc>
        <w:tc>
          <w:tcPr>
            <w:tcW w:w="7722" w:type="dxa"/>
            <w:gridSpan w:val="3"/>
          </w:tcPr>
          <w:p w:rsidR="00C03EEA" w:rsidRPr="00D868D7" w:rsidRDefault="00C03EEA" w:rsidP="002C0C4E">
            <w:r w:rsidRPr="00F41EB0">
              <w:t>W</w:t>
            </w:r>
            <w:r w:rsidR="009E4B59">
              <w:t xml:space="preserve">hen you have just visited </w:t>
            </w:r>
            <w:r w:rsidR="007B6D48">
              <w:rPr>
                <w:i/>
              </w:rPr>
              <w:t>The Erudite Guider</w:t>
            </w:r>
            <w:r w:rsidRPr="00F41EB0">
              <w:t>, you are our guest and you can</w:t>
            </w:r>
            <w:r w:rsidR="009E4B59">
              <w:t xml:space="preserve"> </w:t>
            </w:r>
            <w:r w:rsidRPr="00F41EB0">
              <w:t xml:space="preserve">view </w:t>
            </w:r>
            <w:r w:rsidR="004C0BD2">
              <w:t xml:space="preserve">what </w:t>
            </w:r>
            <w:r w:rsidR="009E4B59">
              <w:t>our technology and features</w:t>
            </w:r>
            <w:r w:rsidR="004C0BD2">
              <w:t xml:space="preserve"> are</w:t>
            </w:r>
            <w:r w:rsidRPr="00F41EB0">
              <w:t xml:space="preserve">, view </w:t>
            </w:r>
            <w:r w:rsidR="009E4B59">
              <w:t>information of project team</w:t>
            </w:r>
            <w:r w:rsidRPr="00F41EB0">
              <w:t>.</w:t>
            </w:r>
            <w:r w:rsidR="009E4B59">
              <w:t xml:space="preserve"> </w:t>
            </w:r>
            <w:r w:rsidR="004C0BD2">
              <w:t>Moreover, to use those</w:t>
            </w:r>
            <w:r w:rsidR="009E4B59">
              <w:t xml:space="preserve"> unique</w:t>
            </w:r>
            <w:r w:rsidR="004C0BD2">
              <w:t xml:space="preserve"> functions, what you need to do is register an account and then become our member. </w:t>
            </w:r>
            <w:r w:rsidR="00064202">
              <w:t xml:space="preserve">Our system use museum’s email </w:t>
            </w:r>
            <w:r w:rsidR="0060115A">
              <w:t xml:space="preserve">for account request. </w:t>
            </w:r>
            <w:r w:rsidR="004C0BD2">
              <w:t xml:space="preserve">When </w:t>
            </w:r>
            <w:r w:rsidR="00A03B03">
              <w:t>you became</w:t>
            </w:r>
            <w:r w:rsidR="004C0BD2">
              <w:t xml:space="preserve"> a member of our system, as such museum (enterprise), you can easily manage your artifacts, object by add new, change and remove them</w:t>
            </w:r>
            <w:r w:rsidRPr="00F41EB0">
              <w:t xml:space="preserve">… </w:t>
            </w:r>
            <w:r w:rsidR="004C0BD2">
              <w:t xml:space="preserve">The Erudite system </w:t>
            </w:r>
            <w:r w:rsidRPr="00F41EB0">
              <w:t xml:space="preserve">allows you to register an account </w:t>
            </w:r>
            <w:r w:rsidR="004C0BD2">
              <w:t xml:space="preserve">as an enterprise </w:t>
            </w:r>
            <w:r w:rsidRPr="00F41EB0">
              <w:t>with basic information (</w:t>
            </w:r>
            <w:r w:rsidR="004C0BD2">
              <w:t>museum name</w:t>
            </w:r>
            <w:r w:rsidRPr="00F41EB0">
              <w:t xml:space="preserve">, </w:t>
            </w:r>
            <w:r w:rsidR="00037073">
              <w:t xml:space="preserve">address, account password, email </w:t>
            </w:r>
            <w:r w:rsidR="00037073" w:rsidRPr="00D7790F">
              <w:t>…</w:t>
            </w:r>
            <w:r w:rsidRPr="00F41EB0">
              <w:t xml:space="preserve">). And we instantly send you an email to confirm. When you have an account, you can login to </w:t>
            </w:r>
            <w:r w:rsidR="00037073" w:rsidRPr="009E4B59">
              <w:rPr>
                <w:i/>
              </w:rPr>
              <w:t>baotang.esy.es</w:t>
            </w:r>
            <w:r w:rsidR="00037073" w:rsidRPr="00F41EB0">
              <w:t xml:space="preserve"> </w:t>
            </w:r>
            <w:r w:rsidRPr="00F41EB0">
              <w:t xml:space="preserve">and </w:t>
            </w:r>
            <w:r w:rsidR="00037073">
              <w:t>enjoy the service we bring to your enterprise</w:t>
            </w:r>
            <w:r w:rsidRPr="00F41EB0">
              <w:t>.</w:t>
            </w:r>
          </w:p>
        </w:tc>
      </w:tr>
      <w:tr w:rsidR="00C03EEA" w:rsidRPr="00D868D7" w:rsidTr="00196F50">
        <w:tc>
          <w:tcPr>
            <w:tcW w:w="1854" w:type="dxa"/>
            <w:shd w:val="clear" w:color="auto" w:fill="FBD4B4" w:themeFill="accent6" w:themeFillTint="66"/>
          </w:tcPr>
          <w:p w:rsidR="00C03EEA" w:rsidRPr="00D868D7" w:rsidRDefault="00C03EEA" w:rsidP="002C0C4E">
            <w:r w:rsidRPr="00D868D7">
              <w:t>Preconditions:</w:t>
            </w:r>
          </w:p>
        </w:tc>
        <w:tc>
          <w:tcPr>
            <w:tcW w:w="7722" w:type="dxa"/>
            <w:gridSpan w:val="3"/>
          </w:tcPr>
          <w:p w:rsidR="00C03EEA" w:rsidRPr="00D868D7" w:rsidRDefault="00973844" w:rsidP="002C0C4E">
            <w:r>
              <w:t>Guest has a</w:t>
            </w:r>
            <w:r w:rsidR="00C03EEA" w:rsidRPr="00D868D7">
              <w:t xml:space="preserve"> </w:t>
            </w:r>
            <w:r w:rsidR="003340F1">
              <w:t xml:space="preserve">valid </w:t>
            </w:r>
            <w:r w:rsidR="00C03EEA" w:rsidRPr="00D868D7">
              <w:t>email address</w:t>
            </w:r>
            <w:r w:rsidR="00037073">
              <w:t xml:space="preserve"> and right information of enterprise (museum).</w:t>
            </w:r>
          </w:p>
        </w:tc>
      </w:tr>
      <w:tr w:rsidR="00C03EEA" w:rsidRPr="00D868D7" w:rsidTr="00196F50">
        <w:tc>
          <w:tcPr>
            <w:tcW w:w="1854" w:type="dxa"/>
            <w:shd w:val="clear" w:color="auto" w:fill="FBD4B4" w:themeFill="accent6" w:themeFillTint="66"/>
          </w:tcPr>
          <w:p w:rsidR="00C03EEA" w:rsidRPr="00D868D7" w:rsidRDefault="00C03EEA" w:rsidP="002C0C4E">
            <w:r w:rsidRPr="00D868D7">
              <w:t>Post conditions:</w:t>
            </w:r>
          </w:p>
        </w:tc>
        <w:tc>
          <w:tcPr>
            <w:tcW w:w="7722" w:type="dxa"/>
            <w:gridSpan w:val="3"/>
          </w:tcPr>
          <w:p w:rsidR="00C03EEA" w:rsidRPr="00D868D7" w:rsidRDefault="0060115A" w:rsidP="002C0C4E">
            <w:r w:rsidRPr="0060115A">
              <w:t>Our system</w:t>
            </w:r>
            <w:r w:rsidR="003A0C6A">
              <w:t xml:space="preserve"> will</w:t>
            </w:r>
            <w:r w:rsidR="004F69A7">
              <w:t xml:space="preserve"> </w:t>
            </w:r>
            <w:r>
              <w:t>confirm</w:t>
            </w:r>
            <w:r w:rsidRPr="0060115A">
              <w:t xml:space="preserve"> </w:t>
            </w:r>
            <w:r>
              <w:t>the registration</w:t>
            </w:r>
            <w:r w:rsidR="00C03EEA" w:rsidRPr="00D868D7">
              <w:t xml:space="preserve"> </w:t>
            </w:r>
            <w:r w:rsidR="003A0C6A">
              <w:t>by</w:t>
            </w:r>
            <w:r w:rsidR="00C03EEA" w:rsidRPr="00D868D7">
              <w:t xml:space="preserve"> send</w:t>
            </w:r>
            <w:r w:rsidR="003A0C6A">
              <w:t>ing</w:t>
            </w:r>
            <w:r w:rsidR="00C03EEA" w:rsidRPr="00D868D7">
              <w:t xml:space="preserve"> an email to user</w:t>
            </w:r>
            <w:r w:rsidR="00037073">
              <w:t>.</w:t>
            </w:r>
          </w:p>
        </w:tc>
      </w:tr>
      <w:tr w:rsidR="00C03EEA" w:rsidRPr="00D868D7" w:rsidTr="00196F50">
        <w:tc>
          <w:tcPr>
            <w:tcW w:w="1854" w:type="dxa"/>
            <w:shd w:val="clear" w:color="auto" w:fill="FBD4B4" w:themeFill="accent6" w:themeFillTint="66"/>
          </w:tcPr>
          <w:p w:rsidR="00C03EEA" w:rsidRPr="00D868D7" w:rsidRDefault="00C03EEA" w:rsidP="002C0C4E">
            <w:r w:rsidRPr="00D868D7">
              <w:t>Normal Flow:</w:t>
            </w:r>
          </w:p>
        </w:tc>
        <w:tc>
          <w:tcPr>
            <w:tcW w:w="7722" w:type="dxa"/>
            <w:gridSpan w:val="3"/>
          </w:tcPr>
          <w:p w:rsidR="00C03EEA" w:rsidRPr="00D868D7" w:rsidRDefault="00C03EEA" w:rsidP="002C0C4E">
            <w:r w:rsidRPr="00D868D7">
              <w:t>Register:</w:t>
            </w:r>
          </w:p>
          <w:p w:rsidR="00C03EEA" w:rsidRPr="00D868D7" w:rsidRDefault="00C03EEA" w:rsidP="002C0C4E">
            <w:pPr>
              <w:pStyle w:val="ListParagraph"/>
              <w:numPr>
                <w:ilvl w:val="0"/>
                <w:numId w:val="8"/>
              </w:numPr>
            </w:pPr>
            <w:r w:rsidRPr="00D868D7">
              <w:t xml:space="preserve">The guest clicks on </w:t>
            </w:r>
            <w:r w:rsidR="003340F1" w:rsidRPr="003340F1">
              <w:rPr>
                <w:lang w:val="vi-VN"/>
              </w:rPr>
              <w:t xml:space="preserve">“Đăng ký” </w:t>
            </w:r>
            <w:r w:rsidR="00A160EA">
              <w:t>on navigation bar</w:t>
            </w:r>
            <w:r w:rsidR="003340F1" w:rsidRPr="00D868D7">
              <w:t>.</w:t>
            </w:r>
          </w:p>
          <w:p w:rsidR="00C03EEA" w:rsidRPr="00D868D7" w:rsidRDefault="00C03EEA" w:rsidP="002C0C4E">
            <w:pPr>
              <w:pStyle w:val="ListParagraph"/>
              <w:numPr>
                <w:ilvl w:val="0"/>
                <w:numId w:val="8"/>
              </w:numPr>
            </w:pPr>
            <w:r w:rsidRPr="00D868D7">
              <w:t xml:space="preserve">The guest enters </w:t>
            </w:r>
            <w:r w:rsidRPr="00973844">
              <w:rPr>
                <w:lang w:val="vi-VN"/>
              </w:rPr>
              <w:t>“</w:t>
            </w:r>
            <w:r w:rsidR="00973844" w:rsidRPr="00973844">
              <w:rPr>
                <w:lang w:val="vi-VN"/>
              </w:rPr>
              <w:t>Địa chỉ e</w:t>
            </w:r>
            <w:r w:rsidR="00125E87" w:rsidRPr="00973844">
              <w:rPr>
                <w:lang w:val="vi-VN"/>
              </w:rPr>
              <w:t>mail</w:t>
            </w:r>
            <w:r w:rsidRPr="00973844">
              <w:rPr>
                <w:lang w:val="vi-VN"/>
              </w:rPr>
              <w:t xml:space="preserve">”, </w:t>
            </w:r>
            <w:r w:rsidRPr="00D868D7">
              <w:t>”</w:t>
            </w:r>
            <w:r w:rsidR="00125E87" w:rsidRPr="00125E87">
              <w:rPr>
                <w:lang w:val="vi-VN"/>
              </w:rPr>
              <w:t>Mật khẩu</w:t>
            </w:r>
            <w:r w:rsidRPr="00125E87">
              <w:rPr>
                <w:lang w:val="vi-VN"/>
              </w:rPr>
              <w:t xml:space="preserve">”, </w:t>
            </w:r>
            <w:r w:rsidR="00125E87" w:rsidRPr="00125E87">
              <w:rPr>
                <w:lang w:val="vi-VN"/>
              </w:rPr>
              <w:t xml:space="preserve">“Nhập lại mật </w:t>
            </w:r>
            <w:r w:rsidR="00125E87" w:rsidRPr="00125E87">
              <w:rPr>
                <w:lang w:val="vi-VN"/>
              </w:rPr>
              <w:lastRenderedPageBreak/>
              <w:t xml:space="preserve">khẩu”, </w:t>
            </w:r>
            <w:r w:rsidRPr="00125E87">
              <w:rPr>
                <w:lang w:val="vi-VN"/>
              </w:rPr>
              <w:t>“</w:t>
            </w:r>
            <w:r w:rsidR="00125E87" w:rsidRPr="00125E87">
              <w:rPr>
                <w:lang w:val="vi-VN"/>
              </w:rPr>
              <w:t>Tên bảo tàng”, “</w:t>
            </w:r>
            <w:r w:rsidR="00125E87" w:rsidRPr="00973844">
              <w:rPr>
                <w:lang w:val="vi-VN"/>
              </w:rPr>
              <w:t>Xã/ Phường</w:t>
            </w:r>
            <w:r w:rsidRPr="00125E87">
              <w:rPr>
                <w:lang w:val="vi-VN"/>
              </w:rPr>
              <w:t>”,</w:t>
            </w:r>
            <w:r w:rsidR="00125E87" w:rsidRPr="00125E87">
              <w:rPr>
                <w:lang w:val="vi-VN"/>
              </w:rPr>
              <w:t xml:space="preserve"> “Huyện/ Quận”, “Tỉnh/ Thành phố”, “Số điện thoại”,</w:t>
            </w:r>
            <w:r w:rsidR="00125E87">
              <w:t xml:space="preserve"> “</w:t>
            </w:r>
            <w:r w:rsidR="00973844" w:rsidRPr="00973844">
              <w:rPr>
                <w:lang w:val="vi-VN"/>
              </w:rPr>
              <w:t>Địa chỉ website</w:t>
            </w:r>
            <w:r w:rsidR="00125E87">
              <w:t>”</w:t>
            </w:r>
            <w:r w:rsidRPr="00D868D7">
              <w:t>.</w:t>
            </w:r>
          </w:p>
          <w:p w:rsidR="00C03EEA" w:rsidRPr="00D868D7" w:rsidRDefault="00C03EEA" w:rsidP="002C0C4E">
            <w:pPr>
              <w:pStyle w:val="ListParagraph"/>
              <w:numPr>
                <w:ilvl w:val="0"/>
                <w:numId w:val="8"/>
              </w:numPr>
            </w:pPr>
            <w:r w:rsidRPr="00D868D7">
              <w:t xml:space="preserve">The guest clicks on </w:t>
            </w:r>
            <w:r w:rsidRPr="00973844">
              <w:rPr>
                <w:lang w:val="vi-VN"/>
              </w:rPr>
              <w:t>“</w:t>
            </w:r>
            <w:r w:rsidR="00973844" w:rsidRPr="00973844">
              <w:rPr>
                <w:lang w:val="vi-VN"/>
              </w:rPr>
              <w:t>Yêu cầu tài khoản</w:t>
            </w:r>
            <w:r w:rsidRPr="00973844">
              <w:rPr>
                <w:lang w:val="vi-VN"/>
              </w:rPr>
              <w:t xml:space="preserve">” </w:t>
            </w:r>
            <w:r w:rsidRPr="00D868D7">
              <w:t>button</w:t>
            </w:r>
            <w:r w:rsidR="00973844">
              <w:t>.</w:t>
            </w:r>
          </w:p>
          <w:p w:rsidR="00125E87" w:rsidRDefault="009A2506" w:rsidP="002C0C4E">
            <w:pPr>
              <w:pStyle w:val="ListParagraph"/>
              <w:numPr>
                <w:ilvl w:val="0"/>
                <w:numId w:val="8"/>
              </w:numPr>
            </w:pPr>
            <w:r w:rsidRPr="009C301B">
              <w:t>Admin</w:t>
            </w:r>
            <w:r>
              <w:t xml:space="preserve"> </w:t>
            </w:r>
            <w:r w:rsidR="00C03EEA" w:rsidRPr="00D868D7">
              <w:t>validates all the informa</w:t>
            </w:r>
            <w:r w:rsidR="009C301B">
              <w:t>tion. I</w:t>
            </w:r>
            <w:r w:rsidR="00C03EEA" w:rsidRPr="00D868D7">
              <w:t>f it is correct,</w:t>
            </w:r>
            <w:r>
              <w:t xml:space="preserve"> </w:t>
            </w:r>
            <w:r>
              <w:rPr>
                <w:i/>
              </w:rPr>
              <w:t>The Erudite Guider</w:t>
            </w:r>
            <w:r w:rsidRPr="00D868D7">
              <w:t xml:space="preserve"> </w:t>
            </w:r>
            <w:r>
              <w:t>system will</w:t>
            </w:r>
            <w:r w:rsidR="00C03EEA" w:rsidRPr="00D868D7">
              <w:t xml:space="preserve"> add user information to database and send an email to user’s email address with text: “</w:t>
            </w:r>
            <w:r w:rsidR="00125E87" w:rsidRPr="00125E87">
              <w:rPr>
                <w:lang w:val="vi-VN"/>
              </w:rPr>
              <w:t>Yêu cầu của bạn đang được xử lý</w:t>
            </w:r>
            <w:r w:rsidR="00C03EEA" w:rsidRPr="00D868D7">
              <w:t xml:space="preserve">”. </w:t>
            </w:r>
          </w:p>
          <w:p w:rsidR="00C03EEA" w:rsidRPr="00D868D7" w:rsidRDefault="00125E87" w:rsidP="002C0C4E">
            <w:pPr>
              <w:pStyle w:val="ListParagraph"/>
              <w:numPr>
                <w:ilvl w:val="0"/>
                <w:numId w:val="8"/>
              </w:numPr>
            </w:pPr>
            <w:r w:rsidRPr="00125E87">
              <w:t>After administrator received guest’s request, he validate the reality of information in that request and decide to approve to create a new account in DB and then notice that museum.</w:t>
            </w:r>
            <w:r w:rsidR="00C03EEA" w:rsidRPr="00D868D7">
              <w:t xml:space="preserve"> </w:t>
            </w:r>
          </w:p>
        </w:tc>
      </w:tr>
      <w:tr w:rsidR="00C03EEA" w:rsidRPr="00D868D7" w:rsidTr="00196F50">
        <w:tc>
          <w:tcPr>
            <w:tcW w:w="1854" w:type="dxa"/>
            <w:shd w:val="clear" w:color="auto" w:fill="FBD4B4" w:themeFill="accent6" w:themeFillTint="66"/>
          </w:tcPr>
          <w:p w:rsidR="00C03EEA" w:rsidRPr="00D868D7" w:rsidRDefault="00C03EEA" w:rsidP="002C0C4E">
            <w:r w:rsidRPr="00D868D7">
              <w:lastRenderedPageBreak/>
              <w:t>Alternative Flows:</w:t>
            </w:r>
          </w:p>
        </w:tc>
        <w:tc>
          <w:tcPr>
            <w:tcW w:w="7722" w:type="dxa"/>
            <w:gridSpan w:val="3"/>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Exceptions:</w:t>
            </w:r>
          </w:p>
        </w:tc>
        <w:tc>
          <w:tcPr>
            <w:tcW w:w="7722" w:type="dxa"/>
            <w:gridSpan w:val="3"/>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Priority:</w:t>
            </w:r>
          </w:p>
        </w:tc>
        <w:tc>
          <w:tcPr>
            <w:tcW w:w="7722" w:type="dxa"/>
            <w:gridSpan w:val="3"/>
          </w:tcPr>
          <w:p w:rsidR="00C03EEA" w:rsidRPr="00D868D7" w:rsidRDefault="00C03EEA" w:rsidP="002C0C4E">
            <w:r w:rsidRPr="00D868D7">
              <w:t>High</w:t>
            </w:r>
          </w:p>
        </w:tc>
      </w:tr>
      <w:tr w:rsidR="00C03EEA" w:rsidRPr="00D868D7" w:rsidTr="00973844">
        <w:trPr>
          <w:trHeight w:val="138"/>
        </w:trPr>
        <w:tc>
          <w:tcPr>
            <w:tcW w:w="1854" w:type="dxa"/>
            <w:shd w:val="clear" w:color="auto" w:fill="FBD4B4" w:themeFill="accent6" w:themeFillTint="66"/>
          </w:tcPr>
          <w:p w:rsidR="00C03EEA" w:rsidRPr="00D868D7" w:rsidRDefault="00C03EEA" w:rsidP="002C0C4E">
            <w:r w:rsidRPr="00D868D7">
              <w:t>Frequency of Use:</w:t>
            </w:r>
          </w:p>
        </w:tc>
        <w:tc>
          <w:tcPr>
            <w:tcW w:w="7722" w:type="dxa"/>
            <w:gridSpan w:val="3"/>
          </w:tcPr>
          <w:p w:rsidR="00C03EEA" w:rsidRPr="00D868D7" w:rsidRDefault="00C03EEA" w:rsidP="002C0C4E">
            <w:r w:rsidRPr="00D868D7">
              <w:t>Medium.</w:t>
            </w:r>
          </w:p>
        </w:tc>
      </w:tr>
      <w:tr w:rsidR="00C03EEA" w:rsidRPr="00D868D7" w:rsidTr="00196F50">
        <w:tc>
          <w:tcPr>
            <w:tcW w:w="1854" w:type="dxa"/>
            <w:shd w:val="clear" w:color="auto" w:fill="FBD4B4" w:themeFill="accent6" w:themeFillTint="66"/>
          </w:tcPr>
          <w:p w:rsidR="00C03EEA" w:rsidRPr="00D868D7" w:rsidRDefault="00C03EEA" w:rsidP="002C0C4E">
            <w:r w:rsidRPr="00D868D7">
              <w:t>Business Rules:</w:t>
            </w:r>
          </w:p>
        </w:tc>
        <w:tc>
          <w:tcPr>
            <w:tcW w:w="7722" w:type="dxa"/>
            <w:gridSpan w:val="3"/>
          </w:tcPr>
          <w:p w:rsidR="00C03EEA" w:rsidRPr="00D868D7" w:rsidRDefault="00C03EEA" w:rsidP="002C0C4E">
            <w:r w:rsidRPr="00D868D7">
              <w:t>B1, B2, B3, B4, B5, B6, B7, B8, B9, B10</w:t>
            </w:r>
            <w:r w:rsidR="00F070F1">
              <w:t>, B11, B12, B13, B14, B15, B16, B17, B18, B19, B20, B21, B22, B23, B24</w:t>
            </w:r>
            <w:r w:rsidR="007D5381">
              <w:t>, B25</w:t>
            </w:r>
          </w:p>
        </w:tc>
      </w:tr>
      <w:tr w:rsidR="00C03EEA" w:rsidRPr="00D868D7" w:rsidTr="00196F50">
        <w:tc>
          <w:tcPr>
            <w:tcW w:w="1854" w:type="dxa"/>
            <w:shd w:val="clear" w:color="auto" w:fill="FBD4B4" w:themeFill="accent6" w:themeFillTint="66"/>
          </w:tcPr>
          <w:p w:rsidR="00C03EEA" w:rsidRPr="00D868D7" w:rsidRDefault="00C03EEA" w:rsidP="002C0C4E">
            <w:r w:rsidRPr="00D868D7">
              <w:t>Other Information:</w:t>
            </w:r>
          </w:p>
        </w:tc>
        <w:tc>
          <w:tcPr>
            <w:tcW w:w="7722" w:type="dxa"/>
            <w:gridSpan w:val="3"/>
          </w:tcPr>
          <w:p w:rsidR="00C03EEA" w:rsidRPr="00D868D7" w:rsidRDefault="00C03EEA" w:rsidP="002C0C4E">
            <w:r w:rsidRPr="00D868D7">
              <w:t>N/A</w:t>
            </w:r>
          </w:p>
        </w:tc>
      </w:tr>
      <w:tr w:rsidR="00C03EEA" w:rsidRPr="00D868D7" w:rsidTr="00196F50">
        <w:tc>
          <w:tcPr>
            <w:tcW w:w="1854" w:type="dxa"/>
            <w:shd w:val="clear" w:color="auto" w:fill="FBD4B4" w:themeFill="accent6" w:themeFillTint="66"/>
          </w:tcPr>
          <w:p w:rsidR="00C03EEA" w:rsidRPr="00D868D7" w:rsidRDefault="00C03EEA" w:rsidP="002C0C4E">
            <w:r w:rsidRPr="00D868D7">
              <w:t>Assumptions</w:t>
            </w:r>
          </w:p>
        </w:tc>
        <w:tc>
          <w:tcPr>
            <w:tcW w:w="7722" w:type="dxa"/>
            <w:gridSpan w:val="3"/>
          </w:tcPr>
          <w:p w:rsidR="00C03EEA" w:rsidRPr="00D868D7" w:rsidRDefault="00C03EEA" w:rsidP="002C0C4E">
            <w:r w:rsidRPr="00D868D7">
              <w:t>N/A</w:t>
            </w:r>
          </w:p>
        </w:tc>
      </w:tr>
    </w:tbl>
    <w:p w:rsidR="00C03EEA" w:rsidRDefault="00C03EEA" w:rsidP="002C0C4E"/>
    <w:p w:rsidR="00323B2F" w:rsidRPr="00D868D7" w:rsidRDefault="00323B2F" w:rsidP="002C0C4E"/>
    <w:p w:rsidR="00C03EEA" w:rsidRPr="00D868D7" w:rsidRDefault="00C03EEA" w:rsidP="002C0C4E">
      <w:pPr>
        <w:pStyle w:val="Heading3"/>
      </w:pPr>
      <w:bookmarkStart w:id="45" w:name="_Toc463549170"/>
      <w:bookmarkStart w:id="46" w:name="_Toc466178668"/>
      <w:r w:rsidRPr="00D868D7">
        <w:t>Log in</w:t>
      </w:r>
      <w:bookmarkEnd w:id="45"/>
      <w:bookmarkEnd w:id="46"/>
    </w:p>
    <w:p w:rsidR="00C03EEA" w:rsidRPr="00D868D7" w:rsidRDefault="007779B6" w:rsidP="007779B6">
      <w:pPr>
        <w:jc w:val="center"/>
      </w:pPr>
      <w:r w:rsidRPr="007779B6">
        <w:drawing>
          <wp:inline distT="0" distB="0" distL="0" distR="0" wp14:anchorId="2FC11753" wp14:editId="1DA8A0F3">
            <wp:extent cx="5292725" cy="26689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92725" cy="2668981"/>
                    </a:xfrm>
                    <a:prstGeom prst="rect">
                      <a:avLst/>
                    </a:prstGeom>
                  </pic:spPr>
                </pic:pic>
              </a:graphicData>
            </a:graphic>
          </wp:inline>
        </w:drawing>
      </w:r>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UC-02-01</w:t>
            </w:r>
          </w:p>
        </w:tc>
      </w:tr>
      <w:tr w:rsidR="00C03EEA" w:rsidRPr="00D868D7" w:rsidTr="00F34E99">
        <w:tc>
          <w:tcPr>
            <w:tcW w:w="2066" w:type="dxa"/>
            <w:shd w:val="clear" w:color="auto" w:fill="FBD4B4" w:themeFill="accent6" w:themeFillTint="66"/>
          </w:tcPr>
          <w:p w:rsidR="00C03EEA" w:rsidRPr="00D868D7" w:rsidRDefault="00C03EEA" w:rsidP="002C0C4E">
            <w:r w:rsidRPr="00D868D7">
              <w:t>Created By:</w:t>
            </w:r>
          </w:p>
        </w:tc>
        <w:tc>
          <w:tcPr>
            <w:tcW w:w="2124" w:type="dxa"/>
          </w:tcPr>
          <w:p w:rsidR="00C03EEA" w:rsidRPr="00064202" w:rsidRDefault="00064202" w:rsidP="002C0C4E">
            <w:pPr>
              <w:rPr>
                <w:lang w:val="vi-VN"/>
              </w:rPr>
            </w:pPr>
            <w:r w:rsidRPr="00064202">
              <w:rPr>
                <w:lang w:val="vi-VN"/>
              </w:rPr>
              <w:t>Quyet</w:t>
            </w:r>
            <w:r w:rsidR="00C03EEA" w:rsidRPr="00064202">
              <w:rPr>
                <w:lang w:val="vi-VN"/>
              </w:rPr>
              <w:t>NH</w:t>
            </w:r>
          </w:p>
        </w:tc>
        <w:tc>
          <w:tcPr>
            <w:tcW w:w="2347" w:type="dxa"/>
          </w:tcPr>
          <w:p w:rsidR="00C03EEA" w:rsidRPr="00D868D7" w:rsidRDefault="00C03EEA" w:rsidP="002C0C4E">
            <w:r w:rsidRPr="00D868D7">
              <w:t>Date Created:</w:t>
            </w:r>
          </w:p>
        </w:tc>
        <w:tc>
          <w:tcPr>
            <w:tcW w:w="2364" w:type="dxa"/>
          </w:tcPr>
          <w:p w:rsidR="00C03EEA" w:rsidRPr="00D868D7" w:rsidRDefault="00064202" w:rsidP="002C0C4E">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2C0C4E">
            <w:r w:rsidRPr="00D868D7">
              <w:t>Primary Actor:</w:t>
            </w:r>
          </w:p>
        </w:tc>
        <w:tc>
          <w:tcPr>
            <w:tcW w:w="2124" w:type="dxa"/>
          </w:tcPr>
          <w:p w:rsidR="00C03EEA" w:rsidRPr="00D868D7" w:rsidRDefault="00C03EEA" w:rsidP="002C0C4E">
            <w:r w:rsidRPr="00D868D7">
              <w:t>Authorized user</w:t>
            </w:r>
          </w:p>
        </w:tc>
        <w:tc>
          <w:tcPr>
            <w:tcW w:w="2347" w:type="dxa"/>
          </w:tcPr>
          <w:p w:rsidR="00C03EEA" w:rsidRPr="00D868D7" w:rsidRDefault="00C03EEA" w:rsidP="002C0C4E">
            <w:r w:rsidRPr="00D868D7">
              <w:t>Secondary Actor:</w:t>
            </w:r>
          </w:p>
        </w:tc>
        <w:tc>
          <w:tcPr>
            <w:tcW w:w="2364" w:type="dxa"/>
          </w:tcPr>
          <w:p w:rsidR="00C03EEA" w:rsidRPr="00D868D7" w:rsidRDefault="00064202" w:rsidP="002C0C4E">
            <w:r>
              <w:t>Customer</w:t>
            </w:r>
          </w:p>
          <w:p w:rsidR="00C03EEA" w:rsidRPr="00D868D7" w:rsidRDefault="00C03EEA" w:rsidP="002C0C4E">
            <w:r w:rsidRPr="00D868D7">
              <w:t>Admin</w:t>
            </w:r>
          </w:p>
        </w:tc>
      </w:tr>
      <w:tr w:rsidR="00C03EEA" w:rsidRPr="00D868D7" w:rsidTr="00F34E99">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D868D7" w:rsidRDefault="00C03EEA" w:rsidP="002C0C4E">
            <w:r w:rsidRPr="00D868D7">
              <w:t>Click on “</w:t>
            </w:r>
            <w:r w:rsidR="00064202" w:rsidRPr="00064202">
              <w:rPr>
                <w:lang w:val="vi-VN"/>
              </w:rPr>
              <w:t>Đăng nhập</w:t>
            </w:r>
            <w:r w:rsidR="007600D9">
              <w:t>”</w:t>
            </w:r>
            <w:r w:rsidR="00A160EA">
              <w:t>on navigation bar</w:t>
            </w:r>
            <w:r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F613FD" w:rsidRPr="00D868D7" w:rsidRDefault="00F613FD" w:rsidP="002C0C4E">
            <w:r w:rsidRPr="00F613FD">
              <w:t xml:space="preserve">Logging in is usually used to enter </w:t>
            </w:r>
            <w:r w:rsidR="007B6D48">
              <w:rPr>
                <w:i/>
              </w:rPr>
              <w:t>The Erudite Guider</w:t>
            </w:r>
            <w:r w:rsidRPr="00F613FD">
              <w:t>, which trespassers cannot see</w:t>
            </w:r>
            <w:r>
              <w:t xml:space="preserve"> by using your registered account</w:t>
            </w:r>
            <w:r w:rsidRPr="00F613FD">
              <w:t xml:space="preserve">. Once </w:t>
            </w:r>
            <w:r>
              <w:t>you go to login page and click “</w:t>
            </w:r>
            <w:r w:rsidRPr="0092334F">
              <w:rPr>
                <w:lang w:val="vi-VN"/>
              </w:rPr>
              <w:t>Đăng nhập</w:t>
            </w:r>
            <w:r>
              <w:t xml:space="preserve">”, our system ask you to </w:t>
            </w:r>
            <w:r w:rsidRPr="00F613FD">
              <w:t xml:space="preserve">enter your </w:t>
            </w:r>
            <w:r>
              <w:t>email</w:t>
            </w:r>
            <w:r w:rsidRPr="00F613FD">
              <w:t xml:space="preserve"> and password</w:t>
            </w:r>
            <w:r>
              <w:t xml:space="preserve"> in “</w:t>
            </w:r>
            <w:r w:rsidR="007600D9" w:rsidRPr="00973844">
              <w:rPr>
                <w:lang w:val="vi-VN"/>
              </w:rPr>
              <w:t>Địa chỉ email”</w:t>
            </w:r>
            <w:r>
              <w:t xml:space="preserve"> and “</w:t>
            </w:r>
            <w:r w:rsidRPr="0092334F">
              <w:rPr>
                <w:lang w:val="vi-VN"/>
              </w:rPr>
              <w:t>Mật Khẩu</w:t>
            </w:r>
            <w:r>
              <w:t>” field corresponding.</w:t>
            </w:r>
            <w:r w:rsidR="0092334F">
              <w:t xml:space="preserve"> </w:t>
            </w:r>
            <w:r w:rsidR="0092334F" w:rsidRPr="0092334F">
              <w:t>You have to just enter exact username and password that you registered.</w:t>
            </w:r>
            <w:r w:rsidR="0092334F">
              <w:t xml:space="preserve"> </w:t>
            </w:r>
            <w:r w:rsidR="0092334F" w:rsidRPr="00D7790F">
              <w:t xml:space="preserve">After logged in successfully, you </w:t>
            </w:r>
            <w:r w:rsidR="0092334F">
              <w:t xml:space="preserve">not only </w:t>
            </w:r>
            <w:r w:rsidR="0092334F" w:rsidRPr="00D7790F">
              <w:t xml:space="preserve">can access to your </w:t>
            </w:r>
            <w:r w:rsidR="0092334F">
              <w:t>but also manage your artifact’s information of the museum that you are working in. Moreover, you can interactive to Admin by request to change or remove your artifact on your system as well.</w:t>
            </w:r>
          </w:p>
        </w:tc>
      </w:tr>
      <w:tr w:rsidR="00C03EEA" w:rsidRPr="00D868D7" w:rsidTr="00F34E99">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C03EEA" w:rsidP="002C0C4E">
            <w:r w:rsidRPr="00D868D7">
              <w:t xml:space="preserve">User has </w:t>
            </w:r>
            <w:r w:rsidR="004F69A7">
              <w:t xml:space="preserve">an account to login to </w:t>
            </w:r>
            <w:r w:rsidR="007B6D48">
              <w:rPr>
                <w:i/>
              </w:rPr>
              <w:t>The Erudite Guider</w:t>
            </w:r>
            <w:r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Pr="00D868D7" w:rsidRDefault="00C03EEA" w:rsidP="002C0C4E">
            <w:r w:rsidRPr="00D868D7">
              <w:t>Log in</w:t>
            </w:r>
            <w:r w:rsidR="003A0C6A">
              <w:t>:</w:t>
            </w:r>
          </w:p>
          <w:p w:rsidR="00C03EEA" w:rsidRPr="00D868D7" w:rsidRDefault="00C03EEA" w:rsidP="002C0C4E">
            <w:pPr>
              <w:pStyle w:val="ListParagraph"/>
              <w:numPr>
                <w:ilvl w:val="0"/>
                <w:numId w:val="9"/>
              </w:numPr>
            </w:pPr>
            <w:r w:rsidRPr="00D868D7">
              <w:t>The actor clicks on “</w:t>
            </w:r>
            <w:r w:rsidR="0092334F" w:rsidRPr="0092334F">
              <w:rPr>
                <w:lang w:val="vi-VN"/>
              </w:rPr>
              <w:t>Đăng nhập</w:t>
            </w:r>
            <w:r w:rsidRPr="00D868D7">
              <w:t>”</w:t>
            </w:r>
            <w:r w:rsidR="00A160EA">
              <w:t xml:space="preserve"> on navigation bar</w:t>
            </w:r>
            <w:r w:rsidRPr="00D868D7">
              <w:t>.</w:t>
            </w:r>
          </w:p>
          <w:p w:rsidR="00C03EEA" w:rsidRPr="00D868D7" w:rsidRDefault="00C03EEA" w:rsidP="002C0C4E">
            <w:pPr>
              <w:pStyle w:val="ListParagraph"/>
              <w:numPr>
                <w:ilvl w:val="0"/>
                <w:numId w:val="9"/>
              </w:numPr>
            </w:pPr>
            <w:r w:rsidRPr="00D868D7">
              <w:t xml:space="preserve">The actor enters: </w:t>
            </w:r>
            <w:r w:rsidRPr="00973844">
              <w:rPr>
                <w:lang w:val="vi-VN"/>
              </w:rPr>
              <w:t>“</w:t>
            </w:r>
            <w:r w:rsidR="00973844" w:rsidRPr="00973844">
              <w:rPr>
                <w:lang w:val="vi-VN"/>
              </w:rPr>
              <w:t>Địa chỉ e</w:t>
            </w:r>
            <w:r w:rsidR="0092334F" w:rsidRPr="00973844">
              <w:rPr>
                <w:lang w:val="vi-VN"/>
              </w:rPr>
              <w:t>mail</w:t>
            </w:r>
            <w:r w:rsidRPr="00973844">
              <w:rPr>
                <w:lang w:val="vi-VN"/>
              </w:rPr>
              <w:t>”</w:t>
            </w:r>
            <w:r w:rsidRPr="00D868D7">
              <w:t xml:space="preserve"> and “</w:t>
            </w:r>
            <w:r w:rsidR="0092334F" w:rsidRPr="0092334F">
              <w:rPr>
                <w:lang w:val="vi-VN"/>
              </w:rPr>
              <w:t>Mật Khẩu</w:t>
            </w:r>
            <w:r w:rsidRPr="00D868D7">
              <w:t>”.</w:t>
            </w:r>
          </w:p>
          <w:p w:rsidR="00C03EEA" w:rsidRPr="00D868D7" w:rsidRDefault="00C03EEA" w:rsidP="002C0C4E">
            <w:pPr>
              <w:pStyle w:val="ListParagraph"/>
              <w:numPr>
                <w:ilvl w:val="0"/>
                <w:numId w:val="9"/>
              </w:numPr>
            </w:pPr>
            <w:r w:rsidRPr="00D868D7">
              <w:t>The actor clicks on “</w:t>
            </w:r>
            <w:r w:rsidR="0092334F" w:rsidRPr="0092334F">
              <w:rPr>
                <w:lang w:val="vi-VN"/>
              </w:rPr>
              <w:t>Đăng nhập</w:t>
            </w:r>
            <w:r w:rsidRPr="00D868D7">
              <w:t>” button.</w:t>
            </w:r>
          </w:p>
        </w:tc>
      </w:tr>
      <w:tr w:rsidR="00C03EEA" w:rsidRPr="00D868D7" w:rsidTr="00F34E99">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C03EEA" w:rsidP="002C0C4E">
            <w:r w:rsidRPr="00D868D7">
              <w:t>N/A</w:t>
            </w:r>
          </w:p>
        </w:tc>
      </w:tr>
      <w:tr w:rsidR="00C03EEA" w:rsidRPr="0092334F" w:rsidTr="00F34E99">
        <w:tc>
          <w:tcPr>
            <w:tcW w:w="2066" w:type="dxa"/>
            <w:shd w:val="clear" w:color="auto" w:fill="FBD4B4" w:themeFill="accent6" w:themeFillTint="66"/>
          </w:tcPr>
          <w:p w:rsidR="00C03EEA" w:rsidRPr="0092334F" w:rsidRDefault="00C03EEA" w:rsidP="002C0C4E">
            <w:pPr>
              <w:rPr>
                <w:lang w:val="vi-VN"/>
              </w:rPr>
            </w:pPr>
            <w:r w:rsidRPr="0092334F">
              <w:rPr>
                <w:lang w:val="vi-VN"/>
              </w:rPr>
              <w:t>Exceptions:</w:t>
            </w:r>
          </w:p>
        </w:tc>
        <w:tc>
          <w:tcPr>
            <w:tcW w:w="6835" w:type="dxa"/>
            <w:gridSpan w:val="3"/>
          </w:tcPr>
          <w:p w:rsidR="00C03EEA" w:rsidRPr="0092334F" w:rsidRDefault="00C03EEA" w:rsidP="002C0C4E">
            <w:pPr>
              <w:rPr>
                <w:lang w:val="vi-VN"/>
              </w:rPr>
            </w:pPr>
            <w:r w:rsidRPr="0092334F">
              <w:rPr>
                <w:lang w:val="vi-VN"/>
              </w:rPr>
              <w:t>N/A</w:t>
            </w:r>
          </w:p>
        </w:tc>
      </w:tr>
      <w:tr w:rsidR="00C03EEA" w:rsidRPr="00D868D7" w:rsidTr="00F34E99">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C03EEA" w:rsidP="002C0C4E">
            <w:r w:rsidRPr="00D868D7">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Frequency of Use:</w:t>
            </w:r>
          </w:p>
        </w:tc>
        <w:tc>
          <w:tcPr>
            <w:tcW w:w="6835" w:type="dxa"/>
            <w:gridSpan w:val="3"/>
          </w:tcPr>
          <w:p w:rsidR="00C03EEA" w:rsidRPr="00D868D7" w:rsidRDefault="00C03EEA" w:rsidP="002C0C4E">
            <w:r w:rsidRPr="00D868D7">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F070F1" w:rsidP="002C0C4E">
            <w:r w:rsidRPr="00D868D7">
              <w:t>B1, B2, B3, B4, B5, B6, B7, B8</w:t>
            </w:r>
          </w:p>
        </w:tc>
      </w:tr>
      <w:tr w:rsidR="00C03EEA" w:rsidRPr="00D868D7" w:rsidTr="00F34E99">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C03EEA" w:rsidRDefault="00C03EEA" w:rsidP="002C0C4E"/>
    <w:p w:rsidR="00323B2F" w:rsidRDefault="00323B2F" w:rsidP="002C0C4E"/>
    <w:p w:rsidR="00323B2F" w:rsidRPr="00D868D7" w:rsidRDefault="00323B2F" w:rsidP="002C0C4E">
      <w:pPr>
        <w:pStyle w:val="Heading3"/>
      </w:pPr>
      <w:bookmarkStart w:id="47" w:name="_Toc463549171"/>
      <w:bookmarkStart w:id="48" w:name="_Toc466178669"/>
      <w:r w:rsidRPr="00D868D7">
        <w:lastRenderedPageBreak/>
        <w:t>Log out</w:t>
      </w:r>
      <w:bookmarkEnd w:id="47"/>
      <w:bookmarkEnd w:id="48"/>
    </w:p>
    <w:p w:rsidR="00C03EEA" w:rsidRPr="00D868D7" w:rsidRDefault="007779B6" w:rsidP="007779B6">
      <w:pPr>
        <w:jc w:val="center"/>
      </w:pPr>
      <w:r w:rsidRPr="007779B6">
        <w:drawing>
          <wp:inline distT="0" distB="0" distL="0" distR="0" wp14:anchorId="69333CED" wp14:editId="6DB54835">
            <wp:extent cx="5292725" cy="234836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2725" cy="2348364"/>
                    </a:xfrm>
                    <a:prstGeom prst="rect">
                      <a:avLst/>
                    </a:prstGeom>
                  </pic:spPr>
                </pic:pic>
              </a:graphicData>
            </a:graphic>
          </wp:inline>
        </w:drawing>
      </w:r>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UC-03-01</w:t>
            </w:r>
          </w:p>
        </w:tc>
      </w:tr>
      <w:tr w:rsidR="00C03EEA" w:rsidRPr="00D868D7" w:rsidTr="00F34E99">
        <w:tc>
          <w:tcPr>
            <w:tcW w:w="2066" w:type="dxa"/>
            <w:shd w:val="clear" w:color="auto" w:fill="FBD4B4" w:themeFill="accent6" w:themeFillTint="66"/>
          </w:tcPr>
          <w:p w:rsidR="00C03EEA" w:rsidRPr="0041152B" w:rsidRDefault="00C03EEA" w:rsidP="002C0C4E">
            <w:pPr>
              <w:rPr>
                <w:lang w:val="vi-VN"/>
              </w:rPr>
            </w:pPr>
            <w:r w:rsidRPr="0041152B">
              <w:rPr>
                <w:lang w:val="vi-VN"/>
              </w:rPr>
              <w:t>Created By:</w:t>
            </w:r>
          </w:p>
        </w:tc>
        <w:tc>
          <w:tcPr>
            <w:tcW w:w="2124" w:type="dxa"/>
          </w:tcPr>
          <w:p w:rsidR="00C03EEA" w:rsidRPr="0041152B" w:rsidRDefault="0041152B" w:rsidP="002C0C4E">
            <w:pPr>
              <w:rPr>
                <w:lang w:val="vi-VN"/>
              </w:rPr>
            </w:pPr>
            <w:r w:rsidRPr="0041152B">
              <w:rPr>
                <w:lang w:val="vi-VN"/>
              </w:rPr>
              <w:t>Quyet</w:t>
            </w:r>
            <w:r w:rsidR="00C03EEA" w:rsidRPr="0041152B">
              <w:rPr>
                <w:lang w:val="vi-VN"/>
              </w:rPr>
              <w:t>NH</w:t>
            </w:r>
          </w:p>
        </w:tc>
        <w:tc>
          <w:tcPr>
            <w:tcW w:w="2347" w:type="dxa"/>
          </w:tcPr>
          <w:p w:rsidR="00C03EEA" w:rsidRPr="00D868D7" w:rsidRDefault="00C03EEA" w:rsidP="002C0C4E">
            <w:r w:rsidRPr="00D868D7">
              <w:t>Date Created:</w:t>
            </w:r>
          </w:p>
        </w:tc>
        <w:tc>
          <w:tcPr>
            <w:tcW w:w="2364" w:type="dxa"/>
          </w:tcPr>
          <w:p w:rsidR="00C03EEA" w:rsidRPr="00D868D7" w:rsidRDefault="0041152B" w:rsidP="002C0C4E">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2C0C4E">
            <w:r w:rsidRPr="00D868D7">
              <w:t>Primary Actor:</w:t>
            </w:r>
          </w:p>
        </w:tc>
        <w:tc>
          <w:tcPr>
            <w:tcW w:w="2124" w:type="dxa"/>
          </w:tcPr>
          <w:p w:rsidR="00C03EEA" w:rsidRPr="00D868D7" w:rsidRDefault="00C03EEA" w:rsidP="002C0C4E">
            <w:r w:rsidRPr="00D868D7">
              <w:t>Authorized user</w:t>
            </w:r>
          </w:p>
        </w:tc>
        <w:tc>
          <w:tcPr>
            <w:tcW w:w="2347" w:type="dxa"/>
          </w:tcPr>
          <w:p w:rsidR="00C03EEA" w:rsidRPr="00D868D7" w:rsidRDefault="00C03EEA" w:rsidP="002C0C4E">
            <w:r w:rsidRPr="00D868D7">
              <w:t>Secondary Actor:</w:t>
            </w:r>
          </w:p>
        </w:tc>
        <w:tc>
          <w:tcPr>
            <w:tcW w:w="2364" w:type="dxa"/>
          </w:tcPr>
          <w:p w:rsidR="00581F7D" w:rsidRPr="00D868D7" w:rsidRDefault="00581F7D" w:rsidP="002C0C4E">
            <w:r>
              <w:t>Customer</w:t>
            </w:r>
          </w:p>
          <w:p w:rsidR="00C03EEA" w:rsidRPr="00D868D7" w:rsidRDefault="00C03EEA" w:rsidP="002C0C4E">
            <w:r w:rsidRPr="00D868D7">
              <w:t>Admin</w:t>
            </w:r>
          </w:p>
        </w:tc>
      </w:tr>
      <w:tr w:rsidR="00C03EEA" w:rsidRPr="00D868D7" w:rsidTr="00F34E99">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D868D7" w:rsidRDefault="0041152B" w:rsidP="002C0C4E">
            <w:r>
              <w:t>Click on “</w:t>
            </w:r>
            <w:r w:rsidRPr="00BF121E">
              <w:rPr>
                <w:lang w:val="vi-VN"/>
              </w:rPr>
              <w:t>Đăng xuất</w:t>
            </w:r>
            <w:r w:rsidR="00C03EEA" w:rsidRPr="00D868D7">
              <w:t xml:space="preserve">” </w:t>
            </w:r>
            <w:r w:rsidR="00A160EA">
              <w:t>in dropdown menu</w:t>
            </w:r>
            <w:r w:rsidR="00C03EEA"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C03EEA" w:rsidRDefault="0041152B" w:rsidP="002C0C4E">
            <w:r>
              <w:t xml:space="preserve">You are our </w:t>
            </w:r>
            <w:r w:rsidR="00581F7D">
              <w:t>Customer</w:t>
            </w:r>
            <w:r>
              <w:t xml:space="preserve"> and logging in </w:t>
            </w:r>
            <w:r w:rsidR="00FB082F" w:rsidRPr="00FB082F">
              <w:rPr>
                <w:i/>
              </w:rPr>
              <w:t xml:space="preserve">The Erudite Guider </w:t>
            </w:r>
            <w:r>
              <w:t>system then want to finish your session a</w:t>
            </w:r>
            <w:r w:rsidR="006E1A27">
              <w:t xml:space="preserve">fter </w:t>
            </w:r>
            <w:r w:rsidR="00C03EEA" w:rsidRPr="005B777A">
              <w:t xml:space="preserve">you have </w:t>
            </w:r>
            <w:r>
              <w:t>used our features to manage your work</w:t>
            </w:r>
            <w:r w:rsidR="006E1A27">
              <w:t>. By click on “</w:t>
            </w:r>
            <w:r w:rsidR="006E1A27" w:rsidRPr="00BF121E">
              <w:rPr>
                <w:lang w:val="vi-VN"/>
              </w:rPr>
              <w:t>Đăng xuất</w:t>
            </w:r>
            <w:r w:rsidR="006E1A27">
              <w:t>” button, system will terminate your session and now your personal information is prote</w:t>
            </w:r>
            <w:r w:rsidR="00E84F29">
              <w:t>cted from any other. Whoever do</w:t>
            </w:r>
            <w:r w:rsidR="00FB082F">
              <w:t>es</w:t>
            </w:r>
            <w:r w:rsidR="00E84F29">
              <w:t xml:space="preserve"> </w:t>
            </w:r>
            <w:r w:rsidR="006E1A27">
              <w:t>not have permission or not authorized is impossible</w:t>
            </w:r>
            <w:r w:rsidR="00BF121E">
              <w:t xml:space="preserve"> to</w:t>
            </w:r>
            <w:r w:rsidR="006E1A27">
              <w:t xml:space="preserve"> see your works</w:t>
            </w:r>
            <w:r w:rsidR="00BF121E">
              <w:t xml:space="preserve"> on the system</w:t>
            </w:r>
            <w:r w:rsidR="00C03EEA" w:rsidRPr="005B777A">
              <w:t xml:space="preserve">. After log out, you can login again with your </w:t>
            </w:r>
            <w:r w:rsidR="00BF121E">
              <w:t xml:space="preserve">museum </w:t>
            </w:r>
            <w:r w:rsidR="00C03EEA" w:rsidRPr="005B777A">
              <w:t>account</w:t>
            </w:r>
            <w:r w:rsidR="00BF121E">
              <w:t xml:space="preserve"> anytime</w:t>
            </w:r>
            <w:r w:rsidR="00C03EEA" w:rsidRPr="005B777A">
              <w:t>.</w:t>
            </w:r>
          </w:p>
          <w:p w:rsidR="00BF121E" w:rsidRPr="00D868D7" w:rsidRDefault="00BF121E" w:rsidP="002C0C4E">
            <w:r>
              <w:t>Logout feature also works similar to admin account.</w:t>
            </w:r>
          </w:p>
        </w:tc>
      </w:tr>
      <w:tr w:rsidR="00C03EEA" w:rsidRPr="00D868D7" w:rsidTr="00F34E99">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FB082F" w:rsidP="002C0C4E">
            <w:r>
              <w:t>User is in Log</w:t>
            </w:r>
            <w:r w:rsidR="00C03EEA" w:rsidRPr="00D868D7">
              <w:t>in status.</w:t>
            </w:r>
          </w:p>
        </w:tc>
      </w:tr>
      <w:tr w:rsidR="00C03EEA" w:rsidRPr="00D868D7" w:rsidTr="00F34E99">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C03EEA" w:rsidP="002C0C4E">
            <w:r w:rsidRPr="00D868D7">
              <w:t xml:space="preserve">User is logged out </w:t>
            </w:r>
            <w:r w:rsidR="00FB082F">
              <w:rPr>
                <w:i/>
              </w:rPr>
              <w:t>The Erudite Guider</w:t>
            </w:r>
            <w:r w:rsidR="00BF121E">
              <w:t xml:space="preserve"> system</w:t>
            </w:r>
            <w:r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Default="00C03EEA" w:rsidP="002C0C4E">
            <w:r w:rsidRPr="00D868D7">
              <w:t>Log out:</w:t>
            </w:r>
          </w:p>
          <w:p w:rsidR="00E4003E" w:rsidRPr="00D868D7" w:rsidRDefault="00E4003E" w:rsidP="002C0C4E">
            <w:pPr>
              <w:pStyle w:val="ListParagraph"/>
              <w:numPr>
                <w:ilvl w:val="0"/>
                <w:numId w:val="10"/>
              </w:numPr>
            </w:pPr>
            <w:r>
              <w:t>Actor clicks on email display on navigation bar.</w:t>
            </w:r>
          </w:p>
          <w:p w:rsidR="00C03EEA" w:rsidRPr="00D868D7" w:rsidRDefault="00E4003E" w:rsidP="002C0C4E">
            <w:pPr>
              <w:pStyle w:val="ListParagraph"/>
              <w:numPr>
                <w:ilvl w:val="0"/>
                <w:numId w:val="10"/>
              </w:numPr>
            </w:pPr>
            <w:r>
              <w:t xml:space="preserve">Actor </w:t>
            </w:r>
            <w:r w:rsidR="00C03EEA" w:rsidRPr="00D868D7">
              <w:t xml:space="preserve">clicks on </w:t>
            </w:r>
            <w:r w:rsidR="00BF121E">
              <w:t>“</w:t>
            </w:r>
            <w:r>
              <w:t>“</w:t>
            </w:r>
            <w:r w:rsidRPr="00BF121E">
              <w:rPr>
                <w:lang w:val="vi-VN"/>
              </w:rPr>
              <w:t>Đăng xuất</w:t>
            </w:r>
            <w:r w:rsidRPr="00D868D7">
              <w:t xml:space="preserve">” </w:t>
            </w:r>
            <w:r>
              <w:t>in dropdown menu</w:t>
            </w:r>
            <w:r w:rsidR="00C03EEA" w:rsidRPr="00D868D7">
              <w:t>.</w:t>
            </w:r>
          </w:p>
          <w:p w:rsidR="00C03EEA" w:rsidRPr="00D868D7" w:rsidRDefault="00E4003E" w:rsidP="002C0C4E">
            <w:pPr>
              <w:pStyle w:val="ListParagraph"/>
              <w:numPr>
                <w:ilvl w:val="0"/>
                <w:numId w:val="10"/>
              </w:numPr>
            </w:pPr>
            <w:r>
              <w:t>Actor</w:t>
            </w:r>
            <w:r w:rsidR="00C03EEA" w:rsidRPr="00D868D7">
              <w:t xml:space="preserve"> logged out </w:t>
            </w:r>
            <w:r w:rsidR="00FB082F" w:rsidRPr="00FB082F">
              <w:rPr>
                <w:i/>
              </w:rPr>
              <w:t>The Erudite Guider</w:t>
            </w:r>
            <w:r w:rsidR="00BF121E">
              <w:t xml:space="preserve"> system</w:t>
            </w:r>
            <w:r w:rsidR="00BF121E" w:rsidRPr="00D868D7">
              <w:t>.</w:t>
            </w:r>
          </w:p>
        </w:tc>
      </w:tr>
      <w:tr w:rsidR="00C03EEA" w:rsidRPr="00D868D7" w:rsidTr="00F34E99">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Exceptions:</w:t>
            </w:r>
          </w:p>
        </w:tc>
        <w:tc>
          <w:tcPr>
            <w:tcW w:w="6835" w:type="dxa"/>
            <w:gridSpan w:val="3"/>
          </w:tcPr>
          <w:p w:rsidR="00C03EEA" w:rsidRPr="00D868D7" w:rsidRDefault="00C03EEA" w:rsidP="002C0C4E">
            <w:r w:rsidRPr="00D868D7">
              <w:t>System cannot end user’s session.</w:t>
            </w:r>
          </w:p>
        </w:tc>
      </w:tr>
      <w:tr w:rsidR="00C03EEA" w:rsidRPr="00D868D7" w:rsidTr="00F34E99">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C03EEA" w:rsidP="002C0C4E">
            <w:r w:rsidRPr="00D868D7">
              <w:t>Medium.</w:t>
            </w:r>
          </w:p>
        </w:tc>
      </w:tr>
      <w:tr w:rsidR="00C03EEA" w:rsidRPr="00D868D7" w:rsidTr="00F34E99">
        <w:tc>
          <w:tcPr>
            <w:tcW w:w="2066" w:type="dxa"/>
            <w:shd w:val="clear" w:color="auto" w:fill="FBD4B4" w:themeFill="accent6" w:themeFillTint="66"/>
          </w:tcPr>
          <w:p w:rsidR="00C03EEA" w:rsidRPr="00D868D7" w:rsidRDefault="00C03EEA" w:rsidP="002C0C4E">
            <w:r w:rsidRPr="00D868D7">
              <w:t>Frequency of Use:</w:t>
            </w:r>
          </w:p>
        </w:tc>
        <w:tc>
          <w:tcPr>
            <w:tcW w:w="6835" w:type="dxa"/>
            <w:gridSpan w:val="3"/>
          </w:tcPr>
          <w:p w:rsidR="00C03EEA" w:rsidRPr="00D868D7" w:rsidRDefault="0020071D" w:rsidP="002C0C4E">
            <w:r>
              <w:t>High.</w:t>
            </w:r>
          </w:p>
        </w:tc>
      </w:tr>
      <w:tr w:rsidR="00C03EEA" w:rsidRPr="00D868D7" w:rsidTr="00F34E99">
        <w:tc>
          <w:tcPr>
            <w:tcW w:w="2066" w:type="dxa"/>
            <w:shd w:val="clear" w:color="auto" w:fill="FBD4B4" w:themeFill="accent6" w:themeFillTint="66"/>
          </w:tcPr>
          <w:p w:rsidR="00C03EEA" w:rsidRPr="00D868D7" w:rsidRDefault="00C03EEA" w:rsidP="002C0C4E">
            <w:r w:rsidRPr="00D868D7">
              <w:lastRenderedPageBreak/>
              <w:t>Business Rules: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C03EEA" w:rsidRDefault="00C03EEA" w:rsidP="002C0C4E"/>
    <w:p w:rsidR="00323B2F" w:rsidRDefault="00323B2F" w:rsidP="002C0C4E"/>
    <w:p w:rsidR="00323B2F" w:rsidRDefault="008B7B1D" w:rsidP="002C0C4E">
      <w:pPr>
        <w:pStyle w:val="Heading3"/>
      </w:pPr>
      <w:bookmarkStart w:id="49" w:name="_Toc463549172"/>
      <w:r w:rsidRPr="00164DAA">
        <w:t>Forgot password</w:t>
      </w:r>
      <w:r w:rsidR="00D650E5" w:rsidRPr="00D650E5">
        <w:t xml:space="preserve"> </w:t>
      </w:r>
      <w:bookmarkEnd w:id="49"/>
    </w:p>
    <w:p w:rsidR="0031768A" w:rsidRPr="00D868D7" w:rsidRDefault="007779B6" w:rsidP="007779B6">
      <w:pPr>
        <w:jc w:val="center"/>
      </w:pPr>
      <w:r w:rsidRPr="007779B6">
        <w:drawing>
          <wp:inline distT="0" distB="0" distL="0" distR="0" wp14:anchorId="5E9FF99C" wp14:editId="3A37C64A">
            <wp:extent cx="5292725" cy="257568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92725" cy="2575680"/>
                    </a:xfrm>
                    <a:prstGeom prst="rect">
                      <a:avLst/>
                    </a:prstGeom>
                  </pic:spPr>
                </pic:pic>
              </a:graphicData>
            </a:graphic>
          </wp:inline>
        </w:drawing>
      </w:r>
    </w:p>
    <w:p w:rsidR="00C03EEA" w:rsidRPr="00B84E44" w:rsidRDefault="008B7B1D" w:rsidP="002C0C4E">
      <w:pPr>
        <w:pStyle w:val="Heading4"/>
      </w:pPr>
      <w:r>
        <w:t>E</w:t>
      </w:r>
      <w:r w:rsidRPr="008B7B1D">
        <w:t>mail validation</w:t>
      </w:r>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F34E99">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UC-04-01</w:t>
            </w:r>
          </w:p>
        </w:tc>
      </w:tr>
      <w:tr w:rsidR="00C03EEA" w:rsidRPr="00D868D7" w:rsidTr="00F34E99">
        <w:tc>
          <w:tcPr>
            <w:tcW w:w="2066" w:type="dxa"/>
            <w:shd w:val="clear" w:color="auto" w:fill="FBD4B4" w:themeFill="accent6" w:themeFillTint="66"/>
          </w:tcPr>
          <w:p w:rsidR="00C03EEA" w:rsidRPr="00D868D7" w:rsidRDefault="00C03EEA" w:rsidP="002C0C4E">
            <w:r w:rsidRPr="00D868D7">
              <w:t>Created By:</w:t>
            </w:r>
          </w:p>
        </w:tc>
        <w:tc>
          <w:tcPr>
            <w:tcW w:w="2124" w:type="dxa"/>
          </w:tcPr>
          <w:p w:rsidR="00C03EEA" w:rsidRPr="00D650E5" w:rsidRDefault="00D650E5" w:rsidP="002C0C4E">
            <w:pPr>
              <w:rPr>
                <w:lang w:val="vi-VN"/>
              </w:rPr>
            </w:pPr>
            <w:r w:rsidRPr="00D650E5">
              <w:rPr>
                <w:lang w:val="vi-VN"/>
              </w:rPr>
              <w:t>Qu</w:t>
            </w:r>
            <w:r w:rsidR="00C03EEA" w:rsidRPr="00D650E5">
              <w:rPr>
                <w:lang w:val="vi-VN"/>
              </w:rPr>
              <w:t>y</w:t>
            </w:r>
            <w:r w:rsidRPr="00D650E5">
              <w:rPr>
                <w:lang w:val="vi-VN"/>
              </w:rPr>
              <w:t>et</w:t>
            </w:r>
            <w:r w:rsidR="00C03EEA" w:rsidRPr="00D650E5">
              <w:rPr>
                <w:lang w:val="vi-VN"/>
              </w:rPr>
              <w:t>NH</w:t>
            </w:r>
          </w:p>
        </w:tc>
        <w:tc>
          <w:tcPr>
            <w:tcW w:w="2347" w:type="dxa"/>
          </w:tcPr>
          <w:p w:rsidR="00C03EEA" w:rsidRPr="00D868D7" w:rsidRDefault="00C03EEA" w:rsidP="002C0C4E">
            <w:r w:rsidRPr="00D868D7">
              <w:t>Date Created:</w:t>
            </w:r>
          </w:p>
        </w:tc>
        <w:tc>
          <w:tcPr>
            <w:tcW w:w="2364" w:type="dxa"/>
          </w:tcPr>
          <w:p w:rsidR="00C03EEA" w:rsidRPr="00D868D7" w:rsidRDefault="00D650E5" w:rsidP="002C0C4E">
            <w:r>
              <w:t>1</w:t>
            </w:r>
            <w:r w:rsidR="00C03EEA" w:rsidRPr="00D868D7">
              <w:t>9/09/2016</w:t>
            </w:r>
          </w:p>
        </w:tc>
      </w:tr>
      <w:tr w:rsidR="00C03EEA" w:rsidRPr="00D868D7" w:rsidTr="00F34E99">
        <w:tc>
          <w:tcPr>
            <w:tcW w:w="2066" w:type="dxa"/>
            <w:shd w:val="clear" w:color="auto" w:fill="FBD4B4" w:themeFill="accent6" w:themeFillTint="66"/>
          </w:tcPr>
          <w:p w:rsidR="00C03EEA" w:rsidRPr="00D868D7" w:rsidRDefault="00C03EEA" w:rsidP="002C0C4E">
            <w:r w:rsidRPr="00D868D7">
              <w:t>Primary Actor:</w:t>
            </w:r>
          </w:p>
        </w:tc>
        <w:tc>
          <w:tcPr>
            <w:tcW w:w="2124" w:type="dxa"/>
          </w:tcPr>
          <w:p w:rsidR="00C03EEA" w:rsidRPr="00D868D7" w:rsidRDefault="00C03EEA" w:rsidP="002C0C4E">
            <w:r w:rsidRPr="00D868D7">
              <w:t>Authorized user</w:t>
            </w:r>
          </w:p>
        </w:tc>
        <w:tc>
          <w:tcPr>
            <w:tcW w:w="2347" w:type="dxa"/>
          </w:tcPr>
          <w:p w:rsidR="00C03EEA" w:rsidRPr="00D868D7" w:rsidRDefault="00C03EEA" w:rsidP="002C0C4E">
            <w:r w:rsidRPr="00D868D7">
              <w:t>Secondary Actor:</w:t>
            </w:r>
          </w:p>
        </w:tc>
        <w:tc>
          <w:tcPr>
            <w:tcW w:w="2364" w:type="dxa"/>
          </w:tcPr>
          <w:p w:rsidR="00D650E5" w:rsidRPr="00D868D7" w:rsidRDefault="00581F7D" w:rsidP="002C0C4E">
            <w:r>
              <w:t>Customer</w:t>
            </w:r>
          </w:p>
          <w:p w:rsidR="00C03EEA" w:rsidRPr="00D868D7" w:rsidRDefault="00D650E5" w:rsidP="002C0C4E">
            <w:r w:rsidRPr="00D868D7">
              <w:t>Admin</w:t>
            </w:r>
          </w:p>
        </w:tc>
      </w:tr>
      <w:tr w:rsidR="00C03EEA" w:rsidRPr="00D868D7" w:rsidTr="00F34E99">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E9167E" w:rsidRDefault="00E9167E" w:rsidP="002C0C4E">
            <w:r w:rsidRPr="00E9167E">
              <w:t>The actor click on “</w:t>
            </w:r>
            <w:r w:rsidRPr="00E9167E">
              <w:rPr>
                <w:lang w:val="vi-VN"/>
              </w:rPr>
              <w:t>Quên mật khẩu</w:t>
            </w:r>
            <w:r w:rsidRPr="00E9167E">
              <w:t>” link.</w:t>
            </w:r>
          </w:p>
        </w:tc>
      </w:tr>
      <w:tr w:rsidR="00C03EEA" w:rsidRPr="00D868D7" w:rsidTr="00F34E99">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C03EEA" w:rsidRPr="00D868D7" w:rsidRDefault="00B4515A" w:rsidP="002C0C4E">
            <w:r>
              <w:t>P</w:t>
            </w:r>
            <w:r w:rsidRPr="000B58AD">
              <w:t xml:space="preserve">assword is a set of secret characters or words utilized to gain access to </w:t>
            </w:r>
            <w:r w:rsidR="007B6D48">
              <w:rPr>
                <w:i/>
              </w:rPr>
              <w:t>The Erudite Guider</w:t>
            </w:r>
            <w:r w:rsidRPr="000B58AD">
              <w:t xml:space="preserve">. Passwords help ensure that </w:t>
            </w:r>
            <w:r>
              <w:t>museum’s</w:t>
            </w:r>
            <w:r w:rsidRPr="000B58AD">
              <w:t xml:space="preserve"> data can only be accessed by those who have been granted the right to view or access them.</w:t>
            </w:r>
            <w:r>
              <w:t xml:space="preserve"> Therefore, it is mandatory requirement to login to </w:t>
            </w:r>
            <w:r w:rsidR="007B6D48">
              <w:rPr>
                <w:i/>
              </w:rPr>
              <w:t>The Erudite Guider</w:t>
            </w:r>
            <w:r>
              <w:t>. Sometimes, y</w:t>
            </w:r>
            <w:r w:rsidRPr="00B4515A">
              <w:t xml:space="preserve">ou want </w:t>
            </w:r>
            <w:r w:rsidR="00195E0F">
              <w:t xml:space="preserve">re- create the password because you forgot it and </w:t>
            </w:r>
            <w:r w:rsidR="007D3934">
              <w:t>cannot get it back</w:t>
            </w:r>
            <w:r w:rsidRPr="00B4515A">
              <w:t>. This funct</w:t>
            </w:r>
            <w:r w:rsidR="007D3934">
              <w:t>ion will help you easily do that. What you need to do is providing us your valid email that was used to register to our system. Then, system will send a link to that email and you just follow this link.</w:t>
            </w:r>
          </w:p>
        </w:tc>
      </w:tr>
      <w:tr w:rsidR="00C03EEA" w:rsidRPr="00D868D7" w:rsidTr="00F34E99">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EF2249" w:rsidP="002C0C4E">
            <w:r>
              <w:t xml:space="preserve">Customer </w:t>
            </w:r>
            <w:r w:rsidRPr="00D868D7">
              <w:t>has an</w:t>
            </w:r>
            <w:r>
              <w:t xml:space="preserve"> account and</w:t>
            </w:r>
            <w:r w:rsidRPr="00D868D7">
              <w:t xml:space="preserve"> email address</w:t>
            </w:r>
            <w:r>
              <w:t xml:space="preserve"> that confirmed the right </w:t>
            </w:r>
            <w:r>
              <w:lastRenderedPageBreak/>
              <w:t xml:space="preserve">information of enterprise (museum). </w:t>
            </w:r>
          </w:p>
        </w:tc>
      </w:tr>
      <w:tr w:rsidR="00C03EEA" w:rsidRPr="00D868D7" w:rsidTr="00F34E99">
        <w:tc>
          <w:tcPr>
            <w:tcW w:w="2066" w:type="dxa"/>
            <w:shd w:val="clear" w:color="auto" w:fill="FBD4B4" w:themeFill="accent6" w:themeFillTint="66"/>
          </w:tcPr>
          <w:p w:rsidR="00C03EEA" w:rsidRPr="00D868D7" w:rsidRDefault="00C03EEA" w:rsidP="002C0C4E">
            <w:r w:rsidRPr="00D868D7">
              <w:lastRenderedPageBreak/>
              <w:t>Post conditions:</w:t>
            </w:r>
          </w:p>
        </w:tc>
        <w:tc>
          <w:tcPr>
            <w:tcW w:w="6835" w:type="dxa"/>
            <w:gridSpan w:val="3"/>
          </w:tcPr>
          <w:p w:rsidR="00C03EEA" w:rsidRPr="00F32B3F" w:rsidRDefault="00F32B3F" w:rsidP="002C0C4E">
            <w:r>
              <w:t>Notification will be sent automatically to customer’s email.</w:t>
            </w:r>
          </w:p>
        </w:tc>
      </w:tr>
      <w:tr w:rsidR="00C03EEA" w:rsidRPr="00D868D7" w:rsidTr="00F34E99">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Pr="00D868D7" w:rsidRDefault="008B7B1D" w:rsidP="002C0C4E">
            <w:r>
              <w:t>E</w:t>
            </w:r>
            <w:r w:rsidRPr="008B7B1D">
              <w:t>mail validation</w:t>
            </w:r>
            <w:r w:rsidR="00C03EEA" w:rsidRPr="00D868D7">
              <w:t>:</w:t>
            </w:r>
          </w:p>
          <w:p w:rsidR="00C03EEA" w:rsidRPr="00D868D7" w:rsidRDefault="00EF2249" w:rsidP="002C0C4E">
            <w:pPr>
              <w:pStyle w:val="ListParagraph"/>
              <w:numPr>
                <w:ilvl w:val="0"/>
                <w:numId w:val="11"/>
              </w:numPr>
            </w:pPr>
            <w:r w:rsidRPr="00D868D7">
              <w:t xml:space="preserve">The actor </w:t>
            </w:r>
            <w:r>
              <w:t>click on “</w:t>
            </w:r>
            <w:r w:rsidRPr="00EF2249">
              <w:rPr>
                <w:lang w:val="vi-VN"/>
              </w:rPr>
              <w:t>Quên mật khẩu</w:t>
            </w:r>
            <w:r>
              <w:t>” link.</w:t>
            </w:r>
          </w:p>
          <w:p w:rsidR="00C03EEA" w:rsidRPr="00D868D7" w:rsidRDefault="00EF2249" w:rsidP="002C0C4E">
            <w:pPr>
              <w:pStyle w:val="ListParagraph"/>
              <w:numPr>
                <w:ilvl w:val="0"/>
                <w:numId w:val="11"/>
              </w:numPr>
            </w:pPr>
            <w:r>
              <w:t>Enter your right email in “</w:t>
            </w:r>
            <w:r w:rsidRPr="00EF2249">
              <w:rPr>
                <w:lang w:val="vi-VN"/>
              </w:rPr>
              <w:t>Email của bạn</w:t>
            </w:r>
            <w:r>
              <w:t>” field.</w:t>
            </w:r>
          </w:p>
          <w:p w:rsidR="00C03EEA" w:rsidRPr="00EF2249" w:rsidRDefault="00EF2249" w:rsidP="002C0C4E">
            <w:pPr>
              <w:pStyle w:val="ListParagraph"/>
              <w:numPr>
                <w:ilvl w:val="0"/>
                <w:numId w:val="11"/>
              </w:numPr>
            </w:pPr>
            <w:r>
              <w:t>C</w:t>
            </w:r>
            <w:r w:rsidR="00C03EEA" w:rsidRPr="00D868D7">
              <w:t>licks on “</w:t>
            </w:r>
            <w:r w:rsidRPr="00EF2249">
              <w:rPr>
                <w:lang w:val="vi-VN"/>
              </w:rPr>
              <w:t>Khôi phục mật khẩu</w:t>
            </w:r>
            <w:r w:rsidR="00C03EEA" w:rsidRPr="00D868D7">
              <w:t>” button.</w:t>
            </w:r>
          </w:p>
        </w:tc>
      </w:tr>
      <w:tr w:rsidR="00C03EEA" w:rsidRPr="00D868D7" w:rsidTr="00F34E99">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Exceptions:</w:t>
            </w:r>
          </w:p>
        </w:tc>
        <w:tc>
          <w:tcPr>
            <w:tcW w:w="6835" w:type="dxa"/>
            <w:gridSpan w:val="3"/>
          </w:tcPr>
          <w:p w:rsidR="00C03EEA" w:rsidRPr="00E9167E" w:rsidRDefault="00E9167E" w:rsidP="002C0C4E">
            <w:r>
              <w:t>System cannot find user’ right email.</w:t>
            </w:r>
          </w:p>
        </w:tc>
      </w:tr>
      <w:tr w:rsidR="00C03EEA" w:rsidRPr="00D868D7" w:rsidTr="00F34E99">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E9167E" w:rsidP="002C0C4E">
            <w:r>
              <w:t>High</w:t>
            </w:r>
          </w:p>
        </w:tc>
      </w:tr>
      <w:tr w:rsidR="00C03EEA" w:rsidRPr="00D868D7" w:rsidTr="00F34E99">
        <w:tc>
          <w:tcPr>
            <w:tcW w:w="2066" w:type="dxa"/>
            <w:shd w:val="clear" w:color="auto" w:fill="FBD4B4" w:themeFill="accent6" w:themeFillTint="66"/>
          </w:tcPr>
          <w:p w:rsidR="00C03EEA" w:rsidRPr="00D868D7" w:rsidRDefault="00C03EEA" w:rsidP="002C0C4E">
            <w:r w:rsidRPr="00D868D7">
              <w:t>Frequency of Use:</w:t>
            </w:r>
          </w:p>
        </w:tc>
        <w:tc>
          <w:tcPr>
            <w:tcW w:w="6835" w:type="dxa"/>
            <w:gridSpan w:val="3"/>
          </w:tcPr>
          <w:p w:rsidR="00C03EEA" w:rsidRPr="00D868D7" w:rsidRDefault="0020071D" w:rsidP="002C0C4E">
            <w:r>
              <w:t>Medium.</w:t>
            </w:r>
          </w:p>
        </w:tc>
      </w:tr>
      <w:tr w:rsidR="00C03EEA" w:rsidRPr="00D868D7" w:rsidTr="00F34E99">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FB082F" w:rsidP="002C0C4E">
            <w:r w:rsidRPr="00D868D7">
              <w:t>B1, B2, B3, B4</w:t>
            </w:r>
            <w:r w:rsidR="00BE4A02">
              <w:t>, B62</w:t>
            </w:r>
          </w:p>
        </w:tc>
      </w:tr>
      <w:tr w:rsidR="00C03EEA" w:rsidRPr="00D868D7" w:rsidTr="00F34E99">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F34E99">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C03EEA" w:rsidRDefault="00C03EEA" w:rsidP="002C0C4E"/>
    <w:p w:rsidR="0062484D" w:rsidRPr="00D868D7" w:rsidRDefault="0062484D" w:rsidP="002C0C4E"/>
    <w:p w:rsidR="00E9167E" w:rsidRDefault="00693704" w:rsidP="002C0C4E">
      <w:pPr>
        <w:pStyle w:val="Heading4"/>
      </w:pPr>
      <w:bookmarkStart w:id="50" w:name="_Toc466178672"/>
      <w:bookmarkStart w:id="51" w:name="_Toc463549176"/>
      <w:r>
        <w:t>Re- create</w:t>
      </w:r>
      <w:r w:rsidR="00E9167E" w:rsidRPr="00E9167E">
        <w:t xml:space="preserve"> password</w:t>
      </w:r>
      <w:bookmarkEnd w:id="50"/>
    </w:p>
    <w:p w:rsidR="00E9167E" w:rsidRPr="00E9167E" w:rsidRDefault="00E9167E"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9167E" w:rsidRPr="00D868D7" w:rsidTr="00F404C9">
        <w:tc>
          <w:tcPr>
            <w:tcW w:w="2066" w:type="dxa"/>
            <w:shd w:val="clear" w:color="auto" w:fill="FBD4B4" w:themeFill="accent6" w:themeFillTint="66"/>
          </w:tcPr>
          <w:p w:rsidR="00E9167E" w:rsidRPr="00D868D7" w:rsidRDefault="00E9167E" w:rsidP="002C0C4E">
            <w:r>
              <w:t>Use Case ID:</w:t>
            </w:r>
          </w:p>
        </w:tc>
        <w:tc>
          <w:tcPr>
            <w:tcW w:w="6835" w:type="dxa"/>
            <w:gridSpan w:val="3"/>
            <w:shd w:val="clear" w:color="auto" w:fill="FBD4B4" w:themeFill="accent6" w:themeFillTint="66"/>
          </w:tcPr>
          <w:p w:rsidR="00E9167E" w:rsidRPr="00D868D7" w:rsidRDefault="00E9167E" w:rsidP="002C0C4E">
            <w:pPr>
              <w:rPr>
                <w:rFonts w:ascii="Times New Roman" w:hAnsi="Times New Roman" w:cs="Times New Roman"/>
              </w:rPr>
            </w:pPr>
            <w:r w:rsidRPr="00D868D7">
              <w:t>UC-04-0</w:t>
            </w:r>
            <w:r>
              <w:t>2</w:t>
            </w:r>
          </w:p>
        </w:tc>
      </w:tr>
      <w:tr w:rsidR="00E9167E" w:rsidRPr="00D868D7" w:rsidTr="00F404C9">
        <w:tc>
          <w:tcPr>
            <w:tcW w:w="2066" w:type="dxa"/>
            <w:shd w:val="clear" w:color="auto" w:fill="FBD4B4" w:themeFill="accent6" w:themeFillTint="66"/>
          </w:tcPr>
          <w:p w:rsidR="00E9167E" w:rsidRPr="00D868D7" w:rsidRDefault="00E9167E" w:rsidP="002C0C4E">
            <w:r w:rsidRPr="00D868D7">
              <w:t>Created By:</w:t>
            </w:r>
          </w:p>
        </w:tc>
        <w:tc>
          <w:tcPr>
            <w:tcW w:w="2124" w:type="dxa"/>
          </w:tcPr>
          <w:p w:rsidR="00E9167E" w:rsidRPr="00E9167E" w:rsidRDefault="00E9167E" w:rsidP="002C0C4E">
            <w:pPr>
              <w:rPr>
                <w:rFonts w:ascii="Times New Roman" w:hAnsi="Times New Roman" w:cs="Times New Roman"/>
              </w:rPr>
            </w:pPr>
            <w:r w:rsidRPr="00D650E5">
              <w:rPr>
                <w:lang w:val="vi-VN"/>
              </w:rPr>
              <w:t>QuyetNH</w:t>
            </w:r>
          </w:p>
        </w:tc>
        <w:tc>
          <w:tcPr>
            <w:tcW w:w="2347" w:type="dxa"/>
          </w:tcPr>
          <w:p w:rsidR="00E9167E" w:rsidRPr="00D868D7" w:rsidRDefault="00E9167E" w:rsidP="002C0C4E">
            <w:r w:rsidRPr="00D868D7">
              <w:t>Date Created:</w:t>
            </w:r>
          </w:p>
        </w:tc>
        <w:tc>
          <w:tcPr>
            <w:tcW w:w="2364" w:type="dxa"/>
          </w:tcPr>
          <w:p w:rsidR="00E9167E" w:rsidRPr="00D868D7" w:rsidRDefault="00672A2B" w:rsidP="002C0C4E">
            <w:r>
              <w:t>1</w:t>
            </w:r>
            <w:r w:rsidR="00E9167E" w:rsidRPr="00D868D7">
              <w:t>9/09/2016</w:t>
            </w:r>
          </w:p>
        </w:tc>
      </w:tr>
      <w:tr w:rsidR="00E9167E" w:rsidRPr="00D868D7" w:rsidTr="00F404C9">
        <w:tc>
          <w:tcPr>
            <w:tcW w:w="2066" w:type="dxa"/>
            <w:shd w:val="clear" w:color="auto" w:fill="FBD4B4" w:themeFill="accent6" w:themeFillTint="66"/>
          </w:tcPr>
          <w:p w:rsidR="00E9167E" w:rsidRPr="00D868D7" w:rsidRDefault="00E9167E" w:rsidP="002C0C4E">
            <w:r w:rsidRPr="00D868D7">
              <w:t>Primary Actor:</w:t>
            </w:r>
          </w:p>
        </w:tc>
        <w:tc>
          <w:tcPr>
            <w:tcW w:w="2124" w:type="dxa"/>
          </w:tcPr>
          <w:p w:rsidR="00E9167E" w:rsidRPr="00D868D7" w:rsidRDefault="00E9167E" w:rsidP="002C0C4E">
            <w:r w:rsidRPr="00D868D7">
              <w:t>Authorized user</w:t>
            </w:r>
          </w:p>
        </w:tc>
        <w:tc>
          <w:tcPr>
            <w:tcW w:w="2347" w:type="dxa"/>
          </w:tcPr>
          <w:p w:rsidR="00E9167E" w:rsidRPr="00D868D7" w:rsidRDefault="00E9167E" w:rsidP="002C0C4E">
            <w:r w:rsidRPr="00D868D7">
              <w:t>Secondary Actor:</w:t>
            </w:r>
          </w:p>
        </w:tc>
        <w:tc>
          <w:tcPr>
            <w:tcW w:w="2364" w:type="dxa"/>
          </w:tcPr>
          <w:p w:rsidR="00E9167E" w:rsidRPr="00D868D7" w:rsidRDefault="00581F7D" w:rsidP="002C0C4E">
            <w:r>
              <w:t>Customer</w:t>
            </w:r>
            <w:r w:rsidR="00E9167E" w:rsidRPr="00D868D7">
              <w:br/>
              <w:t>Admin</w:t>
            </w:r>
          </w:p>
        </w:tc>
      </w:tr>
      <w:tr w:rsidR="00E9167E" w:rsidRPr="00D868D7" w:rsidTr="00F404C9">
        <w:tc>
          <w:tcPr>
            <w:tcW w:w="2066" w:type="dxa"/>
            <w:shd w:val="clear" w:color="auto" w:fill="FBD4B4" w:themeFill="accent6" w:themeFillTint="66"/>
          </w:tcPr>
          <w:p w:rsidR="00E9167E" w:rsidRPr="00D868D7" w:rsidRDefault="00E9167E" w:rsidP="002C0C4E">
            <w:r w:rsidRPr="00D868D7">
              <w:t>Trigger:</w:t>
            </w:r>
          </w:p>
        </w:tc>
        <w:tc>
          <w:tcPr>
            <w:tcW w:w="6835" w:type="dxa"/>
            <w:gridSpan w:val="3"/>
          </w:tcPr>
          <w:p w:rsidR="00E9167E" w:rsidRPr="00D868D7" w:rsidRDefault="00E9167E" w:rsidP="002C0C4E">
            <w:r w:rsidRPr="00D868D7">
              <w:t xml:space="preserve">Authorized user needs to access to </w:t>
            </w:r>
            <w:r w:rsidR="00E5452A">
              <w:t>The Erudite Guider system</w:t>
            </w:r>
            <w:r w:rsidRPr="00D868D7">
              <w:t>.</w:t>
            </w:r>
          </w:p>
        </w:tc>
      </w:tr>
      <w:tr w:rsidR="00E9167E" w:rsidRPr="00D868D7" w:rsidTr="00F404C9">
        <w:tc>
          <w:tcPr>
            <w:tcW w:w="2066" w:type="dxa"/>
            <w:shd w:val="clear" w:color="auto" w:fill="FBD4B4" w:themeFill="accent6" w:themeFillTint="66"/>
          </w:tcPr>
          <w:p w:rsidR="00E9167E" w:rsidRPr="00D868D7" w:rsidRDefault="00E9167E" w:rsidP="002C0C4E">
            <w:r w:rsidRPr="00D868D7">
              <w:t>Description</w:t>
            </w:r>
          </w:p>
        </w:tc>
        <w:tc>
          <w:tcPr>
            <w:tcW w:w="6835" w:type="dxa"/>
            <w:gridSpan w:val="3"/>
          </w:tcPr>
          <w:p w:rsidR="00E9167E" w:rsidRPr="00D868D7" w:rsidRDefault="00FC409F" w:rsidP="002C0C4E">
            <w:r>
              <w:t xml:space="preserve">You have just used </w:t>
            </w:r>
            <w:r w:rsidR="00765B48">
              <w:t>E</w:t>
            </w:r>
            <w:r w:rsidR="00765B48" w:rsidRPr="008B7B1D">
              <w:t>mail validation</w:t>
            </w:r>
            <w:r w:rsidR="00765B48">
              <w:t xml:space="preserve"> </w:t>
            </w:r>
            <w:r>
              <w:t>and received a link in your email. This link help you confirm your new password that you just reset. Then y</w:t>
            </w:r>
            <w:r w:rsidR="00E9167E" w:rsidRPr="001529EE">
              <w:t xml:space="preserve">ou want to </w:t>
            </w:r>
            <w:r>
              <w:t>set</w:t>
            </w:r>
            <w:r w:rsidR="00E9167E" w:rsidRPr="001529EE">
              <w:t xml:space="preserve"> the password</w:t>
            </w:r>
            <w:r>
              <w:t xml:space="preserve"> as the new and your own</w:t>
            </w:r>
            <w:r w:rsidR="00E9167E" w:rsidRPr="001529EE">
              <w:t xml:space="preserve"> because</w:t>
            </w:r>
            <w:r>
              <w:t xml:space="preserve"> you</w:t>
            </w:r>
            <w:r w:rsidR="00E9167E" w:rsidRPr="001529EE">
              <w:t xml:space="preserve"> simply want to replace one password to remember. </w:t>
            </w:r>
            <w:r>
              <w:t>After click on the link, you can set your new password easily.</w:t>
            </w:r>
          </w:p>
        </w:tc>
      </w:tr>
      <w:tr w:rsidR="00E9167E" w:rsidRPr="00D868D7" w:rsidTr="00F404C9">
        <w:tc>
          <w:tcPr>
            <w:tcW w:w="2066" w:type="dxa"/>
            <w:shd w:val="clear" w:color="auto" w:fill="FBD4B4" w:themeFill="accent6" w:themeFillTint="66"/>
          </w:tcPr>
          <w:p w:rsidR="00E9167E" w:rsidRPr="00D868D7" w:rsidRDefault="00E9167E" w:rsidP="002C0C4E">
            <w:r w:rsidRPr="00D868D7">
              <w:t>Preconditions:</w:t>
            </w:r>
          </w:p>
        </w:tc>
        <w:tc>
          <w:tcPr>
            <w:tcW w:w="6835" w:type="dxa"/>
            <w:gridSpan w:val="3"/>
          </w:tcPr>
          <w:p w:rsidR="00E9167E" w:rsidRPr="00D868D7" w:rsidRDefault="00F32B3F" w:rsidP="00F32B3F">
            <w:r>
              <w:t>access link that sent to email successfully</w:t>
            </w:r>
          </w:p>
        </w:tc>
      </w:tr>
      <w:tr w:rsidR="00E9167E" w:rsidRPr="00D868D7" w:rsidTr="00F404C9">
        <w:tc>
          <w:tcPr>
            <w:tcW w:w="2066" w:type="dxa"/>
            <w:shd w:val="clear" w:color="auto" w:fill="FBD4B4" w:themeFill="accent6" w:themeFillTint="66"/>
          </w:tcPr>
          <w:p w:rsidR="00E9167E" w:rsidRPr="00D868D7" w:rsidRDefault="00E9167E" w:rsidP="002C0C4E">
            <w:r w:rsidRPr="00D868D7">
              <w:t>Post conditions:</w:t>
            </w:r>
          </w:p>
        </w:tc>
        <w:tc>
          <w:tcPr>
            <w:tcW w:w="6835" w:type="dxa"/>
            <w:gridSpan w:val="3"/>
          </w:tcPr>
          <w:p w:rsidR="00E9167E" w:rsidRPr="00D868D7" w:rsidRDefault="00F32B3F" w:rsidP="002C0C4E">
            <w:r>
              <w:t>New password will be created</w:t>
            </w:r>
          </w:p>
        </w:tc>
      </w:tr>
      <w:tr w:rsidR="00E9167E" w:rsidRPr="00D868D7" w:rsidTr="00F404C9">
        <w:tc>
          <w:tcPr>
            <w:tcW w:w="2066" w:type="dxa"/>
            <w:shd w:val="clear" w:color="auto" w:fill="FBD4B4" w:themeFill="accent6" w:themeFillTint="66"/>
          </w:tcPr>
          <w:p w:rsidR="00E9167E" w:rsidRPr="00D868D7" w:rsidRDefault="00E9167E" w:rsidP="002C0C4E">
            <w:r w:rsidRPr="00D868D7">
              <w:t>Normal Flow:</w:t>
            </w:r>
          </w:p>
        </w:tc>
        <w:tc>
          <w:tcPr>
            <w:tcW w:w="6835" w:type="dxa"/>
            <w:gridSpan w:val="3"/>
          </w:tcPr>
          <w:p w:rsidR="00E9167E" w:rsidRPr="00D868D7" w:rsidRDefault="00693704" w:rsidP="002C0C4E">
            <w:r>
              <w:t>Re- create</w:t>
            </w:r>
            <w:r w:rsidRPr="00E9167E">
              <w:t xml:space="preserve"> </w:t>
            </w:r>
            <w:r w:rsidR="0020071D">
              <w:t>password:</w:t>
            </w:r>
          </w:p>
          <w:p w:rsidR="00E9167E" w:rsidRPr="00D868D7" w:rsidRDefault="00E9167E" w:rsidP="002C0C4E">
            <w:r w:rsidRPr="00D868D7">
              <w:t xml:space="preserve">      1. Authorized user click on </w:t>
            </w:r>
            <w:r w:rsidR="00A95E54">
              <w:t>the link was sent to their email</w:t>
            </w:r>
            <w:r w:rsidRPr="00D868D7">
              <w:t>.</w:t>
            </w:r>
            <w:r w:rsidRPr="00D868D7">
              <w:br/>
              <w:t xml:space="preserve">      2. Then </w:t>
            </w:r>
            <w:r w:rsidR="00A95E54">
              <w:t>enter new password in “</w:t>
            </w:r>
            <w:r w:rsidR="00A95E54" w:rsidRPr="00A95E54">
              <w:rPr>
                <w:lang w:val="vi-VN"/>
              </w:rPr>
              <w:t>Mật khẩu mới</w:t>
            </w:r>
            <w:r w:rsidR="00A95E54">
              <w:t>” text field</w:t>
            </w:r>
            <w:r w:rsidRPr="00D868D7">
              <w:t>.</w:t>
            </w:r>
            <w:r w:rsidRPr="00D868D7">
              <w:br/>
              <w:t xml:space="preserve">      3. </w:t>
            </w:r>
            <w:r w:rsidR="00A95E54">
              <w:t>Re-enter password in “</w:t>
            </w:r>
            <w:r w:rsidR="00A95E54" w:rsidRPr="00A95E54">
              <w:rPr>
                <w:lang w:val="vi-VN"/>
              </w:rPr>
              <w:t>Nhập lại mật khẩu</w:t>
            </w:r>
            <w:r w:rsidR="00A95E54">
              <w:t>” text field to confirm it</w:t>
            </w:r>
            <w:r w:rsidRPr="00D868D7">
              <w:t xml:space="preserve">.     </w:t>
            </w:r>
          </w:p>
          <w:p w:rsidR="00E9167E" w:rsidRPr="00D868D7" w:rsidRDefault="00E9167E" w:rsidP="002C0C4E">
            <w:r w:rsidRPr="00D868D7">
              <w:t xml:space="preserve">      4. Then clicks on “</w:t>
            </w:r>
            <w:r w:rsidR="00A95E54" w:rsidRPr="00A95E54">
              <w:rPr>
                <w:lang w:val="vi-VN"/>
              </w:rPr>
              <w:t>Xác nhận</w:t>
            </w:r>
            <w:r w:rsidRPr="00D868D7">
              <w:t>”</w:t>
            </w:r>
            <w:r w:rsidR="00A95E54">
              <w:t xml:space="preserve"> button</w:t>
            </w:r>
            <w:r w:rsidRPr="00D868D7">
              <w:t>.</w:t>
            </w:r>
          </w:p>
        </w:tc>
      </w:tr>
      <w:tr w:rsidR="00E9167E" w:rsidRPr="00D868D7" w:rsidTr="00F404C9">
        <w:tc>
          <w:tcPr>
            <w:tcW w:w="2066" w:type="dxa"/>
            <w:shd w:val="clear" w:color="auto" w:fill="FBD4B4" w:themeFill="accent6" w:themeFillTint="66"/>
          </w:tcPr>
          <w:p w:rsidR="00E9167E" w:rsidRPr="00D868D7" w:rsidRDefault="00E9167E" w:rsidP="002C0C4E">
            <w:r w:rsidRPr="00D868D7">
              <w:lastRenderedPageBreak/>
              <w:t>Alternative Flows:</w:t>
            </w:r>
          </w:p>
        </w:tc>
        <w:tc>
          <w:tcPr>
            <w:tcW w:w="6835" w:type="dxa"/>
            <w:gridSpan w:val="3"/>
          </w:tcPr>
          <w:p w:rsidR="00E9167E" w:rsidRPr="00D868D7" w:rsidRDefault="00A95E54" w:rsidP="002C0C4E">
            <w:r>
              <w:t>N/A</w:t>
            </w:r>
          </w:p>
        </w:tc>
      </w:tr>
      <w:tr w:rsidR="00E9167E" w:rsidRPr="00D868D7" w:rsidTr="00F404C9">
        <w:tc>
          <w:tcPr>
            <w:tcW w:w="2066" w:type="dxa"/>
            <w:shd w:val="clear" w:color="auto" w:fill="FBD4B4" w:themeFill="accent6" w:themeFillTint="66"/>
          </w:tcPr>
          <w:p w:rsidR="00E9167E" w:rsidRPr="00D868D7" w:rsidRDefault="00E9167E" w:rsidP="002C0C4E">
            <w:r w:rsidRPr="00D868D7">
              <w:t>Exceptions:</w:t>
            </w:r>
          </w:p>
        </w:tc>
        <w:tc>
          <w:tcPr>
            <w:tcW w:w="6835" w:type="dxa"/>
            <w:gridSpan w:val="3"/>
          </w:tcPr>
          <w:p w:rsidR="00E9167E" w:rsidRPr="00D868D7" w:rsidRDefault="00E9167E" w:rsidP="002C0C4E">
            <w:r w:rsidRPr="00D868D7">
              <w:t>N/A</w:t>
            </w:r>
          </w:p>
        </w:tc>
      </w:tr>
      <w:tr w:rsidR="00E9167E" w:rsidRPr="00D868D7" w:rsidTr="00F404C9">
        <w:tc>
          <w:tcPr>
            <w:tcW w:w="2066" w:type="dxa"/>
            <w:shd w:val="clear" w:color="auto" w:fill="FBD4B4" w:themeFill="accent6" w:themeFillTint="66"/>
          </w:tcPr>
          <w:p w:rsidR="00E9167E" w:rsidRPr="00D868D7" w:rsidRDefault="00E9167E" w:rsidP="002C0C4E">
            <w:r w:rsidRPr="00D868D7">
              <w:t>Priority:</w:t>
            </w:r>
          </w:p>
        </w:tc>
        <w:tc>
          <w:tcPr>
            <w:tcW w:w="6835" w:type="dxa"/>
            <w:gridSpan w:val="3"/>
          </w:tcPr>
          <w:p w:rsidR="00E9167E" w:rsidRPr="00D868D7" w:rsidRDefault="0020071D" w:rsidP="002C0C4E">
            <w:r w:rsidRPr="00D868D7">
              <w:t>Medium</w:t>
            </w:r>
            <w:r>
              <w:t>.</w:t>
            </w:r>
          </w:p>
        </w:tc>
      </w:tr>
      <w:tr w:rsidR="00E9167E" w:rsidRPr="00D868D7" w:rsidTr="00F404C9">
        <w:tc>
          <w:tcPr>
            <w:tcW w:w="2066" w:type="dxa"/>
            <w:shd w:val="clear" w:color="auto" w:fill="FBD4B4" w:themeFill="accent6" w:themeFillTint="66"/>
          </w:tcPr>
          <w:p w:rsidR="00E9167E" w:rsidRPr="00D868D7" w:rsidRDefault="00E9167E" w:rsidP="002C0C4E">
            <w:r w:rsidRPr="00D868D7">
              <w:t>Frequency of Use:</w:t>
            </w:r>
          </w:p>
        </w:tc>
        <w:tc>
          <w:tcPr>
            <w:tcW w:w="6835" w:type="dxa"/>
            <w:gridSpan w:val="3"/>
          </w:tcPr>
          <w:p w:rsidR="00E9167E" w:rsidRPr="00D868D7" w:rsidRDefault="00E9167E" w:rsidP="002C0C4E">
            <w:r w:rsidRPr="00D868D7">
              <w:t>Medium</w:t>
            </w:r>
            <w:r w:rsidR="0020071D">
              <w:t>.</w:t>
            </w:r>
          </w:p>
        </w:tc>
      </w:tr>
      <w:tr w:rsidR="00E9167E" w:rsidRPr="00D868D7" w:rsidTr="00F404C9">
        <w:tc>
          <w:tcPr>
            <w:tcW w:w="2066" w:type="dxa"/>
            <w:shd w:val="clear" w:color="auto" w:fill="FBD4B4" w:themeFill="accent6" w:themeFillTint="66"/>
          </w:tcPr>
          <w:p w:rsidR="00E9167E" w:rsidRPr="00D868D7" w:rsidRDefault="00E9167E" w:rsidP="002C0C4E">
            <w:r w:rsidRPr="00D868D7">
              <w:t>Business Rules:</w:t>
            </w:r>
          </w:p>
        </w:tc>
        <w:tc>
          <w:tcPr>
            <w:tcW w:w="6835" w:type="dxa"/>
            <w:gridSpan w:val="3"/>
          </w:tcPr>
          <w:p w:rsidR="00E9167E" w:rsidRPr="00D868D7" w:rsidRDefault="00E9167E" w:rsidP="002C0C4E">
            <w:r w:rsidRPr="00D868D7">
              <w:t xml:space="preserve">B5, B6, </w:t>
            </w:r>
            <w:r w:rsidR="00FB082F">
              <w:t>B7, B8, B9</w:t>
            </w:r>
          </w:p>
        </w:tc>
      </w:tr>
      <w:tr w:rsidR="00E9167E" w:rsidRPr="00D868D7" w:rsidTr="00F404C9">
        <w:tc>
          <w:tcPr>
            <w:tcW w:w="2066" w:type="dxa"/>
            <w:shd w:val="clear" w:color="auto" w:fill="FBD4B4" w:themeFill="accent6" w:themeFillTint="66"/>
          </w:tcPr>
          <w:p w:rsidR="00E9167E" w:rsidRPr="00D868D7" w:rsidRDefault="00E9167E" w:rsidP="002C0C4E">
            <w:r w:rsidRPr="00D868D7">
              <w:t>Other Information:</w:t>
            </w:r>
          </w:p>
        </w:tc>
        <w:tc>
          <w:tcPr>
            <w:tcW w:w="6835" w:type="dxa"/>
            <w:gridSpan w:val="3"/>
          </w:tcPr>
          <w:p w:rsidR="00E9167E" w:rsidRPr="00D868D7" w:rsidRDefault="00E9167E" w:rsidP="002C0C4E">
            <w:r w:rsidRPr="00D868D7">
              <w:t>N/A</w:t>
            </w:r>
          </w:p>
        </w:tc>
      </w:tr>
      <w:tr w:rsidR="00E9167E" w:rsidRPr="00D868D7" w:rsidTr="00F404C9">
        <w:tc>
          <w:tcPr>
            <w:tcW w:w="2066" w:type="dxa"/>
            <w:shd w:val="clear" w:color="auto" w:fill="FBD4B4" w:themeFill="accent6" w:themeFillTint="66"/>
          </w:tcPr>
          <w:p w:rsidR="00E9167E" w:rsidRPr="00D868D7" w:rsidRDefault="00E9167E" w:rsidP="002C0C4E">
            <w:r w:rsidRPr="00D868D7">
              <w:t>Assumptions</w:t>
            </w:r>
          </w:p>
        </w:tc>
        <w:tc>
          <w:tcPr>
            <w:tcW w:w="6835" w:type="dxa"/>
            <w:gridSpan w:val="3"/>
          </w:tcPr>
          <w:p w:rsidR="00E9167E" w:rsidRPr="00D868D7" w:rsidRDefault="00E9167E" w:rsidP="002C0C4E">
            <w:r w:rsidRPr="00D868D7">
              <w:t>N/A</w:t>
            </w:r>
          </w:p>
        </w:tc>
      </w:tr>
    </w:tbl>
    <w:p w:rsidR="00E9167E" w:rsidRPr="00E9167E" w:rsidRDefault="00E9167E" w:rsidP="002C0C4E"/>
    <w:p w:rsidR="0042079B" w:rsidRDefault="00DA4412" w:rsidP="002C0C4E">
      <w:pPr>
        <w:pStyle w:val="Heading3"/>
      </w:pPr>
      <w:bookmarkStart w:id="52" w:name="_Toc466178673"/>
      <w:r w:rsidRPr="00164DAA">
        <w:t>Object management</w:t>
      </w:r>
      <w:bookmarkEnd w:id="52"/>
    </w:p>
    <w:p w:rsidR="00581F7D" w:rsidRPr="00581F7D" w:rsidRDefault="00991580" w:rsidP="00991580">
      <w:pPr>
        <w:jc w:val="center"/>
      </w:pPr>
      <w:r w:rsidRPr="00991580">
        <w:drawing>
          <wp:inline distT="0" distB="0" distL="0" distR="0" wp14:anchorId="08BEDEF3" wp14:editId="1D7BD07E">
            <wp:extent cx="5292725" cy="2491426"/>
            <wp:effectExtent l="0" t="0" r="317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92725" cy="2491426"/>
                    </a:xfrm>
                    <a:prstGeom prst="rect">
                      <a:avLst/>
                    </a:prstGeom>
                  </pic:spPr>
                </pic:pic>
              </a:graphicData>
            </a:graphic>
          </wp:inline>
        </w:drawing>
      </w:r>
    </w:p>
    <w:p w:rsidR="0042079B" w:rsidRPr="00B84E44" w:rsidRDefault="00DA4412" w:rsidP="002C0C4E">
      <w:pPr>
        <w:pStyle w:val="Heading4"/>
      </w:pPr>
      <w:bookmarkStart w:id="53" w:name="_Toc463549175"/>
      <w:bookmarkStart w:id="54" w:name="_Toc466178674"/>
      <w:r>
        <w:t>Upload new object</w:t>
      </w:r>
      <w:bookmarkEnd w:id="53"/>
      <w:bookmarkEnd w:id="54"/>
    </w:p>
    <w:p w:rsidR="0042079B" w:rsidRPr="00D868D7" w:rsidRDefault="0042079B"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42079B" w:rsidRPr="00D868D7" w:rsidTr="0042079B">
        <w:tc>
          <w:tcPr>
            <w:tcW w:w="2066" w:type="dxa"/>
            <w:shd w:val="clear" w:color="auto" w:fill="FBD4B4" w:themeFill="accent6" w:themeFillTint="66"/>
          </w:tcPr>
          <w:p w:rsidR="0042079B" w:rsidRPr="00D868D7" w:rsidRDefault="0042079B" w:rsidP="002C0C4E">
            <w:r>
              <w:t>Use Case ID:</w:t>
            </w:r>
          </w:p>
        </w:tc>
        <w:tc>
          <w:tcPr>
            <w:tcW w:w="6835" w:type="dxa"/>
            <w:gridSpan w:val="3"/>
            <w:shd w:val="clear" w:color="auto" w:fill="FBD4B4" w:themeFill="accent6" w:themeFillTint="66"/>
          </w:tcPr>
          <w:p w:rsidR="0042079B" w:rsidRPr="00D868D7" w:rsidRDefault="0042079B" w:rsidP="002C0C4E">
            <w:r w:rsidRPr="00D868D7">
              <w:t>UC-05-01</w:t>
            </w:r>
          </w:p>
        </w:tc>
      </w:tr>
      <w:tr w:rsidR="00DA4412" w:rsidRPr="00D868D7" w:rsidTr="0042079B">
        <w:tc>
          <w:tcPr>
            <w:tcW w:w="2066" w:type="dxa"/>
            <w:shd w:val="clear" w:color="auto" w:fill="FBD4B4" w:themeFill="accent6" w:themeFillTint="66"/>
          </w:tcPr>
          <w:p w:rsidR="00DA4412" w:rsidRPr="00D868D7" w:rsidRDefault="00DA4412" w:rsidP="002C0C4E">
            <w:r w:rsidRPr="00D868D7">
              <w:t>Created By:</w:t>
            </w:r>
          </w:p>
        </w:tc>
        <w:tc>
          <w:tcPr>
            <w:tcW w:w="2124" w:type="dxa"/>
          </w:tcPr>
          <w:p w:rsidR="00DA4412" w:rsidRPr="00E9167E" w:rsidRDefault="00DA4412" w:rsidP="002C0C4E">
            <w:pPr>
              <w:rPr>
                <w:rFonts w:ascii="Times New Roman" w:hAnsi="Times New Roman" w:cs="Times New Roman"/>
              </w:rPr>
            </w:pPr>
            <w:r w:rsidRPr="00D650E5">
              <w:rPr>
                <w:lang w:val="vi-VN"/>
              </w:rPr>
              <w:t>QuyetNH</w:t>
            </w:r>
          </w:p>
        </w:tc>
        <w:tc>
          <w:tcPr>
            <w:tcW w:w="2347" w:type="dxa"/>
          </w:tcPr>
          <w:p w:rsidR="00DA4412" w:rsidRPr="00D868D7" w:rsidRDefault="00DA4412" w:rsidP="002C0C4E">
            <w:r w:rsidRPr="00D868D7">
              <w:t>Date Created:</w:t>
            </w:r>
          </w:p>
        </w:tc>
        <w:tc>
          <w:tcPr>
            <w:tcW w:w="2364" w:type="dxa"/>
          </w:tcPr>
          <w:p w:rsidR="00DA4412" w:rsidRPr="00D868D7" w:rsidRDefault="00DA4412" w:rsidP="002C0C4E">
            <w:r>
              <w:t>1</w:t>
            </w:r>
            <w:r w:rsidRPr="00D868D7">
              <w:t>9/09/2016</w:t>
            </w:r>
          </w:p>
        </w:tc>
      </w:tr>
      <w:tr w:rsidR="0042079B" w:rsidRPr="00D868D7" w:rsidTr="0042079B">
        <w:tc>
          <w:tcPr>
            <w:tcW w:w="2066" w:type="dxa"/>
            <w:shd w:val="clear" w:color="auto" w:fill="FBD4B4" w:themeFill="accent6" w:themeFillTint="66"/>
          </w:tcPr>
          <w:p w:rsidR="0042079B" w:rsidRPr="00D868D7" w:rsidRDefault="0042079B" w:rsidP="002C0C4E">
            <w:r w:rsidRPr="00D868D7">
              <w:t>Primary Actor:</w:t>
            </w:r>
          </w:p>
        </w:tc>
        <w:tc>
          <w:tcPr>
            <w:tcW w:w="2124" w:type="dxa"/>
          </w:tcPr>
          <w:p w:rsidR="0042079B" w:rsidRPr="00D868D7" w:rsidRDefault="0042079B" w:rsidP="002C0C4E">
            <w:r w:rsidRPr="00D868D7">
              <w:t>Authorized user</w:t>
            </w:r>
          </w:p>
        </w:tc>
        <w:tc>
          <w:tcPr>
            <w:tcW w:w="2347" w:type="dxa"/>
          </w:tcPr>
          <w:p w:rsidR="0042079B" w:rsidRPr="00D868D7" w:rsidRDefault="0042079B" w:rsidP="002C0C4E">
            <w:r w:rsidRPr="00D868D7">
              <w:t>Secondary Actor:</w:t>
            </w:r>
          </w:p>
        </w:tc>
        <w:tc>
          <w:tcPr>
            <w:tcW w:w="2364" w:type="dxa"/>
          </w:tcPr>
          <w:p w:rsidR="0042079B" w:rsidRPr="00D868D7" w:rsidRDefault="00581F7D" w:rsidP="002C0C4E">
            <w:r>
              <w:t>Customer</w:t>
            </w:r>
          </w:p>
        </w:tc>
      </w:tr>
      <w:tr w:rsidR="0042079B" w:rsidRPr="00D868D7" w:rsidTr="0042079B">
        <w:tc>
          <w:tcPr>
            <w:tcW w:w="2066" w:type="dxa"/>
            <w:shd w:val="clear" w:color="auto" w:fill="FBD4B4" w:themeFill="accent6" w:themeFillTint="66"/>
          </w:tcPr>
          <w:p w:rsidR="0042079B" w:rsidRPr="00D868D7" w:rsidRDefault="0042079B" w:rsidP="002C0C4E">
            <w:r w:rsidRPr="00D868D7">
              <w:t>Trigger:</w:t>
            </w:r>
          </w:p>
        </w:tc>
        <w:tc>
          <w:tcPr>
            <w:tcW w:w="6835" w:type="dxa"/>
            <w:gridSpan w:val="3"/>
          </w:tcPr>
          <w:p w:rsidR="0042079B" w:rsidRPr="00D868D7" w:rsidRDefault="00E4003E" w:rsidP="002C0C4E">
            <w:r>
              <w:t xml:space="preserve">Customer clicks on </w:t>
            </w:r>
            <w:r w:rsidRPr="00E4003E">
              <w:rPr>
                <w:lang w:val="vi-VN"/>
              </w:rPr>
              <w:t>“Thêm hiện vật”</w:t>
            </w:r>
            <w:r>
              <w:t xml:space="preserve"> button.</w:t>
            </w:r>
          </w:p>
        </w:tc>
      </w:tr>
      <w:tr w:rsidR="0042079B" w:rsidRPr="00D868D7" w:rsidTr="0042079B">
        <w:tc>
          <w:tcPr>
            <w:tcW w:w="2066" w:type="dxa"/>
            <w:shd w:val="clear" w:color="auto" w:fill="FBD4B4" w:themeFill="accent6" w:themeFillTint="66"/>
          </w:tcPr>
          <w:p w:rsidR="0042079B" w:rsidRPr="00D868D7" w:rsidRDefault="0042079B" w:rsidP="002C0C4E">
            <w:r w:rsidRPr="00D868D7">
              <w:t>Description</w:t>
            </w:r>
          </w:p>
        </w:tc>
        <w:tc>
          <w:tcPr>
            <w:tcW w:w="6835" w:type="dxa"/>
            <w:gridSpan w:val="3"/>
          </w:tcPr>
          <w:p w:rsidR="0042079B" w:rsidRPr="00D868D7" w:rsidRDefault="00DA4412" w:rsidP="002C0C4E">
            <w:r>
              <w:t>The main purpo</w:t>
            </w:r>
            <w:r w:rsidR="00BF7979">
              <w:t xml:space="preserve">se of this system is </w:t>
            </w:r>
            <w:r w:rsidR="00FE0A47">
              <w:t xml:space="preserve">to </w:t>
            </w:r>
            <w:r w:rsidR="00BF7979">
              <w:t>help the custo</w:t>
            </w:r>
            <w:r>
              <w:t xml:space="preserve">mer (Museum Admin) manage his/ her object of the corresponding </w:t>
            </w:r>
            <w:r w:rsidR="00FE0A47">
              <w:t>museum. Every single object has its</w:t>
            </w:r>
            <w:r>
              <w:t xml:space="preserve"> own information and need to be upload</w:t>
            </w:r>
            <w:r w:rsidR="00FE0A47">
              <w:t>ed</w:t>
            </w:r>
            <w:r>
              <w:t xml:space="preserve"> to the system to make it </w:t>
            </w:r>
            <w:r w:rsidR="00FE0A47">
              <w:t xml:space="preserve">be </w:t>
            </w:r>
            <w:r>
              <w:t xml:space="preserve">visible from mobile application. </w:t>
            </w:r>
            <w:r w:rsidR="000F1798">
              <w:t>This function is only available for museum’s staff because only they know what information is exact for museum’s object. Before submit object information, Customer have to verify which status of thi</w:t>
            </w:r>
            <w:r w:rsidR="00D97407">
              <w:t>s information is. We were defined</w:t>
            </w:r>
            <w:r w:rsidR="000F1798">
              <w:t xml:space="preserve"> 2</w:t>
            </w:r>
            <w:r w:rsidR="00D97407">
              <w:t xml:space="preserve"> </w:t>
            </w:r>
            <w:r w:rsidR="00D97407">
              <w:lastRenderedPageBreak/>
              <w:t xml:space="preserve">clearly </w:t>
            </w:r>
            <w:r w:rsidR="000F1798">
              <w:t xml:space="preserve">status for this: Pending and available. If pending is checked, this object is saved to system but not </w:t>
            </w:r>
            <w:r w:rsidR="006C662F">
              <w:t>ready for system admin verify yet. The customer can c</w:t>
            </w:r>
            <w:r w:rsidR="00A92CD8">
              <w:t>hange the information only. If a</w:t>
            </w:r>
            <w:r w:rsidR="006C662F">
              <w:t xml:space="preserve">vailable radio button is checked, now the information of the object is saved to system also and now it is sent as a request and ready for system admin can verify it. </w:t>
            </w:r>
            <w:r w:rsidR="000F1798">
              <w:t xml:space="preserve"> </w:t>
            </w:r>
            <w:r w:rsidR="006C662F">
              <w:t>In this case, customer cannot change it anymore</w:t>
            </w:r>
            <w:r w:rsidR="00D97407">
              <w:t xml:space="preserve"> and this object display on request manager screen instead of list of object.</w:t>
            </w:r>
          </w:p>
        </w:tc>
      </w:tr>
      <w:tr w:rsidR="0042079B" w:rsidRPr="00D868D7" w:rsidTr="0042079B">
        <w:tc>
          <w:tcPr>
            <w:tcW w:w="2066" w:type="dxa"/>
            <w:shd w:val="clear" w:color="auto" w:fill="FBD4B4" w:themeFill="accent6" w:themeFillTint="66"/>
          </w:tcPr>
          <w:p w:rsidR="0042079B" w:rsidRPr="00D868D7" w:rsidRDefault="0042079B" w:rsidP="002C0C4E">
            <w:r w:rsidRPr="00D868D7">
              <w:lastRenderedPageBreak/>
              <w:t>Preconditions:</w:t>
            </w:r>
          </w:p>
        </w:tc>
        <w:tc>
          <w:tcPr>
            <w:tcW w:w="6835" w:type="dxa"/>
            <w:gridSpan w:val="3"/>
          </w:tcPr>
          <w:p w:rsidR="0042079B" w:rsidRPr="00D868D7" w:rsidRDefault="006C662F" w:rsidP="002C0C4E">
            <w:r w:rsidRPr="00D868D7">
              <w:t>Authorized user</w:t>
            </w:r>
            <w:r>
              <w:t xml:space="preserve"> login to system successfully.</w:t>
            </w:r>
          </w:p>
        </w:tc>
      </w:tr>
      <w:tr w:rsidR="0042079B" w:rsidRPr="00D868D7" w:rsidTr="0042079B">
        <w:tc>
          <w:tcPr>
            <w:tcW w:w="2066" w:type="dxa"/>
            <w:shd w:val="clear" w:color="auto" w:fill="FBD4B4" w:themeFill="accent6" w:themeFillTint="66"/>
          </w:tcPr>
          <w:p w:rsidR="0042079B" w:rsidRPr="00D868D7" w:rsidRDefault="0042079B" w:rsidP="002C0C4E">
            <w:r w:rsidRPr="00D868D7">
              <w:t>Post conditions:</w:t>
            </w:r>
          </w:p>
        </w:tc>
        <w:tc>
          <w:tcPr>
            <w:tcW w:w="6835" w:type="dxa"/>
            <w:gridSpan w:val="3"/>
          </w:tcPr>
          <w:p w:rsidR="0042079B" w:rsidRPr="00D868D7" w:rsidRDefault="006C662F" w:rsidP="002C0C4E">
            <w:r>
              <w:t>N/A</w:t>
            </w:r>
          </w:p>
        </w:tc>
      </w:tr>
      <w:tr w:rsidR="0042079B" w:rsidRPr="00D868D7" w:rsidTr="0042079B">
        <w:tc>
          <w:tcPr>
            <w:tcW w:w="2066" w:type="dxa"/>
            <w:shd w:val="clear" w:color="auto" w:fill="FBD4B4" w:themeFill="accent6" w:themeFillTint="66"/>
          </w:tcPr>
          <w:p w:rsidR="0042079B" w:rsidRPr="00D868D7" w:rsidRDefault="0042079B" w:rsidP="002C0C4E">
            <w:r w:rsidRPr="00D868D7">
              <w:t>Normal Flow:</w:t>
            </w:r>
          </w:p>
        </w:tc>
        <w:tc>
          <w:tcPr>
            <w:tcW w:w="6835" w:type="dxa"/>
            <w:gridSpan w:val="3"/>
          </w:tcPr>
          <w:p w:rsidR="0042079B" w:rsidRDefault="006C662F" w:rsidP="002C0C4E">
            <w:r w:rsidRPr="006C662F">
              <w:t>Upload new object</w:t>
            </w:r>
            <w:r>
              <w:t>:</w:t>
            </w:r>
          </w:p>
          <w:p w:rsidR="006C662F" w:rsidRDefault="006C662F" w:rsidP="002C0C4E">
            <w:pPr>
              <w:pStyle w:val="ListParagraph"/>
              <w:numPr>
                <w:ilvl w:val="0"/>
                <w:numId w:val="15"/>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4003E">
              <w:t>left n</w:t>
            </w:r>
            <w:r>
              <w:t>avigation bar.</w:t>
            </w:r>
          </w:p>
          <w:p w:rsidR="00E4003E" w:rsidRDefault="00E4003E" w:rsidP="002C0C4E">
            <w:pPr>
              <w:pStyle w:val="ListParagraph"/>
              <w:numPr>
                <w:ilvl w:val="0"/>
                <w:numId w:val="15"/>
              </w:numPr>
            </w:pPr>
            <w:r>
              <w:t xml:space="preserve">Customer clicks on </w:t>
            </w:r>
            <w:r w:rsidRPr="00E4003E">
              <w:rPr>
                <w:lang w:val="vi-VN"/>
              </w:rPr>
              <w:t>“Thêm hiện vật”</w:t>
            </w:r>
            <w:r>
              <w:t xml:space="preserve"> button.</w:t>
            </w:r>
          </w:p>
          <w:p w:rsidR="006C662F" w:rsidRDefault="006C662F" w:rsidP="002C0C4E">
            <w:pPr>
              <w:pStyle w:val="ListParagraph"/>
              <w:numPr>
                <w:ilvl w:val="0"/>
                <w:numId w:val="15"/>
              </w:numPr>
            </w:pPr>
            <w:r>
              <w:t xml:space="preserve">Customer </w:t>
            </w:r>
            <w:r w:rsidRPr="006C662F">
              <w:t>provide</w:t>
            </w:r>
            <w:r w:rsidR="00E4003E">
              <w:t>s</w:t>
            </w:r>
            <w:r w:rsidRPr="006C662F">
              <w:t xml:space="preserve"> information</w:t>
            </w:r>
            <w:r>
              <w:t xml:space="preserve"> of object he/ she want to upload by fill on such as text field: “</w:t>
            </w:r>
            <w:r w:rsidRPr="00967D5F">
              <w:rPr>
                <w:lang w:val="vi-VN"/>
              </w:rPr>
              <w:t>Tên hiện vật</w:t>
            </w:r>
            <w:r w:rsidR="00967D5F" w:rsidRPr="00967D5F">
              <w:rPr>
                <w:lang w:val="vi-VN"/>
              </w:rPr>
              <w:t>*</w:t>
            </w:r>
            <w:r w:rsidRPr="00967D5F">
              <w:rPr>
                <w:lang w:val="vi-VN"/>
              </w:rPr>
              <w:t>”, “Mô tả hiện vật</w:t>
            </w:r>
            <w:r w:rsidR="00C81F90">
              <w:t>*</w:t>
            </w:r>
            <w:r w:rsidRPr="00967D5F">
              <w:rPr>
                <w:lang w:val="vi-VN"/>
              </w:rPr>
              <w:t>”, “</w:t>
            </w:r>
            <w:r w:rsidR="00967D5F" w:rsidRPr="00967D5F">
              <w:rPr>
                <w:lang w:val="vi-VN"/>
              </w:rPr>
              <w:t>Hình ảnh hiện vật</w:t>
            </w:r>
            <w:r w:rsidR="00C81F90">
              <w:t>*</w:t>
            </w:r>
            <w:r w:rsidR="00967D5F" w:rsidRPr="00967D5F">
              <w:rPr>
                <w:lang w:val="vi-VN"/>
              </w:rPr>
              <w:t>”, “Audio thuyết minh”, “Phim tư liệu”,</w:t>
            </w:r>
            <w:r w:rsidR="00967D5F">
              <w:t xml:space="preserve"> </w:t>
            </w:r>
            <w:r w:rsidR="00967D5F" w:rsidRPr="00967D5F">
              <w:rPr>
                <w:lang w:val="vi-VN"/>
              </w:rPr>
              <w:t>“</w:t>
            </w:r>
            <w:r w:rsidR="00554FE1" w:rsidRPr="00853E6C">
              <w:rPr>
                <w:lang w:val="vi-VN"/>
              </w:rPr>
              <w:t>Hình ảnh nhận diện</w:t>
            </w:r>
            <w:r w:rsidR="00554FE1">
              <w:rPr>
                <w:rFonts w:ascii="Helvetica" w:hAnsi="Helvetica" w:cs="Helvetica"/>
                <w:color w:val="333333"/>
                <w:sz w:val="20"/>
                <w:szCs w:val="20"/>
                <w:shd w:val="clear" w:color="auto" w:fill="FFFFFF"/>
              </w:rPr>
              <w:t>*</w:t>
            </w:r>
            <w:r w:rsidR="00554FE1">
              <w:rPr>
                <w:lang w:val="vi-VN"/>
              </w:rPr>
              <w:t>”</w:t>
            </w:r>
            <w:r w:rsidR="00967D5F">
              <w:t>. The sign “*” means that field is mandatory.</w:t>
            </w:r>
          </w:p>
          <w:p w:rsidR="00967D5F" w:rsidRDefault="00967D5F" w:rsidP="002C0C4E">
            <w:pPr>
              <w:pStyle w:val="ListParagraph"/>
              <w:numPr>
                <w:ilvl w:val="0"/>
                <w:numId w:val="15"/>
              </w:numPr>
            </w:pPr>
            <w:r>
              <w:t>Customer check “</w:t>
            </w:r>
            <w:r w:rsidRPr="00967D5F">
              <w:rPr>
                <w:lang w:val="vi-VN"/>
              </w:rPr>
              <w:t>Trạng thái</w:t>
            </w:r>
            <w:r>
              <w:t>” radio button.</w:t>
            </w:r>
          </w:p>
          <w:p w:rsidR="00967D5F" w:rsidRPr="00967D5F" w:rsidRDefault="00967D5F" w:rsidP="002C0C4E">
            <w:pPr>
              <w:pStyle w:val="ListParagraph"/>
              <w:numPr>
                <w:ilvl w:val="0"/>
                <w:numId w:val="15"/>
              </w:numPr>
            </w:pPr>
            <w:r>
              <w:t>Click on “</w:t>
            </w:r>
            <w:r w:rsidRPr="00967D5F">
              <w:rPr>
                <w:lang w:val="vi-VN"/>
              </w:rPr>
              <w:t>Thêm hiện vật</w:t>
            </w:r>
            <w:r>
              <w:t>” button to finish action.</w:t>
            </w:r>
          </w:p>
        </w:tc>
      </w:tr>
      <w:tr w:rsidR="0042079B" w:rsidRPr="00D868D7" w:rsidTr="0042079B">
        <w:tc>
          <w:tcPr>
            <w:tcW w:w="2066" w:type="dxa"/>
            <w:shd w:val="clear" w:color="auto" w:fill="FBD4B4" w:themeFill="accent6" w:themeFillTint="66"/>
          </w:tcPr>
          <w:p w:rsidR="0042079B" w:rsidRPr="00D868D7" w:rsidRDefault="0042079B" w:rsidP="002C0C4E">
            <w:r w:rsidRPr="00D868D7">
              <w:t>Alternative Flows:</w:t>
            </w:r>
          </w:p>
        </w:tc>
        <w:tc>
          <w:tcPr>
            <w:tcW w:w="6835" w:type="dxa"/>
            <w:gridSpan w:val="3"/>
          </w:tcPr>
          <w:p w:rsidR="0042079B" w:rsidRPr="00D868D7" w:rsidRDefault="0042079B" w:rsidP="002C0C4E">
            <w:r w:rsidRPr="00D868D7">
              <w:t>N/A</w:t>
            </w:r>
          </w:p>
        </w:tc>
      </w:tr>
      <w:tr w:rsidR="0042079B" w:rsidRPr="00D868D7" w:rsidTr="0042079B">
        <w:tc>
          <w:tcPr>
            <w:tcW w:w="2066" w:type="dxa"/>
            <w:shd w:val="clear" w:color="auto" w:fill="FBD4B4" w:themeFill="accent6" w:themeFillTint="66"/>
          </w:tcPr>
          <w:p w:rsidR="0042079B" w:rsidRPr="00D868D7" w:rsidRDefault="0042079B" w:rsidP="002C0C4E">
            <w:r w:rsidRPr="00D868D7">
              <w:t>Exceptions:</w:t>
            </w:r>
          </w:p>
        </w:tc>
        <w:tc>
          <w:tcPr>
            <w:tcW w:w="6835" w:type="dxa"/>
            <w:gridSpan w:val="3"/>
          </w:tcPr>
          <w:p w:rsidR="0042079B" w:rsidRPr="00D868D7" w:rsidRDefault="00967D5F" w:rsidP="002C0C4E">
            <w:r>
              <w:t>Customer can click “</w:t>
            </w:r>
            <w:r w:rsidRPr="00967D5F">
              <w:rPr>
                <w:lang w:val="vi-VN"/>
              </w:rPr>
              <w:t>Trở lại</w:t>
            </w:r>
            <w:r>
              <w:t>” button to cancel uploading new object.</w:t>
            </w:r>
          </w:p>
        </w:tc>
      </w:tr>
      <w:tr w:rsidR="0042079B" w:rsidRPr="00D868D7" w:rsidTr="0042079B">
        <w:tc>
          <w:tcPr>
            <w:tcW w:w="2066" w:type="dxa"/>
            <w:shd w:val="clear" w:color="auto" w:fill="FBD4B4" w:themeFill="accent6" w:themeFillTint="66"/>
          </w:tcPr>
          <w:p w:rsidR="0042079B" w:rsidRPr="00D868D7" w:rsidRDefault="0042079B" w:rsidP="002C0C4E">
            <w:r w:rsidRPr="00D868D7">
              <w:t>Priority:</w:t>
            </w:r>
          </w:p>
        </w:tc>
        <w:tc>
          <w:tcPr>
            <w:tcW w:w="6835" w:type="dxa"/>
            <w:gridSpan w:val="3"/>
          </w:tcPr>
          <w:p w:rsidR="0042079B" w:rsidRPr="00D868D7" w:rsidRDefault="0042079B" w:rsidP="002C0C4E">
            <w:r w:rsidRPr="00D868D7">
              <w:t>High</w:t>
            </w:r>
          </w:p>
        </w:tc>
      </w:tr>
      <w:tr w:rsidR="0042079B" w:rsidRPr="00D868D7" w:rsidTr="0042079B">
        <w:tc>
          <w:tcPr>
            <w:tcW w:w="2066" w:type="dxa"/>
            <w:shd w:val="clear" w:color="auto" w:fill="FBD4B4" w:themeFill="accent6" w:themeFillTint="66"/>
          </w:tcPr>
          <w:p w:rsidR="0042079B" w:rsidRPr="00D868D7" w:rsidRDefault="0042079B" w:rsidP="002C0C4E">
            <w:r w:rsidRPr="00D868D7">
              <w:t>Frequency of Use:</w:t>
            </w:r>
          </w:p>
        </w:tc>
        <w:tc>
          <w:tcPr>
            <w:tcW w:w="6835" w:type="dxa"/>
            <w:gridSpan w:val="3"/>
          </w:tcPr>
          <w:p w:rsidR="0042079B" w:rsidRPr="00D868D7" w:rsidRDefault="0042079B" w:rsidP="002C0C4E">
            <w:r w:rsidRPr="00D868D7">
              <w:t>High</w:t>
            </w:r>
          </w:p>
        </w:tc>
      </w:tr>
      <w:tr w:rsidR="0042079B" w:rsidRPr="00D868D7" w:rsidTr="0042079B">
        <w:tc>
          <w:tcPr>
            <w:tcW w:w="2066" w:type="dxa"/>
            <w:shd w:val="clear" w:color="auto" w:fill="FBD4B4" w:themeFill="accent6" w:themeFillTint="66"/>
          </w:tcPr>
          <w:p w:rsidR="0042079B" w:rsidRPr="00D868D7" w:rsidRDefault="0042079B" w:rsidP="002C0C4E">
            <w:r w:rsidRPr="00D868D7">
              <w:t>Business Rules:</w:t>
            </w:r>
          </w:p>
        </w:tc>
        <w:tc>
          <w:tcPr>
            <w:tcW w:w="6835" w:type="dxa"/>
            <w:gridSpan w:val="3"/>
          </w:tcPr>
          <w:p w:rsidR="0042079B" w:rsidRPr="001B14BE" w:rsidRDefault="001B14BE" w:rsidP="002C0C4E">
            <w:pPr>
              <w:rPr>
                <w:b/>
              </w:rPr>
            </w:pPr>
            <w:r>
              <w:t>B26, B27, B28, B29, B30, B31, B32, B33, B34, B35, B36, B37, B38, B39</w:t>
            </w:r>
            <w:r w:rsidR="00747245">
              <w:t>, B40, B41</w:t>
            </w:r>
            <w:r w:rsidR="00B33238">
              <w:t>, B42</w:t>
            </w:r>
            <w:r w:rsidR="007D5381">
              <w:t>, B43</w:t>
            </w:r>
            <w:r w:rsidR="009A3804">
              <w:t>, B44</w:t>
            </w:r>
          </w:p>
        </w:tc>
      </w:tr>
      <w:tr w:rsidR="0042079B" w:rsidRPr="00D868D7" w:rsidTr="0042079B">
        <w:tc>
          <w:tcPr>
            <w:tcW w:w="2066" w:type="dxa"/>
            <w:shd w:val="clear" w:color="auto" w:fill="FBD4B4" w:themeFill="accent6" w:themeFillTint="66"/>
          </w:tcPr>
          <w:p w:rsidR="0042079B" w:rsidRPr="00D868D7" w:rsidRDefault="0042079B" w:rsidP="002C0C4E">
            <w:r w:rsidRPr="00D868D7">
              <w:t>Other Information:</w:t>
            </w:r>
          </w:p>
        </w:tc>
        <w:tc>
          <w:tcPr>
            <w:tcW w:w="6835" w:type="dxa"/>
            <w:gridSpan w:val="3"/>
          </w:tcPr>
          <w:p w:rsidR="0042079B" w:rsidRPr="00D868D7" w:rsidRDefault="0042079B" w:rsidP="002C0C4E">
            <w:r w:rsidRPr="00D868D7">
              <w:t>N/A</w:t>
            </w:r>
          </w:p>
        </w:tc>
      </w:tr>
      <w:tr w:rsidR="0042079B" w:rsidRPr="00D868D7" w:rsidTr="0042079B">
        <w:tc>
          <w:tcPr>
            <w:tcW w:w="2066" w:type="dxa"/>
            <w:shd w:val="clear" w:color="auto" w:fill="FBD4B4" w:themeFill="accent6" w:themeFillTint="66"/>
          </w:tcPr>
          <w:p w:rsidR="0042079B" w:rsidRPr="00D868D7" w:rsidRDefault="0042079B" w:rsidP="002C0C4E">
            <w:r w:rsidRPr="00D868D7">
              <w:t>Assumptions</w:t>
            </w:r>
          </w:p>
        </w:tc>
        <w:tc>
          <w:tcPr>
            <w:tcW w:w="6835" w:type="dxa"/>
            <w:gridSpan w:val="3"/>
          </w:tcPr>
          <w:p w:rsidR="0042079B" w:rsidRPr="00D868D7" w:rsidRDefault="0042079B" w:rsidP="002C0C4E">
            <w:r w:rsidRPr="00D868D7">
              <w:t>N/A</w:t>
            </w:r>
          </w:p>
        </w:tc>
      </w:tr>
    </w:tbl>
    <w:p w:rsidR="0042079B" w:rsidRDefault="0042079B" w:rsidP="002C0C4E"/>
    <w:p w:rsidR="00323B2F" w:rsidRPr="0042079B" w:rsidRDefault="00323B2F" w:rsidP="002C0C4E"/>
    <w:p w:rsidR="00DA4412" w:rsidRPr="00DA4412" w:rsidRDefault="00DA4412" w:rsidP="002C0C4E">
      <w:pPr>
        <w:pStyle w:val="Heading4"/>
      </w:pPr>
      <w:bookmarkStart w:id="55" w:name="_Toc466178675"/>
      <w:r>
        <w:t>View object</w:t>
      </w:r>
      <w:bookmarkEnd w:id="55"/>
    </w:p>
    <w:p w:rsidR="00066BA7" w:rsidRDefault="00066BA7" w:rsidP="002C0C4E">
      <w:pPr>
        <w:pStyle w:val="Heading5"/>
      </w:pPr>
      <w:bookmarkStart w:id="56" w:name="_Toc466178677"/>
      <w:bookmarkEnd w:id="51"/>
      <w:r>
        <w:t>View list of objects</w:t>
      </w:r>
    </w:p>
    <w:p w:rsidR="00066BA7" w:rsidRPr="00066BA7" w:rsidRDefault="00066BA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2C0C4E">
            <w:r>
              <w:t>Use Case ID:</w:t>
            </w:r>
          </w:p>
        </w:tc>
        <w:tc>
          <w:tcPr>
            <w:tcW w:w="6835" w:type="dxa"/>
            <w:gridSpan w:val="3"/>
            <w:shd w:val="clear" w:color="auto" w:fill="FBD4B4" w:themeFill="accent6" w:themeFillTint="66"/>
          </w:tcPr>
          <w:p w:rsidR="00066BA7" w:rsidRPr="00D868D7" w:rsidRDefault="00066BA7" w:rsidP="002C0C4E">
            <w:r>
              <w:t>UC-05-02</w:t>
            </w:r>
          </w:p>
        </w:tc>
      </w:tr>
      <w:tr w:rsidR="00066BA7" w:rsidRPr="00D868D7" w:rsidTr="00066BA7">
        <w:tc>
          <w:tcPr>
            <w:tcW w:w="2066" w:type="dxa"/>
            <w:shd w:val="clear" w:color="auto" w:fill="FBD4B4" w:themeFill="accent6" w:themeFillTint="66"/>
          </w:tcPr>
          <w:p w:rsidR="00066BA7" w:rsidRPr="00D868D7" w:rsidRDefault="00066BA7" w:rsidP="002C0C4E">
            <w:r w:rsidRPr="00D868D7">
              <w:t>Created By:</w:t>
            </w:r>
          </w:p>
        </w:tc>
        <w:tc>
          <w:tcPr>
            <w:tcW w:w="2124" w:type="dxa"/>
          </w:tcPr>
          <w:p w:rsidR="00066BA7" w:rsidRPr="00E9167E" w:rsidRDefault="00066BA7" w:rsidP="002C0C4E">
            <w:pPr>
              <w:rPr>
                <w:rFonts w:ascii="Times New Roman" w:hAnsi="Times New Roman" w:cs="Times New Roman"/>
              </w:rPr>
            </w:pPr>
            <w:r w:rsidRPr="00D650E5">
              <w:rPr>
                <w:lang w:val="vi-VN"/>
              </w:rPr>
              <w:t>QuyetNH</w:t>
            </w:r>
          </w:p>
        </w:tc>
        <w:tc>
          <w:tcPr>
            <w:tcW w:w="2347" w:type="dxa"/>
          </w:tcPr>
          <w:p w:rsidR="00066BA7" w:rsidRPr="00D868D7" w:rsidRDefault="00066BA7" w:rsidP="002C0C4E">
            <w:r w:rsidRPr="00D868D7">
              <w:t>Date Created:</w:t>
            </w:r>
          </w:p>
        </w:tc>
        <w:tc>
          <w:tcPr>
            <w:tcW w:w="2364" w:type="dxa"/>
          </w:tcPr>
          <w:p w:rsidR="00066BA7" w:rsidRPr="00D868D7" w:rsidRDefault="00066BA7" w:rsidP="002C0C4E">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2C0C4E">
            <w:r w:rsidRPr="00D868D7">
              <w:t>Primary Actor:</w:t>
            </w:r>
          </w:p>
        </w:tc>
        <w:tc>
          <w:tcPr>
            <w:tcW w:w="2124" w:type="dxa"/>
          </w:tcPr>
          <w:p w:rsidR="00066BA7" w:rsidRPr="00D868D7" w:rsidRDefault="00066BA7" w:rsidP="002C0C4E">
            <w:r w:rsidRPr="00D868D7">
              <w:t>Authorized user</w:t>
            </w:r>
          </w:p>
        </w:tc>
        <w:tc>
          <w:tcPr>
            <w:tcW w:w="2347" w:type="dxa"/>
          </w:tcPr>
          <w:p w:rsidR="00066BA7" w:rsidRPr="00D868D7" w:rsidRDefault="00066BA7" w:rsidP="002C0C4E">
            <w:r w:rsidRPr="00D868D7">
              <w:t>Secondary Actor:</w:t>
            </w:r>
          </w:p>
        </w:tc>
        <w:tc>
          <w:tcPr>
            <w:tcW w:w="2364" w:type="dxa"/>
          </w:tcPr>
          <w:p w:rsidR="00066BA7" w:rsidRPr="00D868D7" w:rsidRDefault="00066BA7" w:rsidP="002C0C4E">
            <w:r>
              <w:t>Customer</w:t>
            </w:r>
            <w:r>
              <w:br/>
            </w:r>
            <w:r>
              <w:lastRenderedPageBreak/>
              <w:t>Admin</w:t>
            </w:r>
          </w:p>
        </w:tc>
      </w:tr>
      <w:tr w:rsidR="00066BA7" w:rsidRPr="00D868D7" w:rsidTr="00066BA7">
        <w:tc>
          <w:tcPr>
            <w:tcW w:w="2066" w:type="dxa"/>
            <w:shd w:val="clear" w:color="auto" w:fill="FBD4B4" w:themeFill="accent6" w:themeFillTint="66"/>
          </w:tcPr>
          <w:p w:rsidR="00066BA7" w:rsidRPr="00D868D7" w:rsidRDefault="00066BA7" w:rsidP="002C0C4E">
            <w:r w:rsidRPr="00D868D7">
              <w:lastRenderedPageBreak/>
              <w:t>Trigger:</w:t>
            </w:r>
          </w:p>
        </w:tc>
        <w:tc>
          <w:tcPr>
            <w:tcW w:w="6835" w:type="dxa"/>
            <w:gridSpan w:val="3"/>
          </w:tcPr>
          <w:p w:rsidR="00066BA7" w:rsidRDefault="004C6E18" w:rsidP="002C0C4E">
            <w:r>
              <w:t>Customer: “</w:t>
            </w:r>
            <w:r w:rsidRPr="004C6E18">
              <w:rPr>
                <w:lang w:val="vi-VN"/>
              </w:rPr>
              <w:t>Quản lý hiện vật</w:t>
            </w:r>
            <w:r>
              <w:t>” section on left navigation bar.</w:t>
            </w:r>
          </w:p>
          <w:p w:rsidR="004C6E18" w:rsidRPr="00D868D7" w:rsidRDefault="004C6E18" w:rsidP="002C0C4E">
            <w:r>
              <w:t>Admin: Click “</w:t>
            </w:r>
            <w:r w:rsidRPr="004C6E18">
              <w:rPr>
                <w:lang w:val="vi-VN"/>
              </w:rPr>
              <w:t>Tên bảo tàng</w:t>
            </w:r>
            <w:r>
              <w:t>”.</w:t>
            </w:r>
          </w:p>
        </w:tc>
      </w:tr>
      <w:tr w:rsidR="00066BA7" w:rsidRPr="00D868D7" w:rsidTr="00066BA7">
        <w:tc>
          <w:tcPr>
            <w:tcW w:w="2066" w:type="dxa"/>
            <w:shd w:val="clear" w:color="auto" w:fill="FBD4B4" w:themeFill="accent6" w:themeFillTint="66"/>
          </w:tcPr>
          <w:p w:rsidR="00066BA7" w:rsidRPr="00D868D7" w:rsidRDefault="00066BA7" w:rsidP="002C0C4E">
            <w:r w:rsidRPr="00D868D7">
              <w:t>Description</w:t>
            </w:r>
          </w:p>
        </w:tc>
        <w:tc>
          <w:tcPr>
            <w:tcW w:w="6835" w:type="dxa"/>
            <w:gridSpan w:val="3"/>
          </w:tcPr>
          <w:p w:rsidR="00066BA7" w:rsidRPr="00D868D7" w:rsidRDefault="00066BA7" w:rsidP="002C0C4E">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 have status Pending or Active. Active status means this object’s information is approved by Admin and online on system the system (can be read by mobile app).</w:t>
            </w:r>
          </w:p>
        </w:tc>
      </w:tr>
      <w:tr w:rsidR="00066BA7" w:rsidRPr="00D868D7" w:rsidTr="00066BA7">
        <w:tc>
          <w:tcPr>
            <w:tcW w:w="2066" w:type="dxa"/>
            <w:shd w:val="clear" w:color="auto" w:fill="FBD4B4" w:themeFill="accent6" w:themeFillTint="66"/>
          </w:tcPr>
          <w:p w:rsidR="00066BA7" w:rsidRPr="00D868D7" w:rsidRDefault="00066BA7" w:rsidP="002C0C4E">
            <w:r w:rsidRPr="00D868D7">
              <w:t>Preconditions:</w:t>
            </w:r>
          </w:p>
        </w:tc>
        <w:tc>
          <w:tcPr>
            <w:tcW w:w="6835" w:type="dxa"/>
            <w:gridSpan w:val="3"/>
          </w:tcPr>
          <w:p w:rsidR="00066BA7" w:rsidRPr="00D868D7" w:rsidRDefault="009A3804" w:rsidP="002C0C4E">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2C0C4E">
            <w:r w:rsidRPr="00D868D7">
              <w:t>Post conditions:</w:t>
            </w:r>
          </w:p>
        </w:tc>
        <w:tc>
          <w:tcPr>
            <w:tcW w:w="6835" w:type="dxa"/>
            <w:gridSpan w:val="3"/>
          </w:tcPr>
          <w:p w:rsidR="00066BA7" w:rsidRPr="00D868D7" w:rsidRDefault="009A3804" w:rsidP="002C0C4E">
            <w:r>
              <w:t>List of objects will be displayed</w:t>
            </w:r>
          </w:p>
        </w:tc>
      </w:tr>
      <w:tr w:rsidR="00066BA7" w:rsidRPr="00D868D7" w:rsidTr="00066BA7">
        <w:tc>
          <w:tcPr>
            <w:tcW w:w="2066" w:type="dxa"/>
            <w:shd w:val="clear" w:color="auto" w:fill="FBD4B4" w:themeFill="accent6" w:themeFillTint="66"/>
          </w:tcPr>
          <w:p w:rsidR="00066BA7" w:rsidRPr="00D868D7" w:rsidRDefault="00066BA7" w:rsidP="002C0C4E">
            <w:r w:rsidRPr="00D868D7">
              <w:t>Normal Flow:</w:t>
            </w:r>
          </w:p>
        </w:tc>
        <w:tc>
          <w:tcPr>
            <w:tcW w:w="6835" w:type="dxa"/>
            <w:gridSpan w:val="3"/>
          </w:tcPr>
          <w:p w:rsidR="00066BA7" w:rsidRPr="00192BF4" w:rsidRDefault="00066BA7" w:rsidP="00192BF4">
            <w:pPr>
              <w:pStyle w:val="Heading4"/>
              <w:numPr>
                <w:ilvl w:val="0"/>
                <w:numId w:val="0"/>
              </w:numPr>
              <w:ind w:left="864" w:hanging="864"/>
              <w:outlineLvl w:val="3"/>
              <w:rPr>
                <w:b w:val="0"/>
              </w:rPr>
            </w:pPr>
            <w:bookmarkStart w:id="57" w:name="_Toc466178676"/>
            <w:r w:rsidRPr="00192BF4">
              <w:rPr>
                <w:b w:val="0"/>
              </w:rPr>
              <w:t>View list of objects:</w:t>
            </w:r>
            <w:bookmarkEnd w:id="57"/>
          </w:p>
          <w:p w:rsidR="004C6E18" w:rsidRPr="004C6E18" w:rsidRDefault="004C6E18" w:rsidP="006E782B">
            <w:pPr>
              <w:pStyle w:val="ListParagraph"/>
              <w:numPr>
                <w:ilvl w:val="0"/>
                <w:numId w:val="42"/>
              </w:numPr>
            </w:pPr>
            <w:r>
              <w:t>Customer:</w:t>
            </w:r>
          </w:p>
          <w:p w:rsidR="0008338C" w:rsidRDefault="00066BA7" w:rsidP="002C0C4E">
            <w:pPr>
              <w:pStyle w:val="ListParagraph"/>
              <w:numPr>
                <w:ilvl w:val="0"/>
                <w:numId w:val="16"/>
              </w:numPr>
            </w:pPr>
            <w:r>
              <w:t>Customer login to The Erudite Guider</w:t>
            </w:r>
            <w:r w:rsidR="004C6E18">
              <w:t>.</w:t>
            </w:r>
          </w:p>
          <w:p w:rsidR="00066BA7" w:rsidRDefault="0008338C" w:rsidP="002C0C4E">
            <w:pPr>
              <w:pStyle w:val="ListParagraph"/>
              <w:numPr>
                <w:ilvl w:val="0"/>
                <w:numId w:val="16"/>
              </w:numPr>
            </w:pPr>
            <w:r>
              <w:t>C</w:t>
            </w:r>
            <w:r w:rsidR="00066BA7">
              <w:t>lick on “</w:t>
            </w:r>
            <w:r w:rsidR="00066BA7" w:rsidRPr="00967D5F">
              <w:rPr>
                <w:lang w:val="vi-VN"/>
              </w:rPr>
              <w:t>Quản lý hiện vật</w:t>
            </w:r>
            <w:r w:rsidR="00066BA7">
              <w:t xml:space="preserve">” section on </w:t>
            </w:r>
            <w:r w:rsidR="009A3804">
              <w:t>left n</w:t>
            </w:r>
            <w:r w:rsidR="00066BA7">
              <w:t>avigation bar.</w:t>
            </w:r>
          </w:p>
          <w:p w:rsidR="00066BA7" w:rsidRDefault="00066BA7" w:rsidP="002C0C4E">
            <w:pPr>
              <w:pStyle w:val="ListParagraph"/>
              <w:numPr>
                <w:ilvl w:val="0"/>
                <w:numId w:val="16"/>
              </w:numPr>
            </w:pPr>
            <w:r>
              <w:t>List of object will be displayed.</w:t>
            </w:r>
          </w:p>
          <w:p w:rsidR="004C6E18" w:rsidRDefault="004C6E18" w:rsidP="006E782B">
            <w:pPr>
              <w:pStyle w:val="ListParagraph"/>
              <w:numPr>
                <w:ilvl w:val="0"/>
                <w:numId w:val="42"/>
              </w:numPr>
            </w:pPr>
            <w:r>
              <w:t>Admin:</w:t>
            </w:r>
          </w:p>
          <w:p w:rsidR="004C6E18" w:rsidRPr="004C6E18" w:rsidRDefault="004C6E18" w:rsidP="006E782B">
            <w:pPr>
              <w:pStyle w:val="ListParagraph"/>
              <w:numPr>
                <w:ilvl w:val="0"/>
                <w:numId w:val="43"/>
              </w:numPr>
            </w:pPr>
            <w:r>
              <w:t>Admin login to The Erudite Guider.</w:t>
            </w:r>
          </w:p>
          <w:p w:rsidR="004C6E18" w:rsidRDefault="004C6E18" w:rsidP="006E782B">
            <w:pPr>
              <w:pStyle w:val="ListParagraph"/>
              <w:numPr>
                <w:ilvl w:val="0"/>
                <w:numId w:val="43"/>
              </w:numPr>
            </w:pPr>
            <w:r>
              <w:t>Click on “</w:t>
            </w:r>
            <w:r w:rsidRPr="002E585C">
              <w:rPr>
                <w:lang w:val="vi-VN"/>
              </w:rPr>
              <w:t>Quản lý bảo tàng</w:t>
            </w:r>
            <w:r>
              <w:t>” section on left navigation bar.</w:t>
            </w:r>
          </w:p>
          <w:p w:rsidR="004C6E18" w:rsidRPr="00066BA7" w:rsidRDefault="004C6E18" w:rsidP="006E782B">
            <w:pPr>
              <w:pStyle w:val="ListParagraph"/>
              <w:numPr>
                <w:ilvl w:val="0"/>
                <w:numId w:val="43"/>
              </w:numPr>
            </w:pPr>
            <w:r>
              <w:t>Click on “</w:t>
            </w:r>
            <w:r w:rsidRPr="002E585C">
              <w:rPr>
                <w:lang w:val="vi-VN"/>
              </w:rPr>
              <w:t>Tên bảo tàng</w:t>
            </w:r>
            <w:r>
              <w:t xml:space="preserve">” to see list of object of </w:t>
            </w:r>
            <w:r w:rsidR="002E585C">
              <w:t xml:space="preserve">corresponding </w:t>
            </w:r>
            <w:r>
              <w:t>museum.</w:t>
            </w:r>
          </w:p>
        </w:tc>
      </w:tr>
      <w:tr w:rsidR="00066BA7" w:rsidRPr="00D868D7" w:rsidTr="00066BA7">
        <w:tc>
          <w:tcPr>
            <w:tcW w:w="2066" w:type="dxa"/>
            <w:shd w:val="clear" w:color="auto" w:fill="FBD4B4" w:themeFill="accent6" w:themeFillTint="66"/>
          </w:tcPr>
          <w:p w:rsidR="00066BA7" w:rsidRPr="00D868D7" w:rsidRDefault="00066BA7" w:rsidP="002C0C4E">
            <w:r w:rsidRPr="00D868D7">
              <w:t>Alternative Flows:</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Exceptions:</w:t>
            </w:r>
          </w:p>
        </w:tc>
        <w:tc>
          <w:tcPr>
            <w:tcW w:w="6835" w:type="dxa"/>
            <w:gridSpan w:val="3"/>
          </w:tcPr>
          <w:p w:rsidR="00066BA7" w:rsidRPr="00D868D7" w:rsidRDefault="00066BA7" w:rsidP="002C0C4E">
            <w:r>
              <w:t>N/A</w:t>
            </w:r>
          </w:p>
        </w:tc>
      </w:tr>
      <w:tr w:rsidR="00066BA7" w:rsidRPr="00D868D7" w:rsidTr="00066BA7">
        <w:tc>
          <w:tcPr>
            <w:tcW w:w="2066" w:type="dxa"/>
            <w:shd w:val="clear" w:color="auto" w:fill="FBD4B4" w:themeFill="accent6" w:themeFillTint="66"/>
          </w:tcPr>
          <w:p w:rsidR="00066BA7" w:rsidRPr="00D868D7" w:rsidRDefault="00066BA7" w:rsidP="002C0C4E">
            <w:r w:rsidRPr="00D868D7">
              <w:t>Priority:</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Frequency of Use:</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Business Rules:</w:t>
            </w:r>
          </w:p>
        </w:tc>
        <w:tc>
          <w:tcPr>
            <w:tcW w:w="6835" w:type="dxa"/>
            <w:gridSpan w:val="3"/>
          </w:tcPr>
          <w:p w:rsidR="00066BA7" w:rsidRPr="00D868D7" w:rsidRDefault="00B33238" w:rsidP="002C0C4E">
            <w:r>
              <w:t>B4</w:t>
            </w:r>
            <w:r w:rsidR="009A3804">
              <w:t>5</w:t>
            </w:r>
          </w:p>
        </w:tc>
      </w:tr>
      <w:tr w:rsidR="00066BA7" w:rsidRPr="00D868D7" w:rsidTr="00066BA7">
        <w:tc>
          <w:tcPr>
            <w:tcW w:w="2066" w:type="dxa"/>
            <w:shd w:val="clear" w:color="auto" w:fill="FBD4B4" w:themeFill="accent6" w:themeFillTint="66"/>
          </w:tcPr>
          <w:p w:rsidR="00066BA7" w:rsidRPr="00D868D7" w:rsidRDefault="00066BA7" w:rsidP="002C0C4E">
            <w:r w:rsidRPr="00D868D7">
              <w:t>Other Information:</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Assumptions</w:t>
            </w:r>
          </w:p>
        </w:tc>
        <w:tc>
          <w:tcPr>
            <w:tcW w:w="6835" w:type="dxa"/>
            <w:gridSpan w:val="3"/>
          </w:tcPr>
          <w:p w:rsidR="00066BA7" w:rsidRPr="00D868D7" w:rsidRDefault="00066BA7" w:rsidP="002C0C4E">
            <w:r w:rsidRPr="00D868D7">
              <w:t>N/A</w:t>
            </w:r>
          </w:p>
        </w:tc>
      </w:tr>
    </w:tbl>
    <w:p w:rsidR="00066BA7" w:rsidRPr="00066BA7" w:rsidRDefault="00066BA7" w:rsidP="002C0C4E"/>
    <w:p w:rsidR="00066BA7" w:rsidRDefault="00066BA7" w:rsidP="002C0C4E">
      <w:pPr>
        <w:pStyle w:val="Heading5"/>
      </w:pPr>
      <w:r>
        <w:t>View detail</w:t>
      </w:r>
    </w:p>
    <w:p w:rsidR="00066BA7" w:rsidRPr="00066BA7" w:rsidRDefault="00066BA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66BA7" w:rsidRPr="00D868D7" w:rsidTr="00066BA7">
        <w:tc>
          <w:tcPr>
            <w:tcW w:w="2066" w:type="dxa"/>
            <w:shd w:val="clear" w:color="auto" w:fill="FBD4B4" w:themeFill="accent6" w:themeFillTint="66"/>
          </w:tcPr>
          <w:p w:rsidR="00066BA7" w:rsidRPr="00D868D7" w:rsidRDefault="00066BA7" w:rsidP="002C0C4E">
            <w:r>
              <w:t>Use Case ID:</w:t>
            </w:r>
          </w:p>
        </w:tc>
        <w:tc>
          <w:tcPr>
            <w:tcW w:w="6835" w:type="dxa"/>
            <w:gridSpan w:val="3"/>
            <w:shd w:val="clear" w:color="auto" w:fill="FBD4B4" w:themeFill="accent6" w:themeFillTint="66"/>
          </w:tcPr>
          <w:p w:rsidR="00066BA7" w:rsidRPr="00D868D7" w:rsidRDefault="00066BA7" w:rsidP="002C0C4E">
            <w:r>
              <w:t>UC-05-03</w:t>
            </w:r>
          </w:p>
        </w:tc>
      </w:tr>
      <w:tr w:rsidR="00066BA7" w:rsidRPr="00D868D7" w:rsidTr="00066BA7">
        <w:tc>
          <w:tcPr>
            <w:tcW w:w="2066" w:type="dxa"/>
            <w:shd w:val="clear" w:color="auto" w:fill="FBD4B4" w:themeFill="accent6" w:themeFillTint="66"/>
          </w:tcPr>
          <w:p w:rsidR="00066BA7" w:rsidRPr="00D868D7" w:rsidRDefault="00066BA7" w:rsidP="002C0C4E">
            <w:r w:rsidRPr="00D868D7">
              <w:t>Created By:</w:t>
            </w:r>
          </w:p>
        </w:tc>
        <w:tc>
          <w:tcPr>
            <w:tcW w:w="2124" w:type="dxa"/>
          </w:tcPr>
          <w:p w:rsidR="00066BA7" w:rsidRPr="00E9167E" w:rsidRDefault="00066BA7" w:rsidP="002C0C4E">
            <w:pPr>
              <w:rPr>
                <w:rFonts w:ascii="Times New Roman" w:hAnsi="Times New Roman" w:cs="Times New Roman"/>
              </w:rPr>
            </w:pPr>
            <w:r w:rsidRPr="00D650E5">
              <w:rPr>
                <w:lang w:val="vi-VN"/>
              </w:rPr>
              <w:t>QuyetNH</w:t>
            </w:r>
          </w:p>
        </w:tc>
        <w:tc>
          <w:tcPr>
            <w:tcW w:w="2347" w:type="dxa"/>
          </w:tcPr>
          <w:p w:rsidR="00066BA7" w:rsidRPr="00D868D7" w:rsidRDefault="00066BA7" w:rsidP="002C0C4E">
            <w:r w:rsidRPr="00D868D7">
              <w:t>Date Created:</w:t>
            </w:r>
          </w:p>
        </w:tc>
        <w:tc>
          <w:tcPr>
            <w:tcW w:w="2364" w:type="dxa"/>
          </w:tcPr>
          <w:p w:rsidR="00066BA7" w:rsidRPr="00D868D7" w:rsidRDefault="00066BA7" w:rsidP="002C0C4E">
            <w:r>
              <w:t>1</w:t>
            </w:r>
            <w:r w:rsidRPr="00D868D7">
              <w:t>9/09/2016</w:t>
            </w:r>
          </w:p>
        </w:tc>
      </w:tr>
      <w:tr w:rsidR="00066BA7" w:rsidRPr="00D868D7" w:rsidTr="00066BA7">
        <w:tc>
          <w:tcPr>
            <w:tcW w:w="2066" w:type="dxa"/>
            <w:shd w:val="clear" w:color="auto" w:fill="FBD4B4" w:themeFill="accent6" w:themeFillTint="66"/>
          </w:tcPr>
          <w:p w:rsidR="00066BA7" w:rsidRPr="00D868D7" w:rsidRDefault="00066BA7" w:rsidP="002C0C4E">
            <w:r w:rsidRPr="00D868D7">
              <w:t>Primary Actor:</w:t>
            </w:r>
          </w:p>
        </w:tc>
        <w:tc>
          <w:tcPr>
            <w:tcW w:w="2124" w:type="dxa"/>
          </w:tcPr>
          <w:p w:rsidR="00066BA7" w:rsidRPr="00D868D7" w:rsidRDefault="00066BA7" w:rsidP="002C0C4E">
            <w:r w:rsidRPr="00D868D7">
              <w:t>Authorized user</w:t>
            </w:r>
          </w:p>
        </w:tc>
        <w:tc>
          <w:tcPr>
            <w:tcW w:w="2347" w:type="dxa"/>
          </w:tcPr>
          <w:p w:rsidR="00066BA7" w:rsidRPr="00D868D7" w:rsidRDefault="00066BA7" w:rsidP="002C0C4E">
            <w:r w:rsidRPr="00D868D7">
              <w:t>Secondary Actor:</w:t>
            </w:r>
          </w:p>
        </w:tc>
        <w:tc>
          <w:tcPr>
            <w:tcW w:w="2364" w:type="dxa"/>
          </w:tcPr>
          <w:p w:rsidR="00066BA7" w:rsidRPr="00D868D7" w:rsidRDefault="00066BA7" w:rsidP="002C0C4E">
            <w:r>
              <w:t>Customer</w:t>
            </w:r>
            <w:r>
              <w:br/>
            </w:r>
            <w:r>
              <w:lastRenderedPageBreak/>
              <w:t>Admin</w:t>
            </w:r>
          </w:p>
        </w:tc>
      </w:tr>
      <w:tr w:rsidR="00066BA7" w:rsidRPr="00D868D7" w:rsidTr="00066BA7">
        <w:tc>
          <w:tcPr>
            <w:tcW w:w="2066" w:type="dxa"/>
            <w:shd w:val="clear" w:color="auto" w:fill="FBD4B4" w:themeFill="accent6" w:themeFillTint="66"/>
          </w:tcPr>
          <w:p w:rsidR="00066BA7" w:rsidRPr="00D868D7" w:rsidRDefault="00066BA7" w:rsidP="002C0C4E">
            <w:r w:rsidRPr="00D868D7">
              <w:lastRenderedPageBreak/>
              <w:t>Trigger:</w:t>
            </w:r>
          </w:p>
        </w:tc>
        <w:tc>
          <w:tcPr>
            <w:tcW w:w="6835" w:type="dxa"/>
            <w:gridSpan w:val="3"/>
          </w:tcPr>
          <w:p w:rsidR="00066BA7" w:rsidRPr="00D868D7" w:rsidRDefault="00DD3708" w:rsidP="002C0C4E">
            <w:r>
              <w:t>Click on “</w:t>
            </w:r>
            <w:r w:rsidRPr="00DD3708">
              <w:rPr>
                <w:lang w:val="vi-VN"/>
              </w:rPr>
              <w:t>Tên hiện vật</w:t>
            </w:r>
            <w:r>
              <w:t>”</w:t>
            </w:r>
          </w:p>
        </w:tc>
      </w:tr>
      <w:tr w:rsidR="00066BA7" w:rsidRPr="00D868D7" w:rsidTr="00066BA7">
        <w:tc>
          <w:tcPr>
            <w:tcW w:w="2066" w:type="dxa"/>
            <w:shd w:val="clear" w:color="auto" w:fill="FBD4B4" w:themeFill="accent6" w:themeFillTint="66"/>
          </w:tcPr>
          <w:p w:rsidR="00066BA7" w:rsidRPr="00D868D7" w:rsidRDefault="00066BA7" w:rsidP="002C0C4E">
            <w:r w:rsidRPr="00D868D7">
              <w:t>Description</w:t>
            </w:r>
          </w:p>
        </w:tc>
        <w:tc>
          <w:tcPr>
            <w:tcW w:w="6835" w:type="dxa"/>
            <w:gridSpan w:val="3"/>
          </w:tcPr>
          <w:p w:rsidR="00066BA7" w:rsidRPr="00D868D7" w:rsidRDefault="00DD3708" w:rsidP="002C0C4E">
            <w:r>
              <w:t>When list of object is displayed, some of main information of object already showed such as: Video, Audio, and Status. Moreover, i</w:t>
            </w:r>
            <w:r w:rsidR="00066BA7">
              <w:t xml:space="preserve">f want to see more detail about object, </w:t>
            </w:r>
            <w:r>
              <w:t>a</w:t>
            </w:r>
            <w:r w:rsidRPr="00D868D7">
              <w:t>uthorized user</w:t>
            </w:r>
            <w:r>
              <w:t xml:space="preserve"> </w:t>
            </w:r>
            <w:r w:rsidR="00066BA7">
              <w:t>can click on object’s name (link) to go to detail screen.</w:t>
            </w:r>
          </w:p>
        </w:tc>
      </w:tr>
      <w:tr w:rsidR="00066BA7" w:rsidRPr="00D868D7" w:rsidTr="00066BA7">
        <w:tc>
          <w:tcPr>
            <w:tcW w:w="2066" w:type="dxa"/>
            <w:shd w:val="clear" w:color="auto" w:fill="FBD4B4" w:themeFill="accent6" w:themeFillTint="66"/>
          </w:tcPr>
          <w:p w:rsidR="00066BA7" w:rsidRPr="00D868D7" w:rsidRDefault="00066BA7" w:rsidP="002C0C4E">
            <w:r w:rsidRPr="00D868D7">
              <w:t>Preconditions:</w:t>
            </w:r>
          </w:p>
        </w:tc>
        <w:tc>
          <w:tcPr>
            <w:tcW w:w="6835" w:type="dxa"/>
            <w:gridSpan w:val="3"/>
          </w:tcPr>
          <w:p w:rsidR="00066BA7" w:rsidRPr="00D868D7" w:rsidRDefault="009A3804" w:rsidP="002C0C4E">
            <w:r>
              <w:t xml:space="preserve">Museum has </w:t>
            </w:r>
            <w:r w:rsidRPr="009A3804">
              <w:t>at least</w:t>
            </w:r>
            <w:r>
              <w:t xml:space="preserve"> 1 valid object uploaded.</w:t>
            </w:r>
          </w:p>
        </w:tc>
      </w:tr>
      <w:tr w:rsidR="00066BA7" w:rsidRPr="00D868D7" w:rsidTr="00066BA7">
        <w:tc>
          <w:tcPr>
            <w:tcW w:w="2066" w:type="dxa"/>
            <w:shd w:val="clear" w:color="auto" w:fill="FBD4B4" w:themeFill="accent6" w:themeFillTint="66"/>
          </w:tcPr>
          <w:p w:rsidR="00066BA7" w:rsidRPr="00D868D7" w:rsidRDefault="00066BA7" w:rsidP="002C0C4E">
            <w:r w:rsidRPr="00D868D7">
              <w:t>Post conditions:</w:t>
            </w:r>
          </w:p>
        </w:tc>
        <w:tc>
          <w:tcPr>
            <w:tcW w:w="6835" w:type="dxa"/>
            <w:gridSpan w:val="3"/>
          </w:tcPr>
          <w:p w:rsidR="00066BA7" w:rsidRPr="00D868D7" w:rsidRDefault="009A3804" w:rsidP="002C0C4E">
            <w:r>
              <w:t>Detail of chosen object will be displayed.</w:t>
            </w:r>
          </w:p>
        </w:tc>
      </w:tr>
      <w:tr w:rsidR="00066BA7" w:rsidRPr="00D868D7" w:rsidTr="00066BA7">
        <w:tc>
          <w:tcPr>
            <w:tcW w:w="2066" w:type="dxa"/>
            <w:shd w:val="clear" w:color="auto" w:fill="FBD4B4" w:themeFill="accent6" w:themeFillTint="66"/>
          </w:tcPr>
          <w:p w:rsidR="00066BA7" w:rsidRPr="00D868D7" w:rsidRDefault="00066BA7" w:rsidP="002C0C4E">
            <w:r w:rsidRPr="00D868D7">
              <w:t>Normal Flow:</w:t>
            </w:r>
          </w:p>
        </w:tc>
        <w:tc>
          <w:tcPr>
            <w:tcW w:w="6835" w:type="dxa"/>
            <w:gridSpan w:val="3"/>
          </w:tcPr>
          <w:p w:rsidR="00066BA7" w:rsidRPr="00192BF4" w:rsidRDefault="00066BA7" w:rsidP="00192BF4">
            <w:pPr>
              <w:pStyle w:val="Heading4"/>
              <w:numPr>
                <w:ilvl w:val="0"/>
                <w:numId w:val="0"/>
              </w:numPr>
              <w:ind w:left="864" w:hanging="864"/>
              <w:outlineLvl w:val="3"/>
              <w:rPr>
                <w:b w:val="0"/>
              </w:rPr>
            </w:pPr>
            <w:r w:rsidRPr="00192BF4">
              <w:rPr>
                <w:b w:val="0"/>
              </w:rPr>
              <w:t>View detail:</w:t>
            </w:r>
          </w:p>
          <w:p w:rsidR="00DD3708" w:rsidRPr="004C6E18" w:rsidRDefault="00DD3708" w:rsidP="006E782B">
            <w:pPr>
              <w:pStyle w:val="ListParagraph"/>
              <w:numPr>
                <w:ilvl w:val="0"/>
                <w:numId w:val="44"/>
              </w:numPr>
            </w:pPr>
            <w:r>
              <w:t>Customer:</w:t>
            </w:r>
          </w:p>
          <w:p w:rsidR="00DD3708" w:rsidRDefault="00DD3708" w:rsidP="006E782B">
            <w:pPr>
              <w:pStyle w:val="ListParagraph"/>
              <w:numPr>
                <w:ilvl w:val="0"/>
                <w:numId w:val="45"/>
              </w:numPr>
            </w:pPr>
            <w:r>
              <w:t>Customer login to The Erudite Guider.</w:t>
            </w:r>
          </w:p>
          <w:p w:rsidR="00DD3708" w:rsidRDefault="00DD3708" w:rsidP="006E782B">
            <w:pPr>
              <w:pStyle w:val="ListParagraph"/>
              <w:numPr>
                <w:ilvl w:val="0"/>
                <w:numId w:val="45"/>
              </w:numPr>
            </w:pPr>
            <w:r>
              <w:t>Click on “</w:t>
            </w:r>
            <w:r w:rsidRPr="00967D5F">
              <w:rPr>
                <w:lang w:val="vi-VN"/>
              </w:rPr>
              <w:t>Quản lý hiện vật</w:t>
            </w:r>
            <w:r>
              <w:t>” section on left navigation bar.</w:t>
            </w:r>
          </w:p>
          <w:p w:rsidR="00DD3708" w:rsidRDefault="00DD3708" w:rsidP="006E782B">
            <w:pPr>
              <w:pStyle w:val="ListParagraph"/>
              <w:numPr>
                <w:ilvl w:val="0"/>
                <w:numId w:val="45"/>
              </w:numPr>
            </w:pPr>
            <w:r>
              <w:t>List of object will be displayed.</w:t>
            </w:r>
          </w:p>
          <w:p w:rsidR="00DD3708" w:rsidRDefault="00DD3708" w:rsidP="006E782B">
            <w:pPr>
              <w:pStyle w:val="ListParagraph"/>
              <w:numPr>
                <w:ilvl w:val="0"/>
                <w:numId w:val="45"/>
              </w:numPr>
            </w:pPr>
            <w:r w:rsidRPr="00DD3708">
              <w:t>Click on object’s name to see detail information.</w:t>
            </w:r>
          </w:p>
          <w:p w:rsidR="00DD3708" w:rsidRDefault="00DD3708" w:rsidP="006E782B">
            <w:pPr>
              <w:pStyle w:val="ListParagraph"/>
              <w:numPr>
                <w:ilvl w:val="0"/>
                <w:numId w:val="44"/>
              </w:numPr>
            </w:pPr>
            <w:r>
              <w:t>Admin:</w:t>
            </w:r>
          </w:p>
          <w:p w:rsidR="00DD3708" w:rsidRPr="004C6E18" w:rsidRDefault="00DD3708" w:rsidP="006E782B">
            <w:pPr>
              <w:pStyle w:val="ListParagraph"/>
              <w:numPr>
                <w:ilvl w:val="0"/>
                <w:numId w:val="46"/>
              </w:numPr>
            </w:pPr>
            <w:r>
              <w:t>Admin login to The Erudite Guider.</w:t>
            </w:r>
          </w:p>
          <w:p w:rsidR="00DD3708" w:rsidRDefault="00DD3708" w:rsidP="006E782B">
            <w:pPr>
              <w:pStyle w:val="ListParagraph"/>
              <w:numPr>
                <w:ilvl w:val="0"/>
                <w:numId w:val="46"/>
              </w:numPr>
            </w:pPr>
            <w:r>
              <w:t>Click on “</w:t>
            </w:r>
            <w:r w:rsidRPr="002E585C">
              <w:rPr>
                <w:lang w:val="vi-VN"/>
              </w:rPr>
              <w:t>Quản lý bảo tàng</w:t>
            </w:r>
            <w:r>
              <w:t>” section on left navigation bar.</w:t>
            </w:r>
          </w:p>
          <w:p w:rsidR="00066BA7" w:rsidRDefault="00DD3708" w:rsidP="006E782B">
            <w:pPr>
              <w:pStyle w:val="ListParagraph"/>
              <w:numPr>
                <w:ilvl w:val="0"/>
                <w:numId w:val="46"/>
              </w:numPr>
            </w:pPr>
            <w:r>
              <w:t>Click on “</w:t>
            </w:r>
            <w:r w:rsidRPr="002E585C">
              <w:rPr>
                <w:lang w:val="vi-VN"/>
              </w:rPr>
              <w:t>Tên bảo tàng</w:t>
            </w:r>
            <w:r>
              <w:t>” to see list of object of corresponding museum.</w:t>
            </w:r>
          </w:p>
          <w:p w:rsidR="00DD3708" w:rsidRPr="00967D5F" w:rsidRDefault="00DD3708" w:rsidP="006E782B">
            <w:pPr>
              <w:pStyle w:val="ListParagraph"/>
              <w:numPr>
                <w:ilvl w:val="0"/>
                <w:numId w:val="46"/>
              </w:numPr>
            </w:pPr>
            <w:r w:rsidRPr="00DD3708">
              <w:t>Click on object’s name to see detail information.</w:t>
            </w:r>
          </w:p>
        </w:tc>
      </w:tr>
      <w:tr w:rsidR="00066BA7" w:rsidRPr="00D868D7" w:rsidTr="00066BA7">
        <w:tc>
          <w:tcPr>
            <w:tcW w:w="2066" w:type="dxa"/>
            <w:shd w:val="clear" w:color="auto" w:fill="FBD4B4" w:themeFill="accent6" w:themeFillTint="66"/>
          </w:tcPr>
          <w:p w:rsidR="00066BA7" w:rsidRPr="00D868D7" w:rsidRDefault="00066BA7" w:rsidP="002C0C4E">
            <w:r w:rsidRPr="00D868D7">
              <w:t>Alternative Flows:</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Exceptions:</w:t>
            </w:r>
          </w:p>
        </w:tc>
        <w:tc>
          <w:tcPr>
            <w:tcW w:w="6835" w:type="dxa"/>
            <w:gridSpan w:val="3"/>
          </w:tcPr>
          <w:p w:rsidR="00066BA7" w:rsidRPr="00D868D7" w:rsidRDefault="00066BA7" w:rsidP="002C0C4E">
            <w:r>
              <w:t>N/A</w:t>
            </w:r>
          </w:p>
        </w:tc>
      </w:tr>
      <w:tr w:rsidR="00066BA7" w:rsidRPr="00D868D7" w:rsidTr="00066BA7">
        <w:tc>
          <w:tcPr>
            <w:tcW w:w="2066" w:type="dxa"/>
            <w:shd w:val="clear" w:color="auto" w:fill="FBD4B4" w:themeFill="accent6" w:themeFillTint="66"/>
          </w:tcPr>
          <w:p w:rsidR="00066BA7" w:rsidRPr="00D868D7" w:rsidRDefault="00066BA7" w:rsidP="002C0C4E">
            <w:r w:rsidRPr="00D868D7">
              <w:t>Priority:</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Frequency of Use:</w:t>
            </w:r>
          </w:p>
        </w:tc>
        <w:tc>
          <w:tcPr>
            <w:tcW w:w="6835" w:type="dxa"/>
            <w:gridSpan w:val="3"/>
          </w:tcPr>
          <w:p w:rsidR="00066BA7" w:rsidRPr="00D868D7" w:rsidRDefault="00066BA7" w:rsidP="002C0C4E">
            <w:r w:rsidRPr="00D868D7">
              <w:t>High</w:t>
            </w:r>
          </w:p>
        </w:tc>
      </w:tr>
      <w:tr w:rsidR="00066BA7" w:rsidRPr="00D868D7" w:rsidTr="00066BA7">
        <w:tc>
          <w:tcPr>
            <w:tcW w:w="2066" w:type="dxa"/>
            <w:shd w:val="clear" w:color="auto" w:fill="FBD4B4" w:themeFill="accent6" w:themeFillTint="66"/>
          </w:tcPr>
          <w:p w:rsidR="00066BA7" w:rsidRPr="00D868D7" w:rsidRDefault="00066BA7" w:rsidP="002C0C4E">
            <w:r w:rsidRPr="00D868D7">
              <w:t>Business Rules:</w:t>
            </w:r>
          </w:p>
        </w:tc>
        <w:tc>
          <w:tcPr>
            <w:tcW w:w="6835" w:type="dxa"/>
            <w:gridSpan w:val="3"/>
          </w:tcPr>
          <w:p w:rsidR="00066BA7" w:rsidRPr="00D868D7" w:rsidRDefault="000F7001" w:rsidP="002C0C4E">
            <w:r>
              <w:t>B45</w:t>
            </w:r>
          </w:p>
        </w:tc>
      </w:tr>
      <w:tr w:rsidR="00066BA7" w:rsidRPr="00D868D7" w:rsidTr="00066BA7">
        <w:tc>
          <w:tcPr>
            <w:tcW w:w="2066" w:type="dxa"/>
            <w:shd w:val="clear" w:color="auto" w:fill="FBD4B4" w:themeFill="accent6" w:themeFillTint="66"/>
          </w:tcPr>
          <w:p w:rsidR="00066BA7" w:rsidRPr="00D868D7" w:rsidRDefault="00066BA7" w:rsidP="002C0C4E">
            <w:r w:rsidRPr="00D868D7">
              <w:t>Other Information:</w:t>
            </w:r>
          </w:p>
        </w:tc>
        <w:tc>
          <w:tcPr>
            <w:tcW w:w="6835" w:type="dxa"/>
            <w:gridSpan w:val="3"/>
          </w:tcPr>
          <w:p w:rsidR="00066BA7" w:rsidRPr="00D868D7" w:rsidRDefault="00066BA7" w:rsidP="002C0C4E">
            <w:r w:rsidRPr="00D868D7">
              <w:t>N/A</w:t>
            </w:r>
          </w:p>
        </w:tc>
      </w:tr>
      <w:tr w:rsidR="00066BA7" w:rsidRPr="00D868D7" w:rsidTr="00066BA7">
        <w:tc>
          <w:tcPr>
            <w:tcW w:w="2066" w:type="dxa"/>
            <w:shd w:val="clear" w:color="auto" w:fill="FBD4B4" w:themeFill="accent6" w:themeFillTint="66"/>
          </w:tcPr>
          <w:p w:rsidR="00066BA7" w:rsidRPr="00D868D7" w:rsidRDefault="00066BA7" w:rsidP="002C0C4E">
            <w:r w:rsidRPr="00D868D7">
              <w:t>Assumptions</w:t>
            </w:r>
          </w:p>
        </w:tc>
        <w:tc>
          <w:tcPr>
            <w:tcW w:w="6835" w:type="dxa"/>
            <w:gridSpan w:val="3"/>
          </w:tcPr>
          <w:p w:rsidR="00066BA7" w:rsidRPr="00D868D7" w:rsidRDefault="00066BA7" w:rsidP="002C0C4E">
            <w:r w:rsidRPr="00D868D7">
              <w:t>N/A</w:t>
            </w:r>
          </w:p>
        </w:tc>
      </w:tr>
    </w:tbl>
    <w:p w:rsidR="00066BA7" w:rsidRPr="00066BA7" w:rsidRDefault="00066BA7" w:rsidP="002C0C4E"/>
    <w:p w:rsidR="00F404C9" w:rsidRDefault="00F404C9" w:rsidP="002C0C4E">
      <w:pPr>
        <w:pStyle w:val="Heading4"/>
      </w:pPr>
      <w:r>
        <w:t>Change object’s information</w:t>
      </w:r>
      <w:bookmarkEnd w:id="56"/>
    </w:p>
    <w:p w:rsidR="00F404C9" w:rsidRPr="00F404C9" w:rsidRDefault="00F404C9"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404C9" w:rsidRPr="00D868D7" w:rsidTr="00F404C9">
        <w:tc>
          <w:tcPr>
            <w:tcW w:w="2066" w:type="dxa"/>
            <w:shd w:val="clear" w:color="auto" w:fill="FBD4B4" w:themeFill="accent6" w:themeFillTint="66"/>
          </w:tcPr>
          <w:p w:rsidR="00F404C9" w:rsidRPr="00D868D7" w:rsidRDefault="00F404C9" w:rsidP="002C0C4E">
            <w:r>
              <w:t>Use Case ID:</w:t>
            </w:r>
          </w:p>
        </w:tc>
        <w:tc>
          <w:tcPr>
            <w:tcW w:w="6835" w:type="dxa"/>
            <w:gridSpan w:val="3"/>
            <w:shd w:val="clear" w:color="auto" w:fill="FBD4B4" w:themeFill="accent6" w:themeFillTint="66"/>
          </w:tcPr>
          <w:p w:rsidR="00F404C9" w:rsidRPr="00D868D7" w:rsidRDefault="00F404C9" w:rsidP="002C0C4E">
            <w:r>
              <w:t>UC-05-0</w:t>
            </w:r>
            <w:r w:rsidR="00066BA7">
              <w:t>4</w:t>
            </w:r>
          </w:p>
        </w:tc>
      </w:tr>
      <w:tr w:rsidR="00F404C9" w:rsidRPr="00D868D7" w:rsidTr="00F404C9">
        <w:tc>
          <w:tcPr>
            <w:tcW w:w="2066" w:type="dxa"/>
            <w:shd w:val="clear" w:color="auto" w:fill="FBD4B4" w:themeFill="accent6" w:themeFillTint="66"/>
          </w:tcPr>
          <w:p w:rsidR="00F404C9" w:rsidRPr="00D868D7" w:rsidRDefault="00F404C9" w:rsidP="002C0C4E">
            <w:r w:rsidRPr="00D868D7">
              <w:t>Created By:</w:t>
            </w:r>
          </w:p>
        </w:tc>
        <w:tc>
          <w:tcPr>
            <w:tcW w:w="2124" w:type="dxa"/>
          </w:tcPr>
          <w:p w:rsidR="00F404C9" w:rsidRPr="00E9167E" w:rsidRDefault="00F404C9" w:rsidP="002C0C4E">
            <w:pPr>
              <w:rPr>
                <w:rFonts w:ascii="Times New Roman" w:hAnsi="Times New Roman" w:cs="Times New Roman"/>
              </w:rPr>
            </w:pPr>
            <w:r w:rsidRPr="00D650E5">
              <w:rPr>
                <w:lang w:val="vi-VN"/>
              </w:rPr>
              <w:t>QuyetNH</w:t>
            </w:r>
          </w:p>
        </w:tc>
        <w:tc>
          <w:tcPr>
            <w:tcW w:w="2347" w:type="dxa"/>
          </w:tcPr>
          <w:p w:rsidR="00F404C9" w:rsidRPr="00D868D7" w:rsidRDefault="00F404C9" w:rsidP="002C0C4E">
            <w:r w:rsidRPr="00D868D7">
              <w:t>Date Created:</w:t>
            </w:r>
          </w:p>
        </w:tc>
        <w:tc>
          <w:tcPr>
            <w:tcW w:w="2364" w:type="dxa"/>
          </w:tcPr>
          <w:p w:rsidR="00F404C9" w:rsidRPr="00D868D7" w:rsidRDefault="00F404C9" w:rsidP="002C0C4E">
            <w:r>
              <w:t>1</w:t>
            </w:r>
            <w:r w:rsidRPr="00D868D7">
              <w:t>9/09/2016</w:t>
            </w:r>
          </w:p>
        </w:tc>
      </w:tr>
      <w:tr w:rsidR="00F404C9" w:rsidRPr="00D868D7" w:rsidTr="00F404C9">
        <w:tc>
          <w:tcPr>
            <w:tcW w:w="2066" w:type="dxa"/>
            <w:shd w:val="clear" w:color="auto" w:fill="FBD4B4" w:themeFill="accent6" w:themeFillTint="66"/>
          </w:tcPr>
          <w:p w:rsidR="00F404C9" w:rsidRPr="00D868D7" w:rsidRDefault="00F404C9" w:rsidP="002C0C4E">
            <w:r w:rsidRPr="00D868D7">
              <w:t>Primary Actor:</w:t>
            </w:r>
          </w:p>
        </w:tc>
        <w:tc>
          <w:tcPr>
            <w:tcW w:w="2124" w:type="dxa"/>
          </w:tcPr>
          <w:p w:rsidR="00F404C9" w:rsidRPr="00D868D7" w:rsidRDefault="00F404C9" w:rsidP="002C0C4E">
            <w:r w:rsidRPr="00D868D7">
              <w:t>Authorized user</w:t>
            </w:r>
          </w:p>
        </w:tc>
        <w:tc>
          <w:tcPr>
            <w:tcW w:w="2347" w:type="dxa"/>
          </w:tcPr>
          <w:p w:rsidR="00F404C9" w:rsidRPr="00D868D7" w:rsidRDefault="00F404C9" w:rsidP="002C0C4E">
            <w:r w:rsidRPr="00D868D7">
              <w:t>Secondary Actor:</w:t>
            </w:r>
          </w:p>
        </w:tc>
        <w:tc>
          <w:tcPr>
            <w:tcW w:w="2364" w:type="dxa"/>
          </w:tcPr>
          <w:p w:rsidR="00F404C9" w:rsidRPr="00D868D7" w:rsidRDefault="00581F7D" w:rsidP="002C0C4E">
            <w:r>
              <w:t>Customer</w:t>
            </w:r>
          </w:p>
        </w:tc>
      </w:tr>
      <w:tr w:rsidR="00F404C9" w:rsidRPr="00D868D7" w:rsidTr="00F404C9">
        <w:tc>
          <w:tcPr>
            <w:tcW w:w="2066" w:type="dxa"/>
            <w:shd w:val="clear" w:color="auto" w:fill="FBD4B4" w:themeFill="accent6" w:themeFillTint="66"/>
          </w:tcPr>
          <w:p w:rsidR="00F404C9" w:rsidRPr="00D868D7" w:rsidRDefault="00F404C9" w:rsidP="002C0C4E">
            <w:r w:rsidRPr="00D868D7">
              <w:t>Trigger:</w:t>
            </w:r>
          </w:p>
        </w:tc>
        <w:tc>
          <w:tcPr>
            <w:tcW w:w="6835" w:type="dxa"/>
            <w:gridSpan w:val="3"/>
          </w:tcPr>
          <w:p w:rsidR="00F404C9" w:rsidRPr="00D868D7" w:rsidRDefault="00E13429" w:rsidP="002C0C4E">
            <w:r>
              <w:t xml:space="preserve">Click </w:t>
            </w:r>
            <w:r w:rsidR="000F7001" w:rsidRPr="000F7001">
              <w:rPr>
                <w:lang w:val="vi-VN"/>
              </w:rPr>
              <w:t>“Sửa”</w:t>
            </w:r>
            <w:r w:rsidR="000F7001">
              <w:t xml:space="preserve"> button</w:t>
            </w:r>
          </w:p>
        </w:tc>
      </w:tr>
      <w:tr w:rsidR="00F404C9" w:rsidRPr="00D868D7" w:rsidTr="00F404C9">
        <w:tc>
          <w:tcPr>
            <w:tcW w:w="2066" w:type="dxa"/>
            <w:shd w:val="clear" w:color="auto" w:fill="FBD4B4" w:themeFill="accent6" w:themeFillTint="66"/>
          </w:tcPr>
          <w:p w:rsidR="00F404C9" w:rsidRPr="00D868D7" w:rsidRDefault="00F404C9" w:rsidP="002C0C4E">
            <w:r w:rsidRPr="00D868D7">
              <w:lastRenderedPageBreak/>
              <w:t>Description</w:t>
            </w:r>
          </w:p>
        </w:tc>
        <w:tc>
          <w:tcPr>
            <w:tcW w:w="6835" w:type="dxa"/>
            <w:gridSpan w:val="3"/>
          </w:tcPr>
          <w:p w:rsidR="00F404C9" w:rsidRPr="00D868D7" w:rsidRDefault="00F404C9" w:rsidP="002C0C4E">
            <w:r>
              <w:t>After upload new object’s information successfully, Customer can go to “</w:t>
            </w:r>
            <w:r w:rsidRPr="00D97407">
              <w:rPr>
                <w:lang w:val="vi-VN"/>
              </w:rPr>
              <w:t>Danh sách hiện vật bảo tàng</w:t>
            </w:r>
            <w:r>
              <w:t>” to view the list of object belong to corresponding museum. In this screen, customer can see full information of objects</w:t>
            </w:r>
            <w:r w:rsidR="00A92CD8">
              <w:t xml:space="preserve"> have status Pending or Active. Active status means this object’s information is approved by Admin and online on system the system (can be read by mobile app). </w:t>
            </w:r>
            <w:r>
              <w:t xml:space="preserve">With objects have Pending </w:t>
            </w:r>
            <w:proofErr w:type="gramStart"/>
            <w:r>
              <w:t>status,</w:t>
            </w:r>
            <w:proofErr w:type="gramEnd"/>
            <w:r>
              <w:t xml:space="preserve"> customer can directly edit them by click on </w:t>
            </w:r>
            <w:r w:rsidR="007045DA">
              <w:t>“</w:t>
            </w:r>
            <w:r w:rsidR="007045DA" w:rsidRPr="007045DA">
              <w:rPr>
                <w:lang w:val="vi-VN"/>
              </w:rPr>
              <w:t>Sửa</w:t>
            </w:r>
            <w:r w:rsidR="007045DA">
              <w:t>” button</w:t>
            </w:r>
            <w:r w:rsidR="00A01C48">
              <w:t xml:space="preserve"> if those information not satisfy his/ her expectation yet</w:t>
            </w:r>
            <w:r>
              <w:t>. Then, customer can change</w:t>
            </w:r>
            <w:r w:rsidR="0016715B">
              <w:t xml:space="preserve"> </w:t>
            </w:r>
            <w:r>
              <w:t xml:space="preserve">information of that </w:t>
            </w:r>
            <w:r w:rsidR="00C762C4">
              <w:t xml:space="preserve">corresponding </w:t>
            </w:r>
            <w:r>
              <w:t>object he/she clicked on.</w:t>
            </w:r>
          </w:p>
        </w:tc>
      </w:tr>
      <w:tr w:rsidR="00F404C9" w:rsidRPr="00D868D7" w:rsidTr="00F404C9">
        <w:tc>
          <w:tcPr>
            <w:tcW w:w="2066" w:type="dxa"/>
            <w:shd w:val="clear" w:color="auto" w:fill="FBD4B4" w:themeFill="accent6" w:themeFillTint="66"/>
          </w:tcPr>
          <w:p w:rsidR="00F404C9" w:rsidRPr="00D868D7" w:rsidRDefault="00F404C9" w:rsidP="002C0C4E">
            <w:r w:rsidRPr="00D868D7">
              <w:t>Preconditions:</w:t>
            </w:r>
          </w:p>
        </w:tc>
        <w:tc>
          <w:tcPr>
            <w:tcW w:w="6835" w:type="dxa"/>
            <w:gridSpan w:val="3"/>
          </w:tcPr>
          <w:p w:rsidR="00F404C9" w:rsidRPr="00D868D7" w:rsidRDefault="00E13429" w:rsidP="002C0C4E">
            <w:r>
              <w:t xml:space="preserve">Museum has </w:t>
            </w:r>
            <w:r w:rsidRPr="009A3804">
              <w:t>at least</w:t>
            </w:r>
            <w:r>
              <w:t xml:space="preserve"> 1 valid object uploaded.</w:t>
            </w:r>
          </w:p>
        </w:tc>
      </w:tr>
      <w:tr w:rsidR="00F404C9" w:rsidRPr="00D868D7" w:rsidTr="00F404C9">
        <w:tc>
          <w:tcPr>
            <w:tcW w:w="2066" w:type="dxa"/>
            <w:shd w:val="clear" w:color="auto" w:fill="FBD4B4" w:themeFill="accent6" w:themeFillTint="66"/>
          </w:tcPr>
          <w:p w:rsidR="00F404C9" w:rsidRPr="00D868D7" w:rsidRDefault="00F404C9" w:rsidP="002C0C4E">
            <w:r w:rsidRPr="00D868D7">
              <w:t>Post conditions:</w:t>
            </w:r>
          </w:p>
        </w:tc>
        <w:tc>
          <w:tcPr>
            <w:tcW w:w="6835" w:type="dxa"/>
            <w:gridSpan w:val="3"/>
          </w:tcPr>
          <w:p w:rsidR="00F404C9" w:rsidRPr="00D868D7" w:rsidRDefault="00C762C4" w:rsidP="002C0C4E">
            <w:r>
              <w:t>Object’s information is changed.</w:t>
            </w:r>
          </w:p>
        </w:tc>
      </w:tr>
      <w:tr w:rsidR="00F404C9" w:rsidRPr="00D868D7" w:rsidTr="00F404C9">
        <w:tc>
          <w:tcPr>
            <w:tcW w:w="2066" w:type="dxa"/>
            <w:shd w:val="clear" w:color="auto" w:fill="FBD4B4" w:themeFill="accent6" w:themeFillTint="66"/>
          </w:tcPr>
          <w:p w:rsidR="00F404C9" w:rsidRPr="00D868D7" w:rsidRDefault="00F404C9" w:rsidP="002C0C4E">
            <w:r w:rsidRPr="00D868D7">
              <w:t>Normal Flow:</w:t>
            </w:r>
          </w:p>
        </w:tc>
        <w:tc>
          <w:tcPr>
            <w:tcW w:w="6835" w:type="dxa"/>
            <w:gridSpan w:val="3"/>
          </w:tcPr>
          <w:p w:rsidR="00F404C9" w:rsidRPr="00192BF4" w:rsidRDefault="00AE1901" w:rsidP="00192BF4">
            <w:pPr>
              <w:pStyle w:val="Heading4"/>
              <w:numPr>
                <w:ilvl w:val="0"/>
                <w:numId w:val="0"/>
              </w:numPr>
              <w:ind w:left="864" w:hanging="864"/>
              <w:outlineLvl w:val="3"/>
              <w:rPr>
                <w:b w:val="0"/>
              </w:rPr>
            </w:pPr>
            <w:bookmarkStart w:id="58" w:name="_Toc466178678"/>
            <w:r w:rsidRPr="00192BF4">
              <w:rPr>
                <w:b w:val="0"/>
              </w:rPr>
              <w:t>Change</w:t>
            </w:r>
            <w:r w:rsidR="00F404C9" w:rsidRPr="00192BF4">
              <w:rPr>
                <w:b w:val="0"/>
              </w:rPr>
              <w:t xml:space="preserve"> object’s information:</w:t>
            </w:r>
            <w:bookmarkEnd w:id="58"/>
          </w:p>
          <w:p w:rsidR="00F404C9" w:rsidRDefault="00F404C9" w:rsidP="002C0C4E">
            <w:pPr>
              <w:pStyle w:val="ListParagraph"/>
              <w:numPr>
                <w:ilvl w:val="0"/>
                <w:numId w:val="18"/>
              </w:numPr>
            </w:pPr>
            <w:r>
              <w:t xml:space="preserve">Customer login to </w:t>
            </w:r>
            <w:r w:rsidR="007B6D48">
              <w:rPr>
                <w:i/>
              </w:rPr>
              <w:t>The Erudite Guider</w:t>
            </w:r>
            <w:r>
              <w:t xml:space="preserve"> and click on “</w:t>
            </w:r>
            <w:r w:rsidRPr="00967D5F">
              <w:rPr>
                <w:lang w:val="vi-VN"/>
              </w:rPr>
              <w:t>Quản lý hiện vật</w:t>
            </w:r>
            <w:r>
              <w:t xml:space="preserve">” section on </w:t>
            </w:r>
            <w:r w:rsidR="00E13429">
              <w:t>left n</w:t>
            </w:r>
            <w:r>
              <w:t>avigation bar.</w:t>
            </w:r>
          </w:p>
          <w:p w:rsidR="00F404C9" w:rsidRDefault="00F404C9" w:rsidP="002C0C4E">
            <w:pPr>
              <w:pStyle w:val="ListParagraph"/>
              <w:numPr>
                <w:ilvl w:val="0"/>
                <w:numId w:val="18"/>
              </w:numPr>
            </w:pPr>
            <w:r>
              <w:t>List of object available in system will be displayed.</w:t>
            </w:r>
          </w:p>
          <w:p w:rsidR="00F404C9" w:rsidRDefault="00F404C9" w:rsidP="002C0C4E">
            <w:pPr>
              <w:pStyle w:val="ListParagraph"/>
              <w:numPr>
                <w:ilvl w:val="0"/>
                <w:numId w:val="18"/>
              </w:numPr>
            </w:pPr>
            <w:r>
              <w:t xml:space="preserve">Customer click on </w:t>
            </w:r>
            <w:r w:rsidR="00E13429" w:rsidRPr="000F7001">
              <w:rPr>
                <w:lang w:val="vi-VN"/>
              </w:rPr>
              <w:t>“Sửa”</w:t>
            </w:r>
            <w:r w:rsidR="00E13429">
              <w:t xml:space="preserve"> button </w:t>
            </w:r>
            <w:r>
              <w:t>to open edit screen</w:t>
            </w:r>
            <w:r w:rsidR="00C762C4">
              <w:t>.</w:t>
            </w:r>
          </w:p>
          <w:p w:rsidR="00F404C9" w:rsidRPr="00967D5F" w:rsidRDefault="00F404C9" w:rsidP="002C0C4E">
            <w:pPr>
              <w:pStyle w:val="ListParagraph"/>
              <w:numPr>
                <w:ilvl w:val="0"/>
                <w:numId w:val="18"/>
              </w:numPr>
            </w:pPr>
            <w:r>
              <w:t xml:space="preserve">Change </w:t>
            </w:r>
            <w:r w:rsidR="00C762C4">
              <w:t>information they want and click “</w:t>
            </w:r>
            <w:r w:rsidR="00C762C4" w:rsidRPr="00C762C4">
              <w:rPr>
                <w:lang w:val="vi-VN"/>
              </w:rPr>
              <w:t>Lưu</w:t>
            </w:r>
            <w:r w:rsidR="00C762C4">
              <w:t>” button.</w:t>
            </w:r>
          </w:p>
        </w:tc>
      </w:tr>
      <w:tr w:rsidR="00F404C9" w:rsidRPr="00D868D7" w:rsidTr="00F404C9">
        <w:tc>
          <w:tcPr>
            <w:tcW w:w="2066" w:type="dxa"/>
            <w:shd w:val="clear" w:color="auto" w:fill="FBD4B4" w:themeFill="accent6" w:themeFillTint="66"/>
          </w:tcPr>
          <w:p w:rsidR="00F404C9" w:rsidRPr="00D868D7" w:rsidRDefault="00F404C9" w:rsidP="002C0C4E">
            <w:r w:rsidRPr="00D868D7">
              <w:t>Alternative Flows:</w:t>
            </w:r>
          </w:p>
        </w:tc>
        <w:tc>
          <w:tcPr>
            <w:tcW w:w="6835" w:type="dxa"/>
            <w:gridSpan w:val="3"/>
          </w:tcPr>
          <w:p w:rsidR="00F404C9" w:rsidRPr="00D868D7" w:rsidRDefault="00AE1901" w:rsidP="002C0C4E">
            <w:r>
              <w:t>Customer click on “</w:t>
            </w:r>
            <w:r w:rsidRPr="00AE1901">
              <w:rPr>
                <w:lang w:val="vi-VN"/>
              </w:rPr>
              <w:t>Trở lại</w:t>
            </w:r>
            <w:r>
              <w:t>” button to cancel changing.</w:t>
            </w:r>
          </w:p>
        </w:tc>
      </w:tr>
      <w:tr w:rsidR="00F404C9" w:rsidRPr="00D868D7" w:rsidTr="00F404C9">
        <w:tc>
          <w:tcPr>
            <w:tcW w:w="2066" w:type="dxa"/>
            <w:shd w:val="clear" w:color="auto" w:fill="FBD4B4" w:themeFill="accent6" w:themeFillTint="66"/>
          </w:tcPr>
          <w:p w:rsidR="00F404C9" w:rsidRPr="00D868D7" w:rsidRDefault="00F404C9" w:rsidP="002C0C4E">
            <w:r w:rsidRPr="00D868D7">
              <w:t>Exceptions:</w:t>
            </w:r>
          </w:p>
        </w:tc>
        <w:tc>
          <w:tcPr>
            <w:tcW w:w="6835" w:type="dxa"/>
            <w:gridSpan w:val="3"/>
          </w:tcPr>
          <w:p w:rsidR="00F404C9" w:rsidRPr="00D868D7" w:rsidRDefault="00F404C9" w:rsidP="002C0C4E">
            <w:r>
              <w:t>N/A</w:t>
            </w:r>
          </w:p>
        </w:tc>
      </w:tr>
      <w:tr w:rsidR="00F404C9" w:rsidRPr="00D868D7" w:rsidTr="00F404C9">
        <w:tc>
          <w:tcPr>
            <w:tcW w:w="2066" w:type="dxa"/>
            <w:shd w:val="clear" w:color="auto" w:fill="FBD4B4" w:themeFill="accent6" w:themeFillTint="66"/>
          </w:tcPr>
          <w:p w:rsidR="00F404C9" w:rsidRPr="00D868D7" w:rsidRDefault="00F404C9" w:rsidP="002C0C4E">
            <w:r w:rsidRPr="00D868D7">
              <w:t>Priority:</w:t>
            </w:r>
          </w:p>
        </w:tc>
        <w:tc>
          <w:tcPr>
            <w:tcW w:w="6835" w:type="dxa"/>
            <w:gridSpan w:val="3"/>
          </w:tcPr>
          <w:p w:rsidR="00F404C9" w:rsidRPr="00D868D7" w:rsidRDefault="00F404C9" w:rsidP="002C0C4E">
            <w:r w:rsidRPr="00D868D7">
              <w:t>High</w:t>
            </w:r>
          </w:p>
        </w:tc>
      </w:tr>
      <w:tr w:rsidR="00F404C9" w:rsidRPr="00D868D7" w:rsidTr="00F404C9">
        <w:tc>
          <w:tcPr>
            <w:tcW w:w="2066" w:type="dxa"/>
            <w:shd w:val="clear" w:color="auto" w:fill="FBD4B4" w:themeFill="accent6" w:themeFillTint="66"/>
          </w:tcPr>
          <w:p w:rsidR="00F404C9" w:rsidRPr="00D868D7" w:rsidRDefault="00F404C9" w:rsidP="002C0C4E">
            <w:r w:rsidRPr="00D868D7">
              <w:t>Frequency of Use:</w:t>
            </w:r>
          </w:p>
        </w:tc>
        <w:tc>
          <w:tcPr>
            <w:tcW w:w="6835" w:type="dxa"/>
            <w:gridSpan w:val="3"/>
          </w:tcPr>
          <w:p w:rsidR="00F404C9" w:rsidRPr="00D868D7" w:rsidRDefault="00F404C9" w:rsidP="002C0C4E">
            <w:r>
              <w:t>Medium</w:t>
            </w:r>
          </w:p>
        </w:tc>
      </w:tr>
      <w:tr w:rsidR="00F404C9" w:rsidRPr="00D868D7" w:rsidTr="00F404C9">
        <w:tc>
          <w:tcPr>
            <w:tcW w:w="2066" w:type="dxa"/>
            <w:shd w:val="clear" w:color="auto" w:fill="FBD4B4" w:themeFill="accent6" w:themeFillTint="66"/>
          </w:tcPr>
          <w:p w:rsidR="00F404C9" w:rsidRPr="00D868D7" w:rsidRDefault="00F404C9" w:rsidP="002C0C4E">
            <w:r w:rsidRPr="00D868D7">
              <w:t>Business Rules:</w:t>
            </w:r>
          </w:p>
        </w:tc>
        <w:tc>
          <w:tcPr>
            <w:tcW w:w="6835" w:type="dxa"/>
            <w:gridSpan w:val="3"/>
          </w:tcPr>
          <w:p w:rsidR="00F404C9" w:rsidRPr="00D868D7" w:rsidRDefault="001B14BE" w:rsidP="002C0C4E">
            <w:r>
              <w:t>B26, B27, B28, B29, B30, B31, B32, B33, B34, B35, B36, B37, B38, B39</w:t>
            </w:r>
            <w:r w:rsidR="00B33238">
              <w:t>, B40, B41, B42</w:t>
            </w:r>
            <w:r w:rsidR="007D5381">
              <w:t>, B43</w:t>
            </w:r>
            <w:r w:rsidR="00E13429">
              <w:t>, B44</w:t>
            </w:r>
          </w:p>
        </w:tc>
      </w:tr>
      <w:tr w:rsidR="00F404C9" w:rsidRPr="00D868D7" w:rsidTr="00F404C9">
        <w:tc>
          <w:tcPr>
            <w:tcW w:w="2066" w:type="dxa"/>
            <w:shd w:val="clear" w:color="auto" w:fill="FBD4B4" w:themeFill="accent6" w:themeFillTint="66"/>
          </w:tcPr>
          <w:p w:rsidR="00F404C9" w:rsidRPr="00D868D7" w:rsidRDefault="00F404C9" w:rsidP="002C0C4E">
            <w:r w:rsidRPr="00D868D7">
              <w:t>Other Information:</w:t>
            </w:r>
          </w:p>
        </w:tc>
        <w:tc>
          <w:tcPr>
            <w:tcW w:w="6835" w:type="dxa"/>
            <w:gridSpan w:val="3"/>
          </w:tcPr>
          <w:p w:rsidR="00F404C9" w:rsidRPr="00D868D7" w:rsidRDefault="00F404C9" w:rsidP="002C0C4E">
            <w:r w:rsidRPr="00D868D7">
              <w:t>N/A</w:t>
            </w:r>
          </w:p>
        </w:tc>
      </w:tr>
      <w:tr w:rsidR="00F404C9" w:rsidRPr="00D868D7" w:rsidTr="00F404C9">
        <w:tc>
          <w:tcPr>
            <w:tcW w:w="2066" w:type="dxa"/>
            <w:shd w:val="clear" w:color="auto" w:fill="FBD4B4" w:themeFill="accent6" w:themeFillTint="66"/>
          </w:tcPr>
          <w:p w:rsidR="00F404C9" w:rsidRPr="00D868D7" w:rsidRDefault="00F404C9" w:rsidP="002C0C4E">
            <w:r w:rsidRPr="00D868D7">
              <w:t>Assumptions</w:t>
            </w:r>
          </w:p>
        </w:tc>
        <w:tc>
          <w:tcPr>
            <w:tcW w:w="6835" w:type="dxa"/>
            <w:gridSpan w:val="3"/>
          </w:tcPr>
          <w:p w:rsidR="00F404C9" w:rsidRPr="00D868D7" w:rsidRDefault="00F404C9" w:rsidP="002C0C4E">
            <w:r w:rsidRPr="00D868D7">
              <w:t>N/A</w:t>
            </w:r>
          </w:p>
        </w:tc>
      </w:tr>
    </w:tbl>
    <w:p w:rsidR="00F404C9" w:rsidRPr="00DA4412" w:rsidRDefault="00F404C9" w:rsidP="002C0C4E"/>
    <w:p w:rsidR="00C03EEA" w:rsidRPr="00D868D7" w:rsidRDefault="001250C2" w:rsidP="002C0C4E">
      <w:pPr>
        <w:pStyle w:val="Heading3"/>
      </w:pPr>
      <w:bookmarkStart w:id="59" w:name="_Toc466178679"/>
      <w:r w:rsidRPr="001250C2">
        <w:lastRenderedPageBreak/>
        <w:t>Search object by name</w:t>
      </w:r>
      <w:bookmarkEnd w:id="59"/>
    </w:p>
    <w:p w:rsidR="00323B2F" w:rsidRPr="00D868D7" w:rsidRDefault="0046092C" w:rsidP="0046092C">
      <w:pPr>
        <w:jc w:val="center"/>
      </w:pPr>
      <w:r w:rsidRPr="0046092C">
        <w:drawing>
          <wp:inline distT="0" distB="0" distL="0" distR="0" wp14:anchorId="31FA3ECD" wp14:editId="68480DD2">
            <wp:extent cx="5292725" cy="21968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2725" cy="2196820"/>
                    </a:xfrm>
                    <a:prstGeom prst="rect">
                      <a:avLst/>
                    </a:prstGeom>
                  </pic:spPr>
                </pic:pic>
              </a:graphicData>
            </a:graphic>
          </wp:inline>
        </w:drawing>
      </w:r>
    </w:p>
    <w:p w:rsidR="00C03EEA" w:rsidRPr="00DF660E" w:rsidRDefault="001250C2" w:rsidP="002C0C4E">
      <w:pPr>
        <w:pStyle w:val="Heading4"/>
      </w:pPr>
      <w:bookmarkStart w:id="60" w:name="_Toc466178680"/>
      <w:r w:rsidRPr="001250C2">
        <w:t>Search object by name</w:t>
      </w:r>
      <w:bookmarkEnd w:id="60"/>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03EEA" w:rsidRPr="00D868D7" w:rsidTr="00DD7E0B">
        <w:tc>
          <w:tcPr>
            <w:tcW w:w="2066" w:type="dxa"/>
            <w:shd w:val="clear" w:color="auto" w:fill="FBD4B4" w:themeFill="accent6" w:themeFillTint="66"/>
          </w:tcPr>
          <w:p w:rsidR="00C03EEA" w:rsidRPr="00D868D7" w:rsidRDefault="00E662B7" w:rsidP="002C0C4E">
            <w:r>
              <w:t>Use Case ID:</w:t>
            </w:r>
          </w:p>
        </w:tc>
        <w:tc>
          <w:tcPr>
            <w:tcW w:w="6835" w:type="dxa"/>
            <w:gridSpan w:val="3"/>
            <w:shd w:val="clear" w:color="auto" w:fill="FBD4B4" w:themeFill="accent6" w:themeFillTint="66"/>
          </w:tcPr>
          <w:p w:rsidR="00C03EEA" w:rsidRPr="00D868D7" w:rsidRDefault="00C03EEA" w:rsidP="002C0C4E">
            <w:r w:rsidRPr="00D868D7">
              <w:t>UC-06-0</w:t>
            </w:r>
            <w:r w:rsidR="0094662D">
              <w:t>1</w:t>
            </w:r>
          </w:p>
        </w:tc>
      </w:tr>
      <w:tr w:rsidR="001250C2" w:rsidRPr="00D868D7" w:rsidTr="00DD7E0B">
        <w:tc>
          <w:tcPr>
            <w:tcW w:w="2066" w:type="dxa"/>
            <w:shd w:val="clear" w:color="auto" w:fill="FBD4B4" w:themeFill="accent6" w:themeFillTint="66"/>
          </w:tcPr>
          <w:p w:rsidR="001250C2" w:rsidRPr="00D868D7" w:rsidRDefault="001250C2" w:rsidP="002C0C4E">
            <w:r w:rsidRPr="00D868D7">
              <w:t>Created By:</w:t>
            </w:r>
          </w:p>
        </w:tc>
        <w:tc>
          <w:tcPr>
            <w:tcW w:w="2124" w:type="dxa"/>
          </w:tcPr>
          <w:p w:rsidR="001250C2" w:rsidRPr="007045DA" w:rsidRDefault="001250C2" w:rsidP="002C0C4E">
            <w:pPr>
              <w:rPr>
                <w:lang w:val="vi-VN"/>
              </w:rPr>
            </w:pPr>
            <w:r w:rsidRPr="007045DA">
              <w:rPr>
                <w:lang w:val="vi-VN"/>
              </w:rPr>
              <w:t>QuyetNH</w:t>
            </w:r>
          </w:p>
        </w:tc>
        <w:tc>
          <w:tcPr>
            <w:tcW w:w="2347" w:type="dxa"/>
          </w:tcPr>
          <w:p w:rsidR="001250C2" w:rsidRPr="00E84F29" w:rsidRDefault="001250C2" w:rsidP="002C0C4E">
            <w:r w:rsidRPr="00E84F29">
              <w:t>Date Created:</w:t>
            </w:r>
          </w:p>
        </w:tc>
        <w:tc>
          <w:tcPr>
            <w:tcW w:w="2364" w:type="dxa"/>
          </w:tcPr>
          <w:p w:rsidR="001250C2" w:rsidRPr="00E84F29" w:rsidRDefault="001250C2" w:rsidP="002C0C4E">
            <w:r w:rsidRPr="00E84F29">
              <w:t>19/09/2016</w:t>
            </w:r>
          </w:p>
        </w:tc>
      </w:tr>
      <w:tr w:rsidR="001250C2" w:rsidRPr="00D868D7" w:rsidTr="00DD7E0B">
        <w:tc>
          <w:tcPr>
            <w:tcW w:w="2066" w:type="dxa"/>
            <w:shd w:val="clear" w:color="auto" w:fill="FBD4B4" w:themeFill="accent6" w:themeFillTint="66"/>
          </w:tcPr>
          <w:p w:rsidR="001250C2" w:rsidRPr="00D868D7" w:rsidRDefault="001250C2" w:rsidP="002C0C4E">
            <w:r w:rsidRPr="00D868D7">
              <w:t>Primary Actor:</w:t>
            </w:r>
          </w:p>
        </w:tc>
        <w:tc>
          <w:tcPr>
            <w:tcW w:w="2124" w:type="dxa"/>
          </w:tcPr>
          <w:p w:rsidR="001250C2" w:rsidRPr="00E84F29" w:rsidRDefault="001250C2" w:rsidP="002C0C4E">
            <w:r w:rsidRPr="00E84F29">
              <w:t>Authorized user</w:t>
            </w:r>
          </w:p>
        </w:tc>
        <w:tc>
          <w:tcPr>
            <w:tcW w:w="2347" w:type="dxa"/>
          </w:tcPr>
          <w:p w:rsidR="001250C2" w:rsidRPr="00E84F29" w:rsidRDefault="001250C2" w:rsidP="002C0C4E">
            <w:r w:rsidRPr="00E84F29">
              <w:t>Secondary Actor:</w:t>
            </w:r>
          </w:p>
        </w:tc>
        <w:tc>
          <w:tcPr>
            <w:tcW w:w="2364" w:type="dxa"/>
          </w:tcPr>
          <w:p w:rsidR="001250C2" w:rsidRPr="00E84F29" w:rsidRDefault="00581F7D" w:rsidP="002C0C4E">
            <w:r>
              <w:t>Customer</w:t>
            </w:r>
            <w:r w:rsidR="001250C2" w:rsidRPr="00E84F29">
              <w:br/>
              <w:t>Admin</w:t>
            </w:r>
          </w:p>
        </w:tc>
      </w:tr>
      <w:tr w:rsidR="00C03EEA" w:rsidRPr="00D868D7" w:rsidTr="00DD7E0B">
        <w:tc>
          <w:tcPr>
            <w:tcW w:w="2066" w:type="dxa"/>
            <w:shd w:val="clear" w:color="auto" w:fill="FBD4B4" w:themeFill="accent6" w:themeFillTint="66"/>
          </w:tcPr>
          <w:p w:rsidR="00C03EEA" w:rsidRPr="00D868D7" w:rsidRDefault="00C03EEA" w:rsidP="002C0C4E">
            <w:r w:rsidRPr="00D868D7">
              <w:t>Trigger:</w:t>
            </w:r>
          </w:p>
        </w:tc>
        <w:tc>
          <w:tcPr>
            <w:tcW w:w="6835" w:type="dxa"/>
            <w:gridSpan w:val="3"/>
          </w:tcPr>
          <w:p w:rsidR="00C03EEA" w:rsidRPr="00D868D7" w:rsidRDefault="00C03EEA" w:rsidP="002C0C4E">
            <w:r w:rsidRPr="00D868D7">
              <w:t xml:space="preserve">Authorized user needs to </w:t>
            </w:r>
            <w:r w:rsidR="001250C2">
              <w:t>go to Object management section.</w:t>
            </w:r>
          </w:p>
        </w:tc>
      </w:tr>
      <w:tr w:rsidR="00C03EEA" w:rsidRPr="00D868D7" w:rsidTr="00DD7E0B">
        <w:tc>
          <w:tcPr>
            <w:tcW w:w="2066" w:type="dxa"/>
            <w:shd w:val="clear" w:color="auto" w:fill="FBD4B4" w:themeFill="accent6" w:themeFillTint="66"/>
          </w:tcPr>
          <w:p w:rsidR="00C03EEA" w:rsidRPr="00D868D7" w:rsidRDefault="00C03EEA" w:rsidP="002C0C4E">
            <w:r w:rsidRPr="00D868D7">
              <w:t>Description</w:t>
            </w:r>
          </w:p>
        </w:tc>
        <w:tc>
          <w:tcPr>
            <w:tcW w:w="6835" w:type="dxa"/>
            <w:gridSpan w:val="3"/>
          </w:tcPr>
          <w:p w:rsidR="00C03EEA" w:rsidRPr="00D868D7" w:rsidRDefault="001250C2" w:rsidP="002C0C4E">
            <w:r>
              <w:t xml:space="preserve">To manage the list of object more easily, we create search function for authorized user in term of trace the objective they want to work on. </w:t>
            </w:r>
            <w:r w:rsidR="00E84F29">
              <w:t>"</w:t>
            </w:r>
            <w:r w:rsidR="00E84F29" w:rsidRPr="00E84F29">
              <w:rPr>
                <w:lang w:val="vi-VN"/>
              </w:rPr>
              <w:t>Tìm kiếm</w:t>
            </w:r>
            <w:r w:rsidR="00E84F29" w:rsidRPr="00E84F29">
              <w:t xml:space="preserve">" is one of the basic functions easy to see because it is located in the </w:t>
            </w:r>
            <w:r w:rsidR="00E84F29">
              <w:t>first area</w:t>
            </w:r>
            <w:r w:rsidR="00E84F29" w:rsidRPr="00E84F29">
              <w:t xml:space="preserve"> of </w:t>
            </w:r>
            <w:r w:rsidR="00E84F29">
              <w:t>object management screen</w:t>
            </w:r>
            <w:r w:rsidR="00E84F29" w:rsidRPr="00E84F29">
              <w:t xml:space="preserve">. Users </w:t>
            </w:r>
            <w:r w:rsidR="00E84F29">
              <w:t>just</w:t>
            </w:r>
            <w:r w:rsidR="00E84F29" w:rsidRPr="00E84F29">
              <w:t xml:space="preserve"> enter the name of the </w:t>
            </w:r>
            <w:r w:rsidR="00E84F29">
              <w:t>object</w:t>
            </w:r>
            <w:r w:rsidR="00E84F29" w:rsidRPr="00E84F29">
              <w:t xml:space="preserve"> you are looking for into the search box. Immediately after the finish typing the keyword and click search, a list of all the </w:t>
            </w:r>
            <w:r w:rsidR="00E84F29">
              <w:t>objects</w:t>
            </w:r>
            <w:r w:rsidR="00E84F29" w:rsidRPr="00E84F29">
              <w:t xml:space="preserve"> corresponding to the keywords will is displayed on the screen for users to reference.</w:t>
            </w:r>
          </w:p>
        </w:tc>
      </w:tr>
      <w:tr w:rsidR="00C03EEA" w:rsidRPr="00D868D7" w:rsidTr="00DD7E0B">
        <w:tc>
          <w:tcPr>
            <w:tcW w:w="2066" w:type="dxa"/>
            <w:shd w:val="clear" w:color="auto" w:fill="FBD4B4" w:themeFill="accent6" w:themeFillTint="66"/>
          </w:tcPr>
          <w:p w:rsidR="00C03EEA" w:rsidRPr="00D868D7" w:rsidRDefault="00C03EEA" w:rsidP="002C0C4E">
            <w:r w:rsidRPr="00D868D7">
              <w:t>Preconditions:</w:t>
            </w:r>
          </w:p>
        </w:tc>
        <w:tc>
          <w:tcPr>
            <w:tcW w:w="6835" w:type="dxa"/>
            <w:gridSpan w:val="3"/>
          </w:tcPr>
          <w:p w:rsidR="00C03EEA" w:rsidRPr="00D868D7" w:rsidRDefault="00E84F29" w:rsidP="002C0C4E">
            <w:r w:rsidRPr="00D868D7">
              <w:t xml:space="preserve">Authorized user needs to </w:t>
            </w:r>
            <w:r>
              <w:t>go to Object management section.</w:t>
            </w:r>
          </w:p>
        </w:tc>
      </w:tr>
      <w:tr w:rsidR="00C03EEA" w:rsidRPr="00D868D7" w:rsidTr="00DD7E0B">
        <w:tc>
          <w:tcPr>
            <w:tcW w:w="2066" w:type="dxa"/>
            <w:shd w:val="clear" w:color="auto" w:fill="FBD4B4" w:themeFill="accent6" w:themeFillTint="66"/>
          </w:tcPr>
          <w:p w:rsidR="00C03EEA" w:rsidRPr="00D868D7" w:rsidRDefault="00C03EEA" w:rsidP="002C0C4E">
            <w:r w:rsidRPr="00D868D7">
              <w:t>Post conditions:</w:t>
            </w:r>
          </w:p>
        </w:tc>
        <w:tc>
          <w:tcPr>
            <w:tcW w:w="6835" w:type="dxa"/>
            <w:gridSpan w:val="3"/>
          </w:tcPr>
          <w:p w:rsidR="00C03EEA" w:rsidRPr="00D868D7" w:rsidRDefault="00E84F29" w:rsidP="002C0C4E">
            <w:r w:rsidRPr="00E84F29">
              <w:t>List all result matches with keyword.</w:t>
            </w:r>
          </w:p>
        </w:tc>
      </w:tr>
      <w:tr w:rsidR="00C03EEA" w:rsidRPr="00D868D7" w:rsidTr="00DD7E0B">
        <w:tc>
          <w:tcPr>
            <w:tcW w:w="2066" w:type="dxa"/>
            <w:shd w:val="clear" w:color="auto" w:fill="FBD4B4" w:themeFill="accent6" w:themeFillTint="66"/>
          </w:tcPr>
          <w:p w:rsidR="00C03EEA" w:rsidRPr="00D868D7" w:rsidRDefault="00C03EEA" w:rsidP="002C0C4E">
            <w:r w:rsidRPr="00D868D7">
              <w:t>Normal Flow:</w:t>
            </w:r>
          </w:p>
        </w:tc>
        <w:tc>
          <w:tcPr>
            <w:tcW w:w="6835" w:type="dxa"/>
            <w:gridSpan w:val="3"/>
          </w:tcPr>
          <w:p w:rsidR="00C03EEA" w:rsidRDefault="00E84F29" w:rsidP="002C0C4E">
            <w:r w:rsidRPr="001250C2">
              <w:t>Search object by name</w:t>
            </w:r>
            <w:r>
              <w:t>:</w:t>
            </w:r>
          </w:p>
          <w:p w:rsidR="00E84F29" w:rsidRDefault="00E84F29" w:rsidP="002C0C4E">
            <w:pPr>
              <w:pStyle w:val="ListParagraph"/>
              <w:numPr>
                <w:ilvl w:val="0"/>
                <w:numId w:val="17"/>
              </w:numPr>
            </w:pPr>
            <w:r>
              <w:t>Actor go</w:t>
            </w:r>
            <w:r w:rsidR="00D56F41">
              <w:t>es</w:t>
            </w:r>
            <w:r>
              <w:t xml:space="preserve"> to Objects management screen.</w:t>
            </w:r>
          </w:p>
          <w:p w:rsidR="00E84F29" w:rsidRDefault="00D56F41" w:rsidP="002C0C4E">
            <w:pPr>
              <w:pStyle w:val="ListParagraph"/>
              <w:numPr>
                <w:ilvl w:val="0"/>
                <w:numId w:val="17"/>
              </w:numPr>
            </w:pPr>
            <w:r>
              <w:t>Actor enter object’s name that want search.</w:t>
            </w:r>
          </w:p>
          <w:p w:rsidR="00D56F41" w:rsidRPr="00E84F29" w:rsidRDefault="00D56F41" w:rsidP="002C0C4E">
            <w:pPr>
              <w:pStyle w:val="ListParagraph"/>
              <w:numPr>
                <w:ilvl w:val="0"/>
                <w:numId w:val="17"/>
              </w:numPr>
            </w:pPr>
            <w:r>
              <w:t>Actor click on “</w:t>
            </w:r>
            <w:r w:rsidRPr="00D56F41">
              <w:rPr>
                <w:lang w:val="vi-VN"/>
              </w:rPr>
              <w:t>Tìm kiếm</w:t>
            </w:r>
            <w:r>
              <w:t>” button.</w:t>
            </w:r>
          </w:p>
        </w:tc>
      </w:tr>
      <w:tr w:rsidR="00C03EEA" w:rsidRPr="00D868D7" w:rsidTr="00DD7E0B">
        <w:tc>
          <w:tcPr>
            <w:tcW w:w="2066" w:type="dxa"/>
            <w:shd w:val="clear" w:color="auto" w:fill="FBD4B4" w:themeFill="accent6" w:themeFillTint="66"/>
          </w:tcPr>
          <w:p w:rsidR="00C03EEA" w:rsidRPr="00D868D7" w:rsidRDefault="00C03EEA" w:rsidP="002C0C4E">
            <w:r w:rsidRPr="00D868D7">
              <w:t>Alternative Flows:</w:t>
            </w:r>
          </w:p>
        </w:tc>
        <w:tc>
          <w:tcPr>
            <w:tcW w:w="6835" w:type="dxa"/>
            <w:gridSpan w:val="3"/>
          </w:tcPr>
          <w:p w:rsidR="00C03EEA" w:rsidRPr="00D868D7" w:rsidRDefault="00E84F29" w:rsidP="002C0C4E">
            <w:r>
              <w:t>N/A</w:t>
            </w:r>
          </w:p>
        </w:tc>
      </w:tr>
      <w:tr w:rsidR="00C03EEA" w:rsidRPr="00D868D7" w:rsidTr="00DD7E0B">
        <w:tc>
          <w:tcPr>
            <w:tcW w:w="2066" w:type="dxa"/>
            <w:shd w:val="clear" w:color="auto" w:fill="FBD4B4" w:themeFill="accent6" w:themeFillTint="66"/>
          </w:tcPr>
          <w:p w:rsidR="00C03EEA" w:rsidRPr="00D868D7" w:rsidRDefault="00C03EEA" w:rsidP="002C0C4E">
            <w:r w:rsidRPr="00D868D7">
              <w:t>Exceptions:</w:t>
            </w:r>
          </w:p>
        </w:tc>
        <w:tc>
          <w:tcPr>
            <w:tcW w:w="6835" w:type="dxa"/>
            <w:gridSpan w:val="3"/>
          </w:tcPr>
          <w:p w:rsidR="00C03EEA" w:rsidRPr="00D868D7" w:rsidRDefault="00C03EEA" w:rsidP="002C0C4E">
            <w:r w:rsidRPr="00D868D7">
              <w:t>N/A</w:t>
            </w:r>
          </w:p>
        </w:tc>
      </w:tr>
      <w:tr w:rsidR="00C03EEA" w:rsidRPr="00D868D7" w:rsidTr="00DD7E0B">
        <w:tc>
          <w:tcPr>
            <w:tcW w:w="2066" w:type="dxa"/>
            <w:shd w:val="clear" w:color="auto" w:fill="FBD4B4" w:themeFill="accent6" w:themeFillTint="66"/>
          </w:tcPr>
          <w:p w:rsidR="00C03EEA" w:rsidRPr="00D868D7" w:rsidRDefault="00C03EEA" w:rsidP="002C0C4E">
            <w:r w:rsidRPr="00D868D7">
              <w:t>Priority:</w:t>
            </w:r>
          </w:p>
        </w:tc>
        <w:tc>
          <w:tcPr>
            <w:tcW w:w="6835" w:type="dxa"/>
            <w:gridSpan w:val="3"/>
          </w:tcPr>
          <w:p w:rsidR="00C03EEA" w:rsidRPr="00D868D7" w:rsidRDefault="00D56F41" w:rsidP="002C0C4E">
            <w:r>
              <w:t>Medium</w:t>
            </w:r>
          </w:p>
        </w:tc>
      </w:tr>
      <w:tr w:rsidR="00C03EEA" w:rsidRPr="00D868D7" w:rsidTr="00DD7E0B">
        <w:tc>
          <w:tcPr>
            <w:tcW w:w="2066" w:type="dxa"/>
            <w:shd w:val="clear" w:color="auto" w:fill="FBD4B4" w:themeFill="accent6" w:themeFillTint="66"/>
          </w:tcPr>
          <w:p w:rsidR="00C03EEA" w:rsidRPr="00D868D7" w:rsidRDefault="00C03EEA" w:rsidP="002C0C4E">
            <w:r w:rsidRPr="00D868D7">
              <w:lastRenderedPageBreak/>
              <w:t>Frequency of Use:</w:t>
            </w:r>
          </w:p>
        </w:tc>
        <w:tc>
          <w:tcPr>
            <w:tcW w:w="6835" w:type="dxa"/>
            <w:gridSpan w:val="3"/>
          </w:tcPr>
          <w:p w:rsidR="00C03EEA" w:rsidRPr="00D868D7" w:rsidRDefault="0020071D" w:rsidP="002C0C4E">
            <w:r>
              <w:t>High</w:t>
            </w:r>
          </w:p>
        </w:tc>
      </w:tr>
      <w:tr w:rsidR="00C03EEA" w:rsidRPr="00D868D7" w:rsidTr="00DD7E0B">
        <w:tc>
          <w:tcPr>
            <w:tcW w:w="2066" w:type="dxa"/>
            <w:shd w:val="clear" w:color="auto" w:fill="FBD4B4" w:themeFill="accent6" w:themeFillTint="66"/>
          </w:tcPr>
          <w:p w:rsidR="00C03EEA" w:rsidRPr="00D868D7" w:rsidRDefault="00C03EEA" w:rsidP="002C0C4E">
            <w:r w:rsidRPr="00D868D7">
              <w:t>Business Rules:</w:t>
            </w:r>
          </w:p>
        </w:tc>
        <w:tc>
          <w:tcPr>
            <w:tcW w:w="6835" w:type="dxa"/>
            <w:gridSpan w:val="3"/>
          </w:tcPr>
          <w:p w:rsidR="00C03EEA" w:rsidRPr="00D868D7" w:rsidRDefault="00C03EEA" w:rsidP="002C0C4E">
            <w:r w:rsidRPr="00D868D7">
              <w:t>B</w:t>
            </w:r>
            <w:r w:rsidR="009A2506">
              <w:t>4</w:t>
            </w:r>
            <w:r w:rsidR="00E13429">
              <w:t>6</w:t>
            </w:r>
          </w:p>
        </w:tc>
      </w:tr>
      <w:tr w:rsidR="00C03EEA" w:rsidRPr="00D868D7" w:rsidTr="00DD7E0B">
        <w:tc>
          <w:tcPr>
            <w:tcW w:w="2066" w:type="dxa"/>
            <w:shd w:val="clear" w:color="auto" w:fill="FBD4B4" w:themeFill="accent6" w:themeFillTint="66"/>
          </w:tcPr>
          <w:p w:rsidR="00C03EEA" w:rsidRPr="00D868D7" w:rsidRDefault="00C03EEA" w:rsidP="002C0C4E">
            <w:r w:rsidRPr="00D868D7">
              <w:t>Other Information:</w:t>
            </w:r>
          </w:p>
        </w:tc>
        <w:tc>
          <w:tcPr>
            <w:tcW w:w="6835" w:type="dxa"/>
            <w:gridSpan w:val="3"/>
          </w:tcPr>
          <w:p w:rsidR="00C03EEA" w:rsidRPr="00D868D7" w:rsidRDefault="00C03EEA" w:rsidP="002C0C4E">
            <w:r w:rsidRPr="00D868D7">
              <w:t>N/A</w:t>
            </w:r>
          </w:p>
        </w:tc>
      </w:tr>
      <w:tr w:rsidR="00C03EEA" w:rsidRPr="00D868D7" w:rsidTr="00DD7E0B">
        <w:tc>
          <w:tcPr>
            <w:tcW w:w="2066" w:type="dxa"/>
            <w:shd w:val="clear" w:color="auto" w:fill="FBD4B4" w:themeFill="accent6" w:themeFillTint="66"/>
          </w:tcPr>
          <w:p w:rsidR="00C03EEA" w:rsidRPr="00D868D7" w:rsidRDefault="00C03EEA" w:rsidP="002C0C4E">
            <w:r w:rsidRPr="00D868D7">
              <w:t>Assumptions</w:t>
            </w:r>
          </w:p>
        </w:tc>
        <w:tc>
          <w:tcPr>
            <w:tcW w:w="6835" w:type="dxa"/>
            <w:gridSpan w:val="3"/>
          </w:tcPr>
          <w:p w:rsidR="00C03EEA" w:rsidRPr="00D868D7" w:rsidRDefault="00C03EEA" w:rsidP="002C0C4E">
            <w:r w:rsidRPr="00D868D7">
              <w:t>N/A</w:t>
            </w:r>
          </w:p>
        </w:tc>
      </w:tr>
    </w:tbl>
    <w:p w:rsidR="00DD7E0B" w:rsidRDefault="00DD7E0B" w:rsidP="002C0C4E"/>
    <w:p w:rsidR="00C03EEA" w:rsidRPr="00D868D7" w:rsidRDefault="00C40A00" w:rsidP="002C0C4E">
      <w:pPr>
        <w:pStyle w:val="Heading3"/>
      </w:pPr>
      <w:r w:rsidRPr="00C40A00">
        <w:t>Request management</w:t>
      </w:r>
    </w:p>
    <w:p w:rsidR="00C03EEA" w:rsidRPr="00D868D7" w:rsidRDefault="0046092C" w:rsidP="0046092C">
      <w:pPr>
        <w:jc w:val="center"/>
      </w:pPr>
      <w:r w:rsidRPr="0046092C">
        <w:drawing>
          <wp:inline distT="0" distB="0" distL="0" distR="0" wp14:anchorId="3E9381AB" wp14:editId="749F3381">
            <wp:extent cx="5292725" cy="234892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92725" cy="2348929"/>
                    </a:xfrm>
                    <a:prstGeom prst="rect">
                      <a:avLst/>
                    </a:prstGeom>
                  </pic:spPr>
                </pic:pic>
              </a:graphicData>
            </a:graphic>
          </wp:inline>
        </w:drawing>
      </w:r>
    </w:p>
    <w:p w:rsidR="00C40A00" w:rsidRDefault="00C40A00" w:rsidP="002C0C4E">
      <w:pPr>
        <w:pStyle w:val="Heading4"/>
      </w:pPr>
      <w:bookmarkStart w:id="61" w:name="_Toc463549183"/>
      <w:bookmarkStart w:id="62" w:name="_Toc466178682"/>
      <w:r w:rsidRPr="00AE1901">
        <w:t>Send request</w:t>
      </w:r>
    </w:p>
    <w:p w:rsidR="00C03EEA" w:rsidRPr="00162CD7" w:rsidRDefault="00AE1901" w:rsidP="002C0C4E">
      <w:pPr>
        <w:pStyle w:val="Heading5"/>
      </w:pPr>
      <w:r>
        <w:t>Request to change</w:t>
      </w:r>
      <w:bookmarkEnd w:id="61"/>
      <w:bookmarkEnd w:id="62"/>
    </w:p>
    <w:p w:rsidR="00C03EEA" w:rsidRPr="00D868D7" w:rsidRDefault="00C03EEA"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D1247" w:rsidRPr="00D868D7" w:rsidTr="00BF7979">
        <w:tc>
          <w:tcPr>
            <w:tcW w:w="2066" w:type="dxa"/>
            <w:shd w:val="clear" w:color="auto" w:fill="FBD4B4" w:themeFill="accent6" w:themeFillTint="66"/>
          </w:tcPr>
          <w:p w:rsidR="00BD1247" w:rsidRPr="00D868D7" w:rsidRDefault="00BD1247" w:rsidP="002C0C4E">
            <w:r>
              <w:t>Use Case ID:</w:t>
            </w:r>
          </w:p>
        </w:tc>
        <w:tc>
          <w:tcPr>
            <w:tcW w:w="6835" w:type="dxa"/>
            <w:gridSpan w:val="3"/>
            <w:shd w:val="clear" w:color="auto" w:fill="FBD4B4" w:themeFill="accent6" w:themeFillTint="66"/>
          </w:tcPr>
          <w:p w:rsidR="00BD1247" w:rsidRPr="00D868D7" w:rsidRDefault="00BD1247" w:rsidP="002C0C4E">
            <w:r>
              <w:t>UC-07</w:t>
            </w:r>
            <w:r w:rsidRPr="00D868D7">
              <w:t>-01</w:t>
            </w:r>
          </w:p>
        </w:tc>
      </w:tr>
      <w:tr w:rsidR="00BD1247" w:rsidRPr="00D868D7" w:rsidTr="00BF7979">
        <w:tc>
          <w:tcPr>
            <w:tcW w:w="2066" w:type="dxa"/>
            <w:shd w:val="clear" w:color="auto" w:fill="FBD4B4" w:themeFill="accent6" w:themeFillTint="66"/>
          </w:tcPr>
          <w:p w:rsidR="00BD1247" w:rsidRPr="00D868D7" w:rsidRDefault="00BD1247" w:rsidP="002C0C4E">
            <w:r w:rsidRPr="00D868D7">
              <w:t>Created By:</w:t>
            </w:r>
          </w:p>
        </w:tc>
        <w:tc>
          <w:tcPr>
            <w:tcW w:w="2124" w:type="dxa"/>
          </w:tcPr>
          <w:p w:rsidR="00BD1247" w:rsidRPr="00E9167E" w:rsidRDefault="00BD1247" w:rsidP="002C0C4E">
            <w:pPr>
              <w:rPr>
                <w:rFonts w:ascii="Times New Roman" w:hAnsi="Times New Roman" w:cs="Times New Roman"/>
              </w:rPr>
            </w:pPr>
            <w:r w:rsidRPr="00D650E5">
              <w:rPr>
                <w:lang w:val="vi-VN"/>
              </w:rPr>
              <w:t>QuyetNH</w:t>
            </w:r>
          </w:p>
        </w:tc>
        <w:tc>
          <w:tcPr>
            <w:tcW w:w="2347" w:type="dxa"/>
          </w:tcPr>
          <w:p w:rsidR="00BD1247" w:rsidRPr="00D868D7" w:rsidRDefault="00BD1247" w:rsidP="002C0C4E">
            <w:r w:rsidRPr="00D868D7">
              <w:t>Date Created:</w:t>
            </w:r>
          </w:p>
        </w:tc>
        <w:tc>
          <w:tcPr>
            <w:tcW w:w="2364" w:type="dxa"/>
          </w:tcPr>
          <w:p w:rsidR="00BD1247" w:rsidRPr="00D868D7" w:rsidRDefault="00BD1247" w:rsidP="002C0C4E">
            <w:r>
              <w:t>1</w:t>
            </w:r>
            <w:r w:rsidRPr="00D868D7">
              <w:t>9/09/2016</w:t>
            </w:r>
          </w:p>
        </w:tc>
      </w:tr>
      <w:tr w:rsidR="00BD1247" w:rsidRPr="00D868D7" w:rsidTr="00BF7979">
        <w:tc>
          <w:tcPr>
            <w:tcW w:w="2066" w:type="dxa"/>
            <w:shd w:val="clear" w:color="auto" w:fill="FBD4B4" w:themeFill="accent6" w:themeFillTint="66"/>
          </w:tcPr>
          <w:p w:rsidR="00BD1247" w:rsidRPr="00D868D7" w:rsidRDefault="00BD1247" w:rsidP="002C0C4E">
            <w:r w:rsidRPr="00D868D7">
              <w:t>Primary Actor:</w:t>
            </w:r>
          </w:p>
        </w:tc>
        <w:tc>
          <w:tcPr>
            <w:tcW w:w="2124" w:type="dxa"/>
          </w:tcPr>
          <w:p w:rsidR="00BD1247" w:rsidRPr="00D868D7" w:rsidRDefault="00BD1247" w:rsidP="002C0C4E">
            <w:r w:rsidRPr="00D868D7">
              <w:t>Authorized user</w:t>
            </w:r>
          </w:p>
        </w:tc>
        <w:tc>
          <w:tcPr>
            <w:tcW w:w="2347" w:type="dxa"/>
          </w:tcPr>
          <w:p w:rsidR="00BD1247" w:rsidRPr="00D868D7" w:rsidRDefault="00BD1247" w:rsidP="002C0C4E">
            <w:r w:rsidRPr="00D868D7">
              <w:t>Secondary Actor:</w:t>
            </w:r>
          </w:p>
        </w:tc>
        <w:tc>
          <w:tcPr>
            <w:tcW w:w="2364" w:type="dxa"/>
          </w:tcPr>
          <w:p w:rsidR="001C7718" w:rsidRPr="00D868D7" w:rsidRDefault="00581F7D" w:rsidP="002C0C4E">
            <w:r>
              <w:t>Customer</w:t>
            </w:r>
          </w:p>
        </w:tc>
      </w:tr>
      <w:tr w:rsidR="00BD1247" w:rsidRPr="00D868D7" w:rsidTr="00BF7979">
        <w:tc>
          <w:tcPr>
            <w:tcW w:w="2066" w:type="dxa"/>
            <w:shd w:val="clear" w:color="auto" w:fill="FBD4B4" w:themeFill="accent6" w:themeFillTint="66"/>
          </w:tcPr>
          <w:p w:rsidR="00BD1247" w:rsidRPr="00D868D7" w:rsidRDefault="00BD1247" w:rsidP="002C0C4E">
            <w:r w:rsidRPr="00D868D7">
              <w:t>Trigger:</w:t>
            </w:r>
          </w:p>
        </w:tc>
        <w:tc>
          <w:tcPr>
            <w:tcW w:w="6835" w:type="dxa"/>
            <w:gridSpan w:val="3"/>
          </w:tcPr>
          <w:p w:rsidR="00BD1247" w:rsidRPr="00D868D7" w:rsidRDefault="00061553" w:rsidP="002C0C4E">
            <w:r>
              <w:t>Click on dropt down menu and select “</w:t>
            </w:r>
            <w:r w:rsidRPr="00061553">
              <w:rPr>
                <w:lang w:val="vi-VN"/>
              </w:rPr>
              <w:t>Yêu cầu sửa</w:t>
            </w:r>
            <w:r>
              <w:t>” option.</w:t>
            </w:r>
          </w:p>
        </w:tc>
      </w:tr>
      <w:tr w:rsidR="00BD1247" w:rsidRPr="00D868D7" w:rsidTr="00BF7979">
        <w:tc>
          <w:tcPr>
            <w:tcW w:w="2066" w:type="dxa"/>
            <w:shd w:val="clear" w:color="auto" w:fill="FBD4B4" w:themeFill="accent6" w:themeFillTint="66"/>
          </w:tcPr>
          <w:p w:rsidR="00BD1247" w:rsidRPr="00D868D7" w:rsidRDefault="00BD1247" w:rsidP="002C0C4E">
            <w:r w:rsidRPr="00D868D7">
              <w:t>Description</w:t>
            </w:r>
          </w:p>
        </w:tc>
        <w:tc>
          <w:tcPr>
            <w:tcW w:w="6835" w:type="dxa"/>
            <w:gridSpan w:val="3"/>
          </w:tcPr>
          <w:p w:rsidR="00BD1247" w:rsidRPr="00D868D7" w:rsidRDefault="00BF7979" w:rsidP="002C0C4E">
            <w:r>
              <w:t xml:space="preserve">When an object’s information in Pending status, you can directly edit it if necessary. However, for those in Active status, if want to change its information, you have to send a request to </w:t>
            </w:r>
            <w:r w:rsidRPr="00BF7979">
              <w:t>notify</w:t>
            </w:r>
            <w:r>
              <w:t xml:space="preserve"> system that you want to </w:t>
            </w:r>
            <w:r w:rsidRPr="00BF7979">
              <w:t>impacts on</w:t>
            </w:r>
            <w:r>
              <w:t xml:space="preserve"> an online object of the system. Purpose here is help both System and Museum side control </w:t>
            </w:r>
            <w:r w:rsidR="00624A49">
              <w:t>their information and object</w:t>
            </w:r>
            <w:r w:rsidR="00E13429">
              <w:t xml:space="preserve"> as well</w:t>
            </w:r>
            <w:r w:rsidR="00624A49">
              <w:t xml:space="preserve">. After your request is sent, Admin will receive it and verify to see that request is valid or not. In case of valid request and be approved by Admin, the corresponding object’s information will be change status form Active to Pending. Now, you can treat it as a Pending object and edit as above. </w:t>
            </w:r>
          </w:p>
        </w:tc>
      </w:tr>
      <w:tr w:rsidR="00BD1247" w:rsidRPr="00D868D7" w:rsidTr="00BF7979">
        <w:tc>
          <w:tcPr>
            <w:tcW w:w="2066" w:type="dxa"/>
            <w:shd w:val="clear" w:color="auto" w:fill="FBD4B4" w:themeFill="accent6" w:themeFillTint="66"/>
          </w:tcPr>
          <w:p w:rsidR="00BD1247" w:rsidRPr="00D868D7" w:rsidRDefault="00BD1247" w:rsidP="002C0C4E">
            <w:r w:rsidRPr="00D868D7">
              <w:lastRenderedPageBreak/>
              <w:t>Preconditions:</w:t>
            </w:r>
          </w:p>
        </w:tc>
        <w:tc>
          <w:tcPr>
            <w:tcW w:w="6835" w:type="dxa"/>
            <w:gridSpan w:val="3"/>
          </w:tcPr>
          <w:p w:rsidR="00BD1247" w:rsidRPr="00D868D7" w:rsidRDefault="00624A49" w:rsidP="002C0C4E">
            <w:r>
              <w:t>Have object’s information in Active status in the list.</w:t>
            </w:r>
          </w:p>
        </w:tc>
      </w:tr>
      <w:tr w:rsidR="00BD1247" w:rsidRPr="00D868D7" w:rsidTr="00BF7979">
        <w:tc>
          <w:tcPr>
            <w:tcW w:w="2066" w:type="dxa"/>
            <w:shd w:val="clear" w:color="auto" w:fill="FBD4B4" w:themeFill="accent6" w:themeFillTint="66"/>
          </w:tcPr>
          <w:p w:rsidR="00BD1247" w:rsidRPr="00D868D7" w:rsidRDefault="00BD1247" w:rsidP="002C0C4E">
            <w:r w:rsidRPr="00D868D7">
              <w:t>Post conditions:</w:t>
            </w:r>
          </w:p>
        </w:tc>
        <w:tc>
          <w:tcPr>
            <w:tcW w:w="6835" w:type="dxa"/>
            <w:gridSpan w:val="3"/>
          </w:tcPr>
          <w:p w:rsidR="00BD1247" w:rsidRPr="00D868D7" w:rsidRDefault="00D308B6" w:rsidP="002C0C4E">
            <w:r>
              <w:t>Object’s status change from Active to Pending.</w:t>
            </w:r>
          </w:p>
        </w:tc>
      </w:tr>
      <w:tr w:rsidR="00BD1247" w:rsidRPr="00D868D7" w:rsidTr="00BF7979">
        <w:tc>
          <w:tcPr>
            <w:tcW w:w="2066" w:type="dxa"/>
            <w:shd w:val="clear" w:color="auto" w:fill="FBD4B4" w:themeFill="accent6" w:themeFillTint="66"/>
          </w:tcPr>
          <w:p w:rsidR="00BD1247" w:rsidRPr="00D868D7" w:rsidRDefault="00BD1247" w:rsidP="002C0C4E">
            <w:r w:rsidRPr="00D868D7">
              <w:t>Normal Flow:</w:t>
            </w:r>
          </w:p>
        </w:tc>
        <w:tc>
          <w:tcPr>
            <w:tcW w:w="6835" w:type="dxa"/>
            <w:gridSpan w:val="3"/>
          </w:tcPr>
          <w:p w:rsidR="00BD1247" w:rsidRDefault="00624A49" w:rsidP="002C0C4E">
            <w:r>
              <w:t>Request to change</w:t>
            </w:r>
            <w:r w:rsidRPr="006C662F">
              <w:t xml:space="preserve"> </w:t>
            </w:r>
            <w:r w:rsidR="00BD1247" w:rsidRPr="006C662F">
              <w:t>object</w:t>
            </w:r>
            <w:r w:rsidR="00006400">
              <w:t>’ information</w:t>
            </w:r>
            <w:r w:rsidR="00BD1247">
              <w:t>:</w:t>
            </w:r>
          </w:p>
          <w:p w:rsidR="00BD1247" w:rsidRDefault="00BD1247" w:rsidP="002C0C4E">
            <w:pPr>
              <w:pStyle w:val="ListParagraph"/>
              <w:numPr>
                <w:ilvl w:val="0"/>
                <w:numId w:val="19"/>
              </w:numPr>
            </w:pPr>
            <w:r>
              <w:t xml:space="preserve">Customer login to </w:t>
            </w:r>
            <w:r w:rsidR="007B6D48">
              <w:rPr>
                <w:i/>
              </w:rPr>
              <w:t>The Erudite Guider</w:t>
            </w:r>
            <w:r>
              <w:t xml:space="preserve"> and click on “</w:t>
            </w:r>
            <w:r w:rsidRPr="00967D5F">
              <w:rPr>
                <w:lang w:val="vi-VN"/>
              </w:rPr>
              <w:t>Quản lý hiện vật</w:t>
            </w:r>
            <w:r w:rsidR="00E13429">
              <w:t>” section on left n</w:t>
            </w:r>
            <w:r>
              <w:t>avigation bar.</w:t>
            </w:r>
          </w:p>
          <w:p w:rsidR="00006400" w:rsidRDefault="00BD1247" w:rsidP="002C0C4E">
            <w:pPr>
              <w:pStyle w:val="ListParagraph"/>
              <w:numPr>
                <w:ilvl w:val="0"/>
                <w:numId w:val="19"/>
              </w:numPr>
            </w:pPr>
            <w:r>
              <w:t xml:space="preserve">Customer </w:t>
            </w:r>
            <w:r w:rsidR="00006400">
              <w:t xml:space="preserve">click on </w:t>
            </w:r>
            <w:r w:rsidR="00E13429" w:rsidRPr="00E13429">
              <w:rPr>
                <w:lang w:val="vi-VN"/>
              </w:rPr>
              <w:t>“Gửi yêu cầu”</w:t>
            </w:r>
            <w:r w:rsidR="00E13429">
              <w:t xml:space="preserve"> </w:t>
            </w:r>
            <w:r w:rsidR="00006400">
              <w:t>dropt do</w:t>
            </w:r>
            <w:r w:rsidR="00E13429">
              <w:t>wn menu of corresponding object.</w:t>
            </w:r>
          </w:p>
          <w:p w:rsidR="00BD1247" w:rsidRDefault="00006400" w:rsidP="002C0C4E">
            <w:pPr>
              <w:pStyle w:val="ListParagraph"/>
              <w:numPr>
                <w:ilvl w:val="0"/>
                <w:numId w:val="19"/>
              </w:numPr>
            </w:pPr>
            <w:r>
              <w:t>Select “</w:t>
            </w:r>
            <w:r w:rsidRPr="00061553">
              <w:rPr>
                <w:lang w:val="vi-VN"/>
              </w:rPr>
              <w:t>Yêu cầu sửa</w:t>
            </w:r>
            <w:r>
              <w:t>” option.</w:t>
            </w:r>
          </w:p>
          <w:p w:rsidR="00BD1247" w:rsidRDefault="00006400" w:rsidP="002C0C4E">
            <w:pPr>
              <w:pStyle w:val="ListParagraph"/>
              <w:numPr>
                <w:ilvl w:val="0"/>
                <w:numId w:val="19"/>
              </w:numPr>
            </w:pPr>
            <w:r>
              <w:t>Enter reason in “</w:t>
            </w:r>
            <w:r w:rsidRPr="00006400">
              <w:rPr>
                <w:lang w:val="vi-VN"/>
              </w:rPr>
              <w:t>Lý do gửi yêu cầu</w:t>
            </w:r>
            <w:r>
              <w:t>” text field</w:t>
            </w:r>
            <w:r w:rsidR="00BD1247">
              <w:t>.</w:t>
            </w:r>
          </w:p>
          <w:p w:rsidR="00BD1247" w:rsidRPr="00967D5F" w:rsidRDefault="00BD1247" w:rsidP="002C0C4E">
            <w:pPr>
              <w:pStyle w:val="ListParagraph"/>
              <w:numPr>
                <w:ilvl w:val="0"/>
                <w:numId w:val="19"/>
              </w:numPr>
            </w:pPr>
            <w:r>
              <w:t>Click on “</w:t>
            </w:r>
            <w:r w:rsidR="00006400" w:rsidRPr="00006400">
              <w:rPr>
                <w:lang w:val="vi-VN"/>
              </w:rPr>
              <w:t>Gửi yêu cầu</w:t>
            </w:r>
            <w:r>
              <w:t>” button to finish action.</w:t>
            </w:r>
          </w:p>
        </w:tc>
      </w:tr>
      <w:tr w:rsidR="00BD1247" w:rsidRPr="00D868D7" w:rsidTr="00BF7979">
        <w:tc>
          <w:tcPr>
            <w:tcW w:w="2066" w:type="dxa"/>
            <w:shd w:val="clear" w:color="auto" w:fill="FBD4B4" w:themeFill="accent6" w:themeFillTint="66"/>
          </w:tcPr>
          <w:p w:rsidR="00BD1247" w:rsidRPr="00D868D7" w:rsidRDefault="00BD1247" w:rsidP="002C0C4E">
            <w:r w:rsidRPr="00D868D7">
              <w:t>Alternative Flows:</w:t>
            </w:r>
          </w:p>
        </w:tc>
        <w:tc>
          <w:tcPr>
            <w:tcW w:w="6835" w:type="dxa"/>
            <w:gridSpan w:val="3"/>
          </w:tcPr>
          <w:p w:rsidR="00BD1247" w:rsidRPr="00D868D7" w:rsidRDefault="00DD254C" w:rsidP="002C0C4E">
            <w:r>
              <w:t>Customer can click “</w:t>
            </w:r>
            <w:r w:rsidRPr="00006400">
              <w:rPr>
                <w:lang w:val="vi-VN"/>
              </w:rPr>
              <w:t>Đóng</w:t>
            </w:r>
            <w:r>
              <w:t>” button to cancel sending request.</w:t>
            </w:r>
          </w:p>
        </w:tc>
      </w:tr>
      <w:tr w:rsidR="00BD1247" w:rsidRPr="00D868D7" w:rsidTr="00BF7979">
        <w:tc>
          <w:tcPr>
            <w:tcW w:w="2066" w:type="dxa"/>
            <w:shd w:val="clear" w:color="auto" w:fill="FBD4B4" w:themeFill="accent6" w:themeFillTint="66"/>
          </w:tcPr>
          <w:p w:rsidR="00BD1247" w:rsidRPr="00D868D7" w:rsidRDefault="00BD1247" w:rsidP="002C0C4E">
            <w:r w:rsidRPr="00D868D7">
              <w:t>Exceptions:</w:t>
            </w:r>
          </w:p>
        </w:tc>
        <w:tc>
          <w:tcPr>
            <w:tcW w:w="6835" w:type="dxa"/>
            <w:gridSpan w:val="3"/>
          </w:tcPr>
          <w:p w:rsidR="00BD1247" w:rsidRPr="00D868D7" w:rsidRDefault="00DD254C" w:rsidP="002C0C4E">
            <w:r w:rsidRPr="00D868D7">
              <w:t>N/A</w:t>
            </w:r>
          </w:p>
        </w:tc>
      </w:tr>
      <w:tr w:rsidR="00BD1247" w:rsidRPr="00D868D7" w:rsidTr="00BF7979">
        <w:tc>
          <w:tcPr>
            <w:tcW w:w="2066" w:type="dxa"/>
            <w:shd w:val="clear" w:color="auto" w:fill="FBD4B4" w:themeFill="accent6" w:themeFillTint="66"/>
          </w:tcPr>
          <w:p w:rsidR="00BD1247" w:rsidRPr="00D868D7" w:rsidRDefault="00BD1247" w:rsidP="002C0C4E">
            <w:r w:rsidRPr="00D868D7">
              <w:t>Priority:</w:t>
            </w:r>
          </w:p>
        </w:tc>
        <w:tc>
          <w:tcPr>
            <w:tcW w:w="6835" w:type="dxa"/>
            <w:gridSpan w:val="3"/>
          </w:tcPr>
          <w:p w:rsidR="00BD1247" w:rsidRPr="00D868D7" w:rsidRDefault="00BD1247" w:rsidP="002C0C4E">
            <w:r w:rsidRPr="00D868D7">
              <w:t>High</w:t>
            </w:r>
          </w:p>
        </w:tc>
      </w:tr>
      <w:tr w:rsidR="00BD1247" w:rsidRPr="00D868D7" w:rsidTr="00BF7979">
        <w:tc>
          <w:tcPr>
            <w:tcW w:w="2066" w:type="dxa"/>
            <w:shd w:val="clear" w:color="auto" w:fill="FBD4B4" w:themeFill="accent6" w:themeFillTint="66"/>
          </w:tcPr>
          <w:p w:rsidR="00BD1247" w:rsidRPr="00D868D7" w:rsidRDefault="00BD1247" w:rsidP="002C0C4E">
            <w:r w:rsidRPr="00D868D7">
              <w:t>Frequency of Use:</w:t>
            </w:r>
          </w:p>
        </w:tc>
        <w:tc>
          <w:tcPr>
            <w:tcW w:w="6835" w:type="dxa"/>
            <w:gridSpan w:val="3"/>
          </w:tcPr>
          <w:p w:rsidR="00BD1247" w:rsidRPr="00D868D7" w:rsidRDefault="00BD1247" w:rsidP="002C0C4E">
            <w:r w:rsidRPr="00D868D7">
              <w:t>High</w:t>
            </w:r>
          </w:p>
        </w:tc>
      </w:tr>
      <w:tr w:rsidR="00BD1247" w:rsidRPr="00D868D7" w:rsidTr="00BF7979">
        <w:tc>
          <w:tcPr>
            <w:tcW w:w="2066" w:type="dxa"/>
            <w:shd w:val="clear" w:color="auto" w:fill="FBD4B4" w:themeFill="accent6" w:themeFillTint="66"/>
          </w:tcPr>
          <w:p w:rsidR="00BD1247" w:rsidRPr="00D868D7" w:rsidRDefault="00BD1247" w:rsidP="002C0C4E">
            <w:r w:rsidRPr="00D868D7">
              <w:t>Business Rules:</w:t>
            </w:r>
          </w:p>
        </w:tc>
        <w:tc>
          <w:tcPr>
            <w:tcW w:w="6835" w:type="dxa"/>
            <w:gridSpan w:val="3"/>
          </w:tcPr>
          <w:p w:rsidR="00BD1247" w:rsidRPr="00D868D7" w:rsidRDefault="00BD1247" w:rsidP="002C0C4E">
            <w:r w:rsidRPr="00D868D7">
              <w:t>B</w:t>
            </w:r>
            <w:r w:rsidR="009A2506">
              <w:t>4</w:t>
            </w:r>
            <w:r w:rsidR="00E13429">
              <w:t>7</w:t>
            </w:r>
          </w:p>
        </w:tc>
      </w:tr>
      <w:tr w:rsidR="00BD1247" w:rsidRPr="00D868D7" w:rsidTr="00BF7979">
        <w:tc>
          <w:tcPr>
            <w:tcW w:w="2066" w:type="dxa"/>
            <w:shd w:val="clear" w:color="auto" w:fill="FBD4B4" w:themeFill="accent6" w:themeFillTint="66"/>
          </w:tcPr>
          <w:p w:rsidR="00BD1247" w:rsidRPr="00D868D7" w:rsidRDefault="00BD1247" w:rsidP="002C0C4E">
            <w:r w:rsidRPr="00D868D7">
              <w:t>Other Information:</w:t>
            </w:r>
          </w:p>
        </w:tc>
        <w:tc>
          <w:tcPr>
            <w:tcW w:w="6835" w:type="dxa"/>
            <w:gridSpan w:val="3"/>
          </w:tcPr>
          <w:p w:rsidR="00BD1247" w:rsidRPr="00D868D7" w:rsidRDefault="00BD1247" w:rsidP="002C0C4E">
            <w:r w:rsidRPr="00D868D7">
              <w:t>N/A</w:t>
            </w:r>
          </w:p>
        </w:tc>
      </w:tr>
      <w:tr w:rsidR="00BD1247" w:rsidRPr="00D868D7" w:rsidTr="00BF7979">
        <w:tc>
          <w:tcPr>
            <w:tcW w:w="2066" w:type="dxa"/>
            <w:shd w:val="clear" w:color="auto" w:fill="FBD4B4" w:themeFill="accent6" w:themeFillTint="66"/>
          </w:tcPr>
          <w:p w:rsidR="00BD1247" w:rsidRPr="00D868D7" w:rsidRDefault="00BD1247" w:rsidP="002C0C4E">
            <w:r w:rsidRPr="00D868D7">
              <w:t>Assumptions</w:t>
            </w:r>
          </w:p>
        </w:tc>
        <w:tc>
          <w:tcPr>
            <w:tcW w:w="6835" w:type="dxa"/>
            <w:gridSpan w:val="3"/>
          </w:tcPr>
          <w:p w:rsidR="00BD1247" w:rsidRPr="00D868D7" w:rsidRDefault="00BD1247" w:rsidP="002C0C4E">
            <w:r w:rsidRPr="00D868D7">
              <w:t>N/A</w:t>
            </w:r>
          </w:p>
        </w:tc>
      </w:tr>
    </w:tbl>
    <w:p w:rsidR="00D904BD" w:rsidRDefault="00D904BD" w:rsidP="002C0C4E"/>
    <w:p w:rsidR="00D904BD" w:rsidRDefault="00AE1901" w:rsidP="002C0C4E">
      <w:pPr>
        <w:pStyle w:val="Heading5"/>
      </w:pPr>
      <w:bookmarkStart w:id="63" w:name="_Toc466178683"/>
      <w:r w:rsidRPr="00AE1901">
        <w:t>Request to delete</w:t>
      </w:r>
      <w:bookmarkEnd w:id="63"/>
    </w:p>
    <w:p w:rsidR="00D904BD" w:rsidRPr="00D904BD" w:rsidRDefault="00D904BD"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06400" w:rsidRPr="00D868D7" w:rsidTr="00567D9D">
        <w:tc>
          <w:tcPr>
            <w:tcW w:w="2066" w:type="dxa"/>
            <w:shd w:val="clear" w:color="auto" w:fill="FBD4B4" w:themeFill="accent6" w:themeFillTint="66"/>
          </w:tcPr>
          <w:p w:rsidR="00006400" w:rsidRPr="00D868D7" w:rsidRDefault="00006400" w:rsidP="002C0C4E">
            <w:r>
              <w:t>Use Case ID:</w:t>
            </w:r>
          </w:p>
        </w:tc>
        <w:tc>
          <w:tcPr>
            <w:tcW w:w="6835" w:type="dxa"/>
            <w:gridSpan w:val="3"/>
            <w:shd w:val="clear" w:color="auto" w:fill="FBD4B4" w:themeFill="accent6" w:themeFillTint="66"/>
          </w:tcPr>
          <w:p w:rsidR="00006400" w:rsidRPr="00D868D7" w:rsidRDefault="00006400" w:rsidP="002C0C4E">
            <w:r>
              <w:t>UC-07-02</w:t>
            </w:r>
          </w:p>
        </w:tc>
      </w:tr>
      <w:tr w:rsidR="00006400" w:rsidRPr="00D868D7" w:rsidTr="00567D9D">
        <w:tc>
          <w:tcPr>
            <w:tcW w:w="2066" w:type="dxa"/>
            <w:shd w:val="clear" w:color="auto" w:fill="FBD4B4" w:themeFill="accent6" w:themeFillTint="66"/>
          </w:tcPr>
          <w:p w:rsidR="00006400" w:rsidRPr="00D868D7" w:rsidRDefault="00006400" w:rsidP="002C0C4E">
            <w:r w:rsidRPr="00D868D7">
              <w:t>Created By:</w:t>
            </w:r>
          </w:p>
        </w:tc>
        <w:tc>
          <w:tcPr>
            <w:tcW w:w="2124" w:type="dxa"/>
          </w:tcPr>
          <w:p w:rsidR="00006400" w:rsidRPr="00E9167E" w:rsidRDefault="00006400" w:rsidP="002C0C4E">
            <w:pPr>
              <w:rPr>
                <w:rFonts w:ascii="Times New Roman" w:hAnsi="Times New Roman" w:cs="Times New Roman"/>
              </w:rPr>
            </w:pPr>
            <w:r w:rsidRPr="00D650E5">
              <w:rPr>
                <w:lang w:val="vi-VN"/>
              </w:rPr>
              <w:t>QuyetNH</w:t>
            </w:r>
          </w:p>
        </w:tc>
        <w:tc>
          <w:tcPr>
            <w:tcW w:w="2347" w:type="dxa"/>
          </w:tcPr>
          <w:p w:rsidR="00006400" w:rsidRPr="00D868D7" w:rsidRDefault="00006400" w:rsidP="002C0C4E">
            <w:r w:rsidRPr="00D868D7">
              <w:t>Date Created:</w:t>
            </w:r>
          </w:p>
        </w:tc>
        <w:tc>
          <w:tcPr>
            <w:tcW w:w="2364" w:type="dxa"/>
          </w:tcPr>
          <w:p w:rsidR="00006400" w:rsidRPr="00D868D7" w:rsidRDefault="00006400" w:rsidP="002C0C4E">
            <w:r>
              <w:t>1</w:t>
            </w:r>
            <w:r w:rsidRPr="00D868D7">
              <w:t>9/09/2016</w:t>
            </w:r>
          </w:p>
        </w:tc>
      </w:tr>
      <w:tr w:rsidR="00006400" w:rsidRPr="00D868D7" w:rsidTr="00567D9D">
        <w:tc>
          <w:tcPr>
            <w:tcW w:w="2066" w:type="dxa"/>
            <w:shd w:val="clear" w:color="auto" w:fill="FBD4B4" w:themeFill="accent6" w:themeFillTint="66"/>
          </w:tcPr>
          <w:p w:rsidR="00006400" w:rsidRPr="00D868D7" w:rsidRDefault="00006400" w:rsidP="002C0C4E">
            <w:r w:rsidRPr="00D868D7">
              <w:t>Primary Actor:</w:t>
            </w:r>
          </w:p>
        </w:tc>
        <w:tc>
          <w:tcPr>
            <w:tcW w:w="2124" w:type="dxa"/>
          </w:tcPr>
          <w:p w:rsidR="00006400" w:rsidRPr="00D868D7" w:rsidRDefault="00006400" w:rsidP="002C0C4E">
            <w:r w:rsidRPr="00D868D7">
              <w:t>Authorized user</w:t>
            </w:r>
          </w:p>
        </w:tc>
        <w:tc>
          <w:tcPr>
            <w:tcW w:w="2347" w:type="dxa"/>
          </w:tcPr>
          <w:p w:rsidR="00006400" w:rsidRPr="00D868D7" w:rsidRDefault="00006400" w:rsidP="002C0C4E">
            <w:r w:rsidRPr="00D868D7">
              <w:t>Secondary Actor:</w:t>
            </w:r>
          </w:p>
        </w:tc>
        <w:tc>
          <w:tcPr>
            <w:tcW w:w="2364" w:type="dxa"/>
          </w:tcPr>
          <w:p w:rsidR="001C7718" w:rsidRPr="00D868D7" w:rsidRDefault="00581F7D" w:rsidP="002C0C4E">
            <w:r>
              <w:t>Customer</w:t>
            </w:r>
          </w:p>
        </w:tc>
      </w:tr>
      <w:tr w:rsidR="00006400" w:rsidRPr="00D868D7" w:rsidTr="00567D9D">
        <w:tc>
          <w:tcPr>
            <w:tcW w:w="2066" w:type="dxa"/>
            <w:shd w:val="clear" w:color="auto" w:fill="FBD4B4" w:themeFill="accent6" w:themeFillTint="66"/>
          </w:tcPr>
          <w:p w:rsidR="00006400" w:rsidRPr="00D868D7" w:rsidRDefault="00006400" w:rsidP="002C0C4E">
            <w:r w:rsidRPr="00D868D7">
              <w:t>Trigger:</w:t>
            </w:r>
          </w:p>
        </w:tc>
        <w:tc>
          <w:tcPr>
            <w:tcW w:w="6835" w:type="dxa"/>
            <w:gridSpan w:val="3"/>
          </w:tcPr>
          <w:p w:rsidR="00006400" w:rsidRPr="00D868D7" w:rsidRDefault="00006400" w:rsidP="002C0C4E">
            <w:r>
              <w:t>Click on dropt down menu and select “</w:t>
            </w:r>
            <w:r w:rsidRPr="00006400">
              <w:rPr>
                <w:lang w:val="vi-VN"/>
              </w:rPr>
              <w:t>Yêu cầu xóa</w:t>
            </w:r>
            <w:r>
              <w:t>” option.</w:t>
            </w:r>
          </w:p>
        </w:tc>
      </w:tr>
      <w:tr w:rsidR="00006400" w:rsidRPr="00D868D7" w:rsidTr="00567D9D">
        <w:tc>
          <w:tcPr>
            <w:tcW w:w="2066" w:type="dxa"/>
            <w:shd w:val="clear" w:color="auto" w:fill="FBD4B4" w:themeFill="accent6" w:themeFillTint="66"/>
          </w:tcPr>
          <w:p w:rsidR="00006400" w:rsidRPr="00D868D7" w:rsidRDefault="00006400" w:rsidP="002C0C4E">
            <w:r w:rsidRPr="00D868D7">
              <w:t>Description</w:t>
            </w:r>
          </w:p>
        </w:tc>
        <w:tc>
          <w:tcPr>
            <w:tcW w:w="6835" w:type="dxa"/>
            <w:gridSpan w:val="3"/>
          </w:tcPr>
          <w:p w:rsidR="00006400" w:rsidRPr="00D868D7" w:rsidRDefault="00006400" w:rsidP="002C0C4E">
            <w:r>
              <w:t xml:space="preserve">When an object’s information in Pending status, you can directly edit it if necessary but cannot delete. </w:t>
            </w:r>
            <w:r w:rsidR="00D308B6">
              <w:t>Direct d</w:t>
            </w:r>
            <w:r>
              <w:t xml:space="preserve">eleting </w:t>
            </w:r>
            <w:r w:rsidRPr="00006400">
              <w:t>even more impossible</w:t>
            </w:r>
            <w:r>
              <w:t xml:space="preserve"> for object’s information in Active status. </w:t>
            </w:r>
            <w:r w:rsidR="00D308B6">
              <w:t>Whenever you want to remove an object in your list, you just need to send a request to delete to server similar to request to change above.</w:t>
            </w:r>
            <w:r>
              <w:t xml:space="preserve"> </w:t>
            </w:r>
            <w:r w:rsidR="00D308B6">
              <w:t xml:space="preserve">In case of valid request and be approved by Admin, the corresponding object’s information will be remove from your list </w:t>
            </w:r>
            <w:r w:rsidR="00D308B6" w:rsidRPr="00D308B6">
              <w:t>immediately</w:t>
            </w:r>
            <w:r w:rsidR="00D308B6">
              <w:t>.</w:t>
            </w:r>
          </w:p>
        </w:tc>
      </w:tr>
      <w:tr w:rsidR="00006400" w:rsidRPr="00D868D7" w:rsidTr="00567D9D">
        <w:tc>
          <w:tcPr>
            <w:tcW w:w="2066" w:type="dxa"/>
            <w:shd w:val="clear" w:color="auto" w:fill="FBD4B4" w:themeFill="accent6" w:themeFillTint="66"/>
          </w:tcPr>
          <w:p w:rsidR="00006400" w:rsidRPr="00D868D7" w:rsidRDefault="00006400" w:rsidP="002C0C4E">
            <w:r w:rsidRPr="00D868D7">
              <w:t>Preconditions:</w:t>
            </w:r>
          </w:p>
        </w:tc>
        <w:tc>
          <w:tcPr>
            <w:tcW w:w="6835" w:type="dxa"/>
            <w:gridSpan w:val="3"/>
          </w:tcPr>
          <w:p w:rsidR="00006400" w:rsidRPr="00D868D7" w:rsidRDefault="00006400" w:rsidP="002C0C4E">
            <w:r>
              <w:t>Have object’s information in Active</w:t>
            </w:r>
            <w:r w:rsidR="00D308B6">
              <w:t>/ Pending</w:t>
            </w:r>
            <w:r>
              <w:t xml:space="preserve"> status in the list.</w:t>
            </w:r>
          </w:p>
        </w:tc>
      </w:tr>
      <w:tr w:rsidR="00006400" w:rsidRPr="00D868D7" w:rsidTr="00567D9D">
        <w:tc>
          <w:tcPr>
            <w:tcW w:w="2066" w:type="dxa"/>
            <w:shd w:val="clear" w:color="auto" w:fill="FBD4B4" w:themeFill="accent6" w:themeFillTint="66"/>
          </w:tcPr>
          <w:p w:rsidR="00006400" w:rsidRPr="00D868D7" w:rsidRDefault="00006400" w:rsidP="002C0C4E">
            <w:r w:rsidRPr="00D868D7">
              <w:t>Post conditions:</w:t>
            </w:r>
          </w:p>
        </w:tc>
        <w:tc>
          <w:tcPr>
            <w:tcW w:w="6835" w:type="dxa"/>
            <w:gridSpan w:val="3"/>
          </w:tcPr>
          <w:p w:rsidR="00006400" w:rsidRPr="00D868D7" w:rsidRDefault="00D308B6" w:rsidP="002C0C4E">
            <w:r>
              <w:t>The corresponding object will be removed from your list.</w:t>
            </w:r>
          </w:p>
        </w:tc>
      </w:tr>
      <w:tr w:rsidR="00006400" w:rsidRPr="00D868D7" w:rsidTr="00567D9D">
        <w:tc>
          <w:tcPr>
            <w:tcW w:w="2066" w:type="dxa"/>
            <w:shd w:val="clear" w:color="auto" w:fill="FBD4B4" w:themeFill="accent6" w:themeFillTint="66"/>
          </w:tcPr>
          <w:p w:rsidR="00006400" w:rsidRPr="00D868D7" w:rsidRDefault="00006400" w:rsidP="002C0C4E">
            <w:r w:rsidRPr="00D868D7">
              <w:t>Normal Flow:</w:t>
            </w:r>
          </w:p>
        </w:tc>
        <w:tc>
          <w:tcPr>
            <w:tcW w:w="6835" w:type="dxa"/>
            <w:gridSpan w:val="3"/>
          </w:tcPr>
          <w:p w:rsidR="00006400" w:rsidRDefault="00006400" w:rsidP="002C0C4E">
            <w:r>
              <w:t xml:space="preserve">Request to </w:t>
            </w:r>
            <w:r w:rsidR="00D308B6">
              <w:t>delete</w:t>
            </w:r>
            <w:r w:rsidRPr="006C662F">
              <w:t xml:space="preserve"> object</w:t>
            </w:r>
            <w:r>
              <w:t>:</w:t>
            </w:r>
          </w:p>
          <w:p w:rsidR="00006400" w:rsidRDefault="00006400" w:rsidP="002C0C4E">
            <w:pPr>
              <w:pStyle w:val="ListParagraph"/>
              <w:numPr>
                <w:ilvl w:val="0"/>
                <w:numId w:val="20"/>
              </w:numPr>
            </w:pPr>
            <w:r>
              <w:lastRenderedPageBreak/>
              <w:t xml:space="preserve">Customer login to </w:t>
            </w:r>
            <w:r w:rsidR="007B6D48">
              <w:rPr>
                <w:i/>
              </w:rPr>
              <w:t>The Erudite Guider</w:t>
            </w:r>
            <w:r>
              <w:t xml:space="preserve"> and click on “</w:t>
            </w:r>
            <w:r w:rsidRPr="00967D5F">
              <w:rPr>
                <w:lang w:val="vi-VN"/>
              </w:rPr>
              <w:t>Quản lý hiện vật</w:t>
            </w:r>
            <w:r w:rsidR="00EE25CA">
              <w:t>” section on left n</w:t>
            </w:r>
            <w:r>
              <w:t>avigation bar.</w:t>
            </w:r>
          </w:p>
          <w:p w:rsidR="00006400" w:rsidRDefault="00006400" w:rsidP="002C0C4E">
            <w:pPr>
              <w:pStyle w:val="ListParagraph"/>
              <w:numPr>
                <w:ilvl w:val="0"/>
                <w:numId w:val="20"/>
              </w:numPr>
            </w:pPr>
            <w:r>
              <w:t xml:space="preserve">Customer click on </w:t>
            </w:r>
            <w:r w:rsidR="00EE25CA" w:rsidRPr="00E13429">
              <w:rPr>
                <w:lang w:val="vi-VN"/>
              </w:rPr>
              <w:t>“Gửi yêu cầu”</w:t>
            </w:r>
            <w:r w:rsidR="00EE25CA">
              <w:t xml:space="preserve"> </w:t>
            </w:r>
            <w:r>
              <w:t xml:space="preserve">dropt down menu of corresponding object </w:t>
            </w:r>
          </w:p>
          <w:p w:rsidR="00006400" w:rsidRDefault="00006400" w:rsidP="002C0C4E">
            <w:pPr>
              <w:pStyle w:val="ListParagraph"/>
              <w:numPr>
                <w:ilvl w:val="0"/>
                <w:numId w:val="20"/>
              </w:numPr>
            </w:pPr>
            <w:r>
              <w:t>Select “</w:t>
            </w:r>
            <w:r w:rsidRPr="00D308B6">
              <w:rPr>
                <w:lang w:val="vi-VN"/>
              </w:rPr>
              <w:t xml:space="preserve">Yêu cầu </w:t>
            </w:r>
            <w:r w:rsidR="00D308B6" w:rsidRPr="00D308B6">
              <w:rPr>
                <w:lang w:val="vi-VN"/>
              </w:rPr>
              <w:t>xóa</w:t>
            </w:r>
            <w:r>
              <w:t>” option.</w:t>
            </w:r>
          </w:p>
          <w:p w:rsidR="00006400" w:rsidRDefault="00006400" w:rsidP="002C0C4E">
            <w:pPr>
              <w:pStyle w:val="ListParagraph"/>
              <w:numPr>
                <w:ilvl w:val="0"/>
                <w:numId w:val="20"/>
              </w:numPr>
            </w:pPr>
            <w:r>
              <w:t>Enter reason in “</w:t>
            </w:r>
            <w:r w:rsidRPr="00006400">
              <w:rPr>
                <w:lang w:val="vi-VN"/>
              </w:rPr>
              <w:t>Lý do gửi yêu cầu</w:t>
            </w:r>
            <w:r>
              <w:t>” text field.</w:t>
            </w:r>
          </w:p>
          <w:p w:rsidR="00006400" w:rsidRPr="00967D5F" w:rsidRDefault="00006400" w:rsidP="002C0C4E">
            <w:pPr>
              <w:pStyle w:val="ListParagraph"/>
              <w:numPr>
                <w:ilvl w:val="0"/>
                <w:numId w:val="20"/>
              </w:numPr>
            </w:pPr>
            <w:r>
              <w:t>Click on “</w:t>
            </w:r>
            <w:r w:rsidRPr="00006400">
              <w:rPr>
                <w:lang w:val="vi-VN"/>
              </w:rPr>
              <w:t>Gửi yêu cầu</w:t>
            </w:r>
            <w:r>
              <w:t>” button to finish action.</w:t>
            </w:r>
          </w:p>
        </w:tc>
      </w:tr>
      <w:tr w:rsidR="00006400" w:rsidRPr="00D868D7" w:rsidTr="00567D9D">
        <w:tc>
          <w:tcPr>
            <w:tcW w:w="2066" w:type="dxa"/>
            <w:shd w:val="clear" w:color="auto" w:fill="FBD4B4" w:themeFill="accent6" w:themeFillTint="66"/>
          </w:tcPr>
          <w:p w:rsidR="00006400" w:rsidRPr="00D868D7" w:rsidRDefault="00006400" w:rsidP="002C0C4E">
            <w:r w:rsidRPr="00D868D7">
              <w:lastRenderedPageBreak/>
              <w:t>Alternative Flows:</w:t>
            </w:r>
          </w:p>
        </w:tc>
        <w:tc>
          <w:tcPr>
            <w:tcW w:w="6835" w:type="dxa"/>
            <w:gridSpan w:val="3"/>
          </w:tcPr>
          <w:p w:rsidR="00006400" w:rsidRPr="00D868D7" w:rsidRDefault="00D308B6" w:rsidP="002C0C4E">
            <w:r>
              <w:t>Customer can click “</w:t>
            </w:r>
            <w:r w:rsidRPr="00006400">
              <w:rPr>
                <w:lang w:val="vi-VN"/>
              </w:rPr>
              <w:t>Đóng</w:t>
            </w:r>
            <w:r>
              <w:t>” button to cancel sending request.</w:t>
            </w:r>
          </w:p>
        </w:tc>
      </w:tr>
      <w:tr w:rsidR="00006400" w:rsidRPr="00D868D7" w:rsidTr="00567D9D">
        <w:tc>
          <w:tcPr>
            <w:tcW w:w="2066" w:type="dxa"/>
            <w:shd w:val="clear" w:color="auto" w:fill="FBD4B4" w:themeFill="accent6" w:themeFillTint="66"/>
          </w:tcPr>
          <w:p w:rsidR="00006400" w:rsidRPr="00D868D7" w:rsidRDefault="00006400" w:rsidP="002C0C4E">
            <w:r w:rsidRPr="00D868D7">
              <w:t>Exceptions:</w:t>
            </w:r>
          </w:p>
        </w:tc>
        <w:tc>
          <w:tcPr>
            <w:tcW w:w="6835" w:type="dxa"/>
            <w:gridSpan w:val="3"/>
          </w:tcPr>
          <w:p w:rsidR="00006400" w:rsidRPr="00D868D7" w:rsidRDefault="00D308B6" w:rsidP="002C0C4E">
            <w:r w:rsidRPr="00D868D7">
              <w:t>N/A</w:t>
            </w:r>
          </w:p>
        </w:tc>
      </w:tr>
      <w:tr w:rsidR="00006400" w:rsidRPr="00D868D7" w:rsidTr="00567D9D">
        <w:tc>
          <w:tcPr>
            <w:tcW w:w="2066" w:type="dxa"/>
            <w:shd w:val="clear" w:color="auto" w:fill="FBD4B4" w:themeFill="accent6" w:themeFillTint="66"/>
          </w:tcPr>
          <w:p w:rsidR="00006400" w:rsidRPr="00D868D7" w:rsidRDefault="00006400" w:rsidP="002C0C4E">
            <w:r w:rsidRPr="00D868D7">
              <w:t>Priority:</w:t>
            </w:r>
          </w:p>
        </w:tc>
        <w:tc>
          <w:tcPr>
            <w:tcW w:w="6835" w:type="dxa"/>
            <w:gridSpan w:val="3"/>
          </w:tcPr>
          <w:p w:rsidR="00006400" w:rsidRPr="00D868D7" w:rsidRDefault="00006400" w:rsidP="002C0C4E">
            <w:r w:rsidRPr="00D868D7">
              <w:t>High</w:t>
            </w:r>
          </w:p>
        </w:tc>
      </w:tr>
      <w:tr w:rsidR="00006400" w:rsidRPr="00D868D7" w:rsidTr="00567D9D">
        <w:tc>
          <w:tcPr>
            <w:tcW w:w="2066" w:type="dxa"/>
            <w:shd w:val="clear" w:color="auto" w:fill="FBD4B4" w:themeFill="accent6" w:themeFillTint="66"/>
          </w:tcPr>
          <w:p w:rsidR="00006400" w:rsidRPr="00D868D7" w:rsidRDefault="00006400" w:rsidP="002C0C4E">
            <w:r w:rsidRPr="00D868D7">
              <w:t>Frequency of Use:</w:t>
            </w:r>
          </w:p>
        </w:tc>
        <w:tc>
          <w:tcPr>
            <w:tcW w:w="6835" w:type="dxa"/>
            <w:gridSpan w:val="3"/>
          </w:tcPr>
          <w:p w:rsidR="00006400" w:rsidRPr="00D868D7" w:rsidRDefault="00006400" w:rsidP="002C0C4E">
            <w:r w:rsidRPr="00D868D7">
              <w:t>High</w:t>
            </w:r>
          </w:p>
        </w:tc>
      </w:tr>
      <w:tr w:rsidR="00006400" w:rsidRPr="00D868D7" w:rsidTr="00567D9D">
        <w:tc>
          <w:tcPr>
            <w:tcW w:w="2066" w:type="dxa"/>
            <w:shd w:val="clear" w:color="auto" w:fill="FBD4B4" w:themeFill="accent6" w:themeFillTint="66"/>
          </w:tcPr>
          <w:p w:rsidR="00006400" w:rsidRPr="00D868D7" w:rsidRDefault="00006400" w:rsidP="002C0C4E">
            <w:r w:rsidRPr="00D868D7">
              <w:t>Business Rules:</w:t>
            </w:r>
          </w:p>
        </w:tc>
        <w:tc>
          <w:tcPr>
            <w:tcW w:w="6835" w:type="dxa"/>
            <w:gridSpan w:val="3"/>
          </w:tcPr>
          <w:p w:rsidR="00006400" w:rsidRPr="00D868D7" w:rsidRDefault="00006400" w:rsidP="002C0C4E">
            <w:r w:rsidRPr="00D868D7">
              <w:t>B</w:t>
            </w:r>
            <w:r w:rsidR="009A2506">
              <w:t>4</w:t>
            </w:r>
            <w:r w:rsidR="00EE25CA">
              <w:t>7</w:t>
            </w:r>
          </w:p>
        </w:tc>
      </w:tr>
      <w:tr w:rsidR="00006400" w:rsidRPr="00D868D7" w:rsidTr="00567D9D">
        <w:tc>
          <w:tcPr>
            <w:tcW w:w="2066" w:type="dxa"/>
            <w:shd w:val="clear" w:color="auto" w:fill="FBD4B4" w:themeFill="accent6" w:themeFillTint="66"/>
          </w:tcPr>
          <w:p w:rsidR="00006400" w:rsidRPr="00D868D7" w:rsidRDefault="00006400" w:rsidP="002C0C4E">
            <w:r w:rsidRPr="00D868D7">
              <w:t>Other Information:</w:t>
            </w:r>
          </w:p>
        </w:tc>
        <w:tc>
          <w:tcPr>
            <w:tcW w:w="6835" w:type="dxa"/>
            <w:gridSpan w:val="3"/>
          </w:tcPr>
          <w:p w:rsidR="00006400" w:rsidRPr="00D868D7" w:rsidRDefault="00006400" w:rsidP="002C0C4E">
            <w:r w:rsidRPr="00D868D7">
              <w:t>N/A</w:t>
            </w:r>
          </w:p>
        </w:tc>
      </w:tr>
      <w:tr w:rsidR="00006400" w:rsidRPr="00D868D7" w:rsidTr="00567D9D">
        <w:tc>
          <w:tcPr>
            <w:tcW w:w="2066" w:type="dxa"/>
            <w:shd w:val="clear" w:color="auto" w:fill="FBD4B4" w:themeFill="accent6" w:themeFillTint="66"/>
          </w:tcPr>
          <w:p w:rsidR="00006400" w:rsidRPr="00D868D7" w:rsidRDefault="00006400" w:rsidP="002C0C4E">
            <w:r w:rsidRPr="00D868D7">
              <w:t>Assumptions</w:t>
            </w:r>
          </w:p>
        </w:tc>
        <w:tc>
          <w:tcPr>
            <w:tcW w:w="6835" w:type="dxa"/>
            <w:gridSpan w:val="3"/>
          </w:tcPr>
          <w:p w:rsidR="00006400" w:rsidRPr="00D868D7" w:rsidRDefault="00006400" w:rsidP="002C0C4E">
            <w:r w:rsidRPr="00D868D7">
              <w:t>N/A</w:t>
            </w:r>
          </w:p>
        </w:tc>
      </w:tr>
    </w:tbl>
    <w:p w:rsidR="006E0C18" w:rsidRDefault="006E0C18" w:rsidP="002C0C4E"/>
    <w:p w:rsidR="00ED2887" w:rsidRDefault="00ED2887" w:rsidP="002C0C4E">
      <w:pPr>
        <w:pStyle w:val="Heading4"/>
      </w:pPr>
      <w:bookmarkStart w:id="64" w:name="_Toc466178684"/>
      <w:bookmarkStart w:id="65" w:name="_Toc463549186"/>
      <w:r>
        <w:t>View request</w:t>
      </w:r>
      <w:bookmarkEnd w:id="64"/>
    </w:p>
    <w:p w:rsidR="00ED2887" w:rsidRDefault="00ED288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B8455A" w:rsidRPr="00D868D7" w:rsidTr="002E1247">
        <w:tc>
          <w:tcPr>
            <w:tcW w:w="2066" w:type="dxa"/>
            <w:shd w:val="clear" w:color="auto" w:fill="FBD4B4" w:themeFill="accent6" w:themeFillTint="66"/>
          </w:tcPr>
          <w:p w:rsidR="00B8455A" w:rsidRPr="00D868D7" w:rsidRDefault="00B8455A" w:rsidP="002C0C4E">
            <w:r>
              <w:t>Use Case ID:</w:t>
            </w:r>
          </w:p>
        </w:tc>
        <w:tc>
          <w:tcPr>
            <w:tcW w:w="6835" w:type="dxa"/>
            <w:gridSpan w:val="3"/>
            <w:shd w:val="clear" w:color="auto" w:fill="FBD4B4" w:themeFill="accent6" w:themeFillTint="66"/>
          </w:tcPr>
          <w:p w:rsidR="00B8455A" w:rsidRPr="00D868D7" w:rsidRDefault="00C40A00" w:rsidP="002C0C4E">
            <w:r>
              <w:t>UC-07</w:t>
            </w:r>
            <w:r w:rsidR="00B8455A">
              <w:t>-0</w:t>
            </w:r>
            <w:r>
              <w:t>3</w:t>
            </w:r>
          </w:p>
        </w:tc>
      </w:tr>
      <w:tr w:rsidR="00B8455A" w:rsidRPr="00D868D7" w:rsidTr="002E1247">
        <w:tc>
          <w:tcPr>
            <w:tcW w:w="2066" w:type="dxa"/>
            <w:shd w:val="clear" w:color="auto" w:fill="FBD4B4" w:themeFill="accent6" w:themeFillTint="66"/>
          </w:tcPr>
          <w:p w:rsidR="00B8455A" w:rsidRPr="00D868D7" w:rsidRDefault="00B8455A" w:rsidP="002C0C4E">
            <w:r w:rsidRPr="00D868D7">
              <w:t>Created By:</w:t>
            </w:r>
          </w:p>
        </w:tc>
        <w:tc>
          <w:tcPr>
            <w:tcW w:w="2124" w:type="dxa"/>
          </w:tcPr>
          <w:p w:rsidR="00B8455A" w:rsidRPr="00E9167E" w:rsidRDefault="00B8455A" w:rsidP="002C0C4E">
            <w:pPr>
              <w:rPr>
                <w:rFonts w:ascii="Times New Roman" w:hAnsi="Times New Roman" w:cs="Times New Roman"/>
              </w:rPr>
            </w:pPr>
            <w:r w:rsidRPr="00D650E5">
              <w:rPr>
                <w:lang w:val="vi-VN"/>
              </w:rPr>
              <w:t>QuyetNH</w:t>
            </w:r>
          </w:p>
        </w:tc>
        <w:tc>
          <w:tcPr>
            <w:tcW w:w="2347" w:type="dxa"/>
          </w:tcPr>
          <w:p w:rsidR="00B8455A" w:rsidRPr="00D868D7" w:rsidRDefault="00B8455A" w:rsidP="002C0C4E">
            <w:r w:rsidRPr="00D868D7">
              <w:t>Date Created:</w:t>
            </w:r>
          </w:p>
        </w:tc>
        <w:tc>
          <w:tcPr>
            <w:tcW w:w="2364" w:type="dxa"/>
          </w:tcPr>
          <w:p w:rsidR="00B8455A" w:rsidRPr="00D868D7" w:rsidRDefault="00B8455A" w:rsidP="002C0C4E">
            <w:r>
              <w:t>1</w:t>
            </w:r>
            <w:r w:rsidRPr="00D868D7">
              <w:t>9/09/2016</w:t>
            </w:r>
          </w:p>
        </w:tc>
      </w:tr>
      <w:tr w:rsidR="00B8455A" w:rsidRPr="00D868D7" w:rsidTr="002E1247">
        <w:tc>
          <w:tcPr>
            <w:tcW w:w="2066" w:type="dxa"/>
            <w:shd w:val="clear" w:color="auto" w:fill="FBD4B4" w:themeFill="accent6" w:themeFillTint="66"/>
          </w:tcPr>
          <w:p w:rsidR="00B8455A" w:rsidRPr="00D868D7" w:rsidRDefault="00B8455A" w:rsidP="002C0C4E">
            <w:r w:rsidRPr="00D868D7">
              <w:t>Primary Actor:</w:t>
            </w:r>
          </w:p>
        </w:tc>
        <w:tc>
          <w:tcPr>
            <w:tcW w:w="2124" w:type="dxa"/>
          </w:tcPr>
          <w:p w:rsidR="00B8455A" w:rsidRPr="00D868D7" w:rsidRDefault="00B8455A" w:rsidP="002C0C4E">
            <w:r w:rsidRPr="00D868D7">
              <w:t>Authorized user</w:t>
            </w:r>
          </w:p>
        </w:tc>
        <w:tc>
          <w:tcPr>
            <w:tcW w:w="2347" w:type="dxa"/>
          </w:tcPr>
          <w:p w:rsidR="00B8455A" w:rsidRPr="00D868D7" w:rsidRDefault="00B8455A" w:rsidP="002C0C4E">
            <w:r w:rsidRPr="00D868D7">
              <w:t>Secondary Actor:</w:t>
            </w:r>
          </w:p>
        </w:tc>
        <w:tc>
          <w:tcPr>
            <w:tcW w:w="2364" w:type="dxa"/>
          </w:tcPr>
          <w:p w:rsidR="00B8455A" w:rsidRDefault="00581F7D" w:rsidP="002C0C4E">
            <w:r>
              <w:t>Customer</w:t>
            </w:r>
          </w:p>
          <w:p w:rsidR="00A838F8" w:rsidRPr="00D868D7" w:rsidRDefault="00A838F8" w:rsidP="002C0C4E">
            <w:r>
              <w:t>Admin</w:t>
            </w:r>
          </w:p>
        </w:tc>
      </w:tr>
      <w:tr w:rsidR="00B8455A" w:rsidRPr="00D868D7" w:rsidTr="002E1247">
        <w:tc>
          <w:tcPr>
            <w:tcW w:w="2066" w:type="dxa"/>
            <w:shd w:val="clear" w:color="auto" w:fill="FBD4B4" w:themeFill="accent6" w:themeFillTint="66"/>
          </w:tcPr>
          <w:p w:rsidR="00B8455A" w:rsidRPr="00D868D7" w:rsidRDefault="00B8455A" w:rsidP="002C0C4E">
            <w:r w:rsidRPr="00D868D7">
              <w:t>Trigger:</w:t>
            </w:r>
          </w:p>
        </w:tc>
        <w:tc>
          <w:tcPr>
            <w:tcW w:w="6835" w:type="dxa"/>
            <w:gridSpan w:val="3"/>
          </w:tcPr>
          <w:p w:rsidR="00B8455A" w:rsidRPr="00D868D7" w:rsidRDefault="002E1247" w:rsidP="002C0C4E">
            <w:r w:rsidRPr="00D868D7">
              <w:t xml:space="preserve">Authorized user needs to access to </w:t>
            </w:r>
            <w:r w:rsidR="007B6D48">
              <w:rPr>
                <w:i/>
              </w:rPr>
              <w:t>The Erudite Guider</w:t>
            </w:r>
            <w:r>
              <w:t xml:space="preserve"> and then go to “</w:t>
            </w:r>
            <w:r w:rsidRPr="002E1247">
              <w:rPr>
                <w:lang w:val="vi-VN"/>
              </w:rPr>
              <w:t>Yêu cầu xử lý</w:t>
            </w:r>
            <w:r>
              <w:t>”.</w:t>
            </w:r>
          </w:p>
        </w:tc>
      </w:tr>
      <w:tr w:rsidR="00B8455A" w:rsidRPr="00D868D7" w:rsidTr="002E1247">
        <w:tc>
          <w:tcPr>
            <w:tcW w:w="2066" w:type="dxa"/>
            <w:shd w:val="clear" w:color="auto" w:fill="FBD4B4" w:themeFill="accent6" w:themeFillTint="66"/>
          </w:tcPr>
          <w:p w:rsidR="00B8455A" w:rsidRPr="00D868D7" w:rsidRDefault="00B8455A" w:rsidP="002C0C4E">
            <w:r w:rsidRPr="00D868D7">
              <w:t>Description</w:t>
            </w:r>
          </w:p>
        </w:tc>
        <w:tc>
          <w:tcPr>
            <w:tcW w:w="6835" w:type="dxa"/>
            <w:gridSpan w:val="3"/>
          </w:tcPr>
          <w:p w:rsidR="00B8455A" w:rsidRPr="00D868D7" w:rsidRDefault="002E1247" w:rsidP="002C0C4E">
            <w:r>
              <w:t>After created request to change object’s information of your museum, if you want to manage your requests, you just go to “</w:t>
            </w:r>
            <w:r w:rsidRPr="002E1247">
              <w:rPr>
                <w:lang w:val="vi-VN"/>
              </w:rPr>
              <w:t>Yêu cầu xử lý</w:t>
            </w:r>
            <w:r>
              <w:t xml:space="preserve">” on </w:t>
            </w:r>
            <w:r w:rsidR="007B6D48">
              <w:rPr>
                <w:i/>
              </w:rPr>
              <w:t>The Erudite Guider</w:t>
            </w:r>
            <w:r>
              <w:t>. This</w:t>
            </w:r>
            <w:r w:rsidR="002F6280">
              <w:t xml:space="preserve"> section has</w:t>
            </w:r>
            <w:r>
              <w:t xml:space="preserve"> a list of request those you just created and waiting for </w:t>
            </w:r>
            <w:r w:rsidR="002F6280">
              <w:t xml:space="preserve">approving from system admin. Base on the list, you can review detail of your requests such as: what kind of request, which object do you want to work on in each request, reason for sending request, when request is created …  </w:t>
            </w:r>
          </w:p>
        </w:tc>
      </w:tr>
      <w:tr w:rsidR="00B8455A" w:rsidRPr="00D868D7" w:rsidTr="002E1247">
        <w:tc>
          <w:tcPr>
            <w:tcW w:w="2066" w:type="dxa"/>
            <w:shd w:val="clear" w:color="auto" w:fill="FBD4B4" w:themeFill="accent6" w:themeFillTint="66"/>
          </w:tcPr>
          <w:p w:rsidR="00B8455A" w:rsidRPr="00D868D7" w:rsidRDefault="00B8455A" w:rsidP="002C0C4E">
            <w:r w:rsidRPr="00D868D7">
              <w:t>Preconditions:</w:t>
            </w:r>
          </w:p>
        </w:tc>
        <w:tc>
          <w:tcPr>
            <w:tcW w:w="6835" w:type="dxa"/>
            <w:gridSpan w:val="3"/>
          </w:tcPr>
          <w:p w:rsidR="00B8455A" w:rsidRPr="00D868D7" w:rsidRDefault="002F6280" w:rsidP="002C0C4E">
            <w:r w:rsidRPr="00D868D7">
              <w:t>Authorized user</w:t>
            </w:r>
            <w:r>
              <w:t xml:space="preserve"> </w:t>
            </w:r>
            <w:r w:rsidR="00EE25CA">
              <w:t>has at least one valid request.</w:t>
            </w:r>
          </w:p>
        </w:tc>
      </w:tr>
      <w:tr w:rsidR="00B8455A" w:rsidRPr="00D868D7" w:rsidTr="002E1247">
        <w:tc>
          <w:tcPr>
            <w:tcW w:w="2066" w:type="dxa"/>
            <w:shd w:val="clear" w:color="auto" w:fill="FBD4B4" w:themeFill="accent6" w:themeFillTint="66"/>
          </w:tcPr>
          <w:p w:rsidR="00B8455A" w:rsidRPr="00D868D7" w:rsidRDefault="00B8455A" w:rsidP="002C0C4E">
            <w:r w:rsidRPr="00D868D7">
              <w:t>Post conditions:</w:t>
            </w:r>
          </w:p>
        </w:tc>
        <w:tc>
          <w:tcPr>
            <w:tcW w:w="6835" w:type="dxa"/>
            <w:gridSpan w:val="3"/>
          </w:tcPr>
          <w:p w:rsidR="00B8455A" w:rsidRPr="00D868D7" w:rsidRDefault="002F6280" w:rsidP="002C0C4E">
            <w:r>
              <w:t>List of request is displayed.</w:t>
            </w:r>
          </w:p>
        </w:tc>
      </w:tr>
      <w:tr w:rsidR="00B8455A" w:rsidRPr="00D868D7" w:rsidTr="002E1247">
        <w:tc>
          <w:tcPr>
            <w:tcW w:w="2066" w:type="dxa"/>
            <w:shd w:val="clear" w:color="auto" w:fill="FBD4B4" w:themeFill="accent6" w:themeFillTint="66"/>
          </w:tcPr>
          <w:p w:rsidR="00B8455A" w:rsidRPr="00D868D7" w:rsidRDefault="00B8455A" w:rsidP="002C0C4E">
            <w:r w:rsidRPr="00D868D7">
              <w:t>Normal Flow:</w:t>
            </w:r>
          </w:p>
        </w:tc>
        <w:tc>
          <w:tcPr>
            <w:tcW w:w="6835" w:type="dxa"/>
            <w:gridSpan w:val="3"/>
          </w:tcPr>
          <w:p w:rsidR="00B8455A" w:rsidRDefault="00066BA7" w:rsidP="002C0C4E">
            <w:r>
              <w:t>View request</w:t>
            </w:r>
            <w:r w:rsidR="00B8455A">
              <w:t>:</w:t>
            </w:r>
          </w:p>
          <w:p w:rsidR="002F6280" w:rsidRDefault="00B8455A" w:rsidP="006E782B">
            <w:pPr>
              <w:pStyle w:val="ListParagraph"/>
              <w:numPr>
                <w:ilvl w:val="0"/>
                <w:numId w:val="22"/>
              </w:numPr>
            </w:pPr>
            <w:r>
              <w:t xml:space="preserve">Customer login to </w:t>
            </w:r>
            <w:r w:rsidR="007B6D48">
              <w:rPr>
                <w:i/>
              </w:rPr>
              <w:t>The Erudite Guider</w:t>
            </w:r>
          </w:p>
          <w:p w:rsidR="002F6280" w:rsidRPr="002F6280" w:rsidRDefault="002F6280" w:rsidP="006E782B">
            <w:pPr>
              <w:pStyle w:val="ListParagraph"/>
              <w:numPr>
                <w:ilvl w:val="0"/>
                <w:numId w:val="22"/>
              </w:numPr>
            </w:pPr>
            <w:r>
              <w:t>Click on</w:t>
            </w:r>
            <w:r w:rsidR="00B8455A">
              <w:t xml:space="preserve"> “</w:t>
            </w:r>
            <w:r w:rsidRPr="002E1247">
              <w:rPr>
                <w:lang w:val="vi-VN"/>
              </w:rPr>
              <w:t>Yêu cầu xử lý</w:t>
            </w:r>
            <w:r w:rsidR="00EE25CA">
              <w:t>” section on left n</w:t>
            </w:r>
            <w:r w:rsidR="00B8455A">
              <w:t>avigation bar.</w:t>
            </w:r>
          </w:p>
        </w:tc>
      </w:tr>
      <w:tr w:rsidR="00B8455A" w:rsidRPr="00D868D7" w:rsidTr="002E1247">
        <w:tc>
          <w:tcPr>
            <w:tcW w:w="2066" w:type="dxa"/>
            <w:shd w:val="clear" w:color="auto" w:fill="FBD4B4" w:themeFill="accent6" w:themeFillTint="66"/>
          </w:tcPr>
          <w:p w:rsidR="00B8455A" w:rsidRPr="00D868D7" w:rsidRDefault="00B8455A" w:rsidP="002C0C4E">
            <w:r w:rsidRPr="00D868D7">
              <w:lastRenderedPageBreak/>
              <w:t>Alternative Flows:</w:t>
            </w:r>
          </w:p>
        </w:tc>
        <w:tc>
          <w:tcPr>
            <w:tcW w:w="6835" w:type="dxa"/>
            <w:gridSpan w:val="3"/>
          </w:tcPr>
          <w:p w:rsidR="00B8455A" w:rsidRPr="00D868D7" w:rsidRDefault="002F6280" w:rsidP="002C0C4E">
            <w:r>
              <w:t>N/A</w:t>
            </w:r>
          </w:p>
        </w:tc>
      </w:tr>
      <w:tr w:rsidR="00B8455A" w:rsidRPr="00D868D7" w:rsidTr="002E1247">
        <w:tc>
          <w:tcPr>
            <w:tcW w:w="2066" w:type="dxa"/>
            <w:shd w:val="clear" w:color="auto" w:fill="FBD4B4" w:themeFill="accent6" w:themeFillTint="66"/>
          </w:tcPr>
          <w:p w:rsidR="00B8455A" w:rsidRPr="00D868D7" w:rsidRDefault="00B8455A" w:rsidP="002C0C4E">
            <w:r w:rsidRPr="00D868D7">
              <w:t>Exceptions:</w:t>
            </w:r>
          </w:p>
        </w:tc>
        <w:tc>
          <w:tcPr>
            <w:tcW w:w="6835" w:type="dxa"/>
            <w:gridSpan w:val="3"/>
          </w:tcPr>
          <w:p w:rsidR="00B8455A" w:rsidRPr="00D868D7" w:rsidRDefault="00B8455A" w:rsidP="002C0C4E">
            <w:r w:rsidRPr="00D868D7">
              <w:t>N/A</w:t>
            </w:r>
          </w:p>
        </w:tc>
      </w:tr>
      <w:tr w:rsidR="00B8455A" w:rsidRPr="00D868D7" w:rsidTr="002E1247">
        <w:tc>
          <w:tcPr>
            <w:tcW w:w="2066" w:type="dxa"/>
            <w:shd w:val="clear" w:color="auto" w:fill="FBD4B4" w:themeFill="accent6" w:themeFillTint="66"/>
          </w:tcPr>
          <w:p w:rsidR="00B8455A" w:rsidRPr="00D868D7" w:rsidRDefault="00B8455A" w:rsidP="002C0C4E">
            <w:r w:rsidRPr="00D868D7">
              <w:t>Priority:</w:t>
            </w:r>
          </w:p>
        </w:tc>
        <w:tc>
          <w:tcPr>
            <w:tcW w:w="6835" w:type="dxa"/>
            <w:gridSpan w:val="3"/>
          </w:tcPr>
          <w:p w:rsidR="00B8455A" w:rsidRPr="00D868D7" w:rsidRDefault="00B8455A" w:rsidP="002C0C4E">
            <w:r w:rsidRPr="00D868D7">
              <w:t>High</w:t>
            </w:r>
          </w:p>
        </w:tc>
      </w:tr>
      <w:tr w:rsidR="00B8455A" w:rsidRPr="00D868D7" w:rsidTr="002E1247">
        <w:tc>
          <w:tcPr>
            <w:tcW w:w="2066" w:type="dxa"/>
            <w:shd w:val="clear" w:color="auto" w:fill="FBD4B4" w:themeFill="accent6" w:themeFillTint="66"/>
          </w:tcPr>
          <w:p w:rsidR="00B8455A" w:rsidRPr="00D868D7" w:rsidRDefault="00B8455A" w:rsidP="002C0C4E">
            <w:r w:rsidRPr="00D868D7">
              <w:t>Frequency of Use:</w:t>
            </w:r>
          </w:p>
        </w:tc>
        <w:tc>
          <w:tcPr>
            <w:tcW w:w="6835" w:type="dxa"/>
            <w:gridSpan w:val="3"/>
          </w:tcPr>
          <w:p w:rsidR="00B8455A" w:rsidRPr="00D868D7" w:rsidRDefault="00B8455A" w:rsidP="002C0C4E">
            <w:r w:rsidRPr="00D868D7">
              <w:t>High</w:t>
            </w:r>
          </w:p>
        </w:tc>
      </w:tr>
      <w:tr w:rsidR="00B8455A" w:rsidRPr="00D868D7" w:rsidTr="002E1247">
        <w:tc>
          <w:tcPr>
            <w:tcW w:w="2066" w:type="dxa"/>
            <w:shd w:val="clear" w:color="auto" w:fill="FBD4B4" w:themeFill="accent6" w:themeFillTint="66"/>
          </w:tcPr>
          <w:p w:rsidR="00B8455A" w:rsidRPr="00D868D7" w:rsidRDefault="00B8455A" w:rsidP="002C0C4E">
            <w:r w:rsidRPr="00D868D7">
              <w:t>Business Rules:</w:t>
            </w:r>
          </w:p>
        </w:tc>
        <w:tc>
          <w:tcPr>
            <w:tcW w:w="6835" w:type="dxa"/>
            <w:gridSpan w:val="3"/>
          </w:tcPr>
          <w:p w:rsidR="00B8455A" w:rsidRPr="00D868D7" w:rsidRDefault="00E5452A" w:rsidP="002C0C4E">
            <w:r>
              <w:t>B4</w:t>
            </w:r>
            <w:r w:rsidR="00EE25CA">
              <w:t>8</w:t>
            </w:r>
          </w:p>
        </w:tc>
      </w:tr>
      <w:tr w:rsidR="00B8455A" w:rsidRPr="00D868D7" w:rsidTr="002E1247">
        <w:tc>
          <w:tcPr>
            <w:tcW w:w="2066" w:type="dxa"/>
            <w:shd w:val="clear" w:color="auto" w:fill="FBD4B4" w:themeFill="accent6" w:themeFillTint="66"/>
          </w:tcPr>
          <w:p w:rsidR="00B8455A" w:rsidRPr="00D868D7" w:rsidRDefault="00B8455A" w:rsidP="002C0C4E">
            <w:r w:rsidRPr="00D868D7">
              <w:t>Other Information:</w:t>
            </w:r>
          </w:p>
        </w:tc>
        <w:tc>
          <w:tcPr>
            <w:tcW w:w="6835" w:type="dxa"/>
            <w:gridSpan w:val="3"/>
          </w:tcPr>
          <w:p w:rsidR="00B8455A" w:rsidRPr="00D868D7" w:rsidRDefault="00B8455A" w:rsidP="002C0C4E">
            <w:r w:rsidRPr="00D868D7">
              <w:t>N/A</w:t>
            </w:r>
          </w:p>
        </w:tc>
      </w:tr>
      <w:tr w:rsidR="00B8455A" w:rsidRPr="00D868D7" w:rsidTr="002E1247">
        <w:tc>
          <w:tcPr>
            <w:tcW w:w="2066" w:type="dxa"/>
            <w:shd w:val="clear" w:color="auto" w:fill="FBD4B4" w:themeFill="accent6" w:themeFillTint="66"/>
          </w:tcPr>
          <w:p w:rsidR="00B8455A" w:rsidRPr="00D868D7" w:rsidRDefault="00B8455A" w:rsidP="002C0C4E">
            <w:r w:rsidRPr="00D868D7">
              <w:t>Assumptions</w:t>
            </w:r>
          </w:p>
        </w:tc>
        <w:tc>
          <w:tcPr>
            <w:tcW w:w="6835" w:type="dxa"/>
            <w:gridSpan w:val="3"/>
          </w:tcPr>
          <w:p w:rsidR="00B8455A" w:rsidRPr="00D868D7" w:rsidRDefault="00B8455A" w:rsidP="002C0C4E">
            <w:r w:rsidRPr="00D868D7">
              <w:t>N/A</w:t>
            </w:r>
          </w:p>
        </w:tc>
      </w:tr>
    </w:tbl>
    <w:p w:rsidR="00B8455A" w:rsidRPr="00ED2887" w:rsidRDefault="00B8455A" w:rsidP="002C0C4E"/>
    <w:p w:rsidR="00E620F8" w:rsidRDefault="00E620F8" w:rsidP="002C0C4E">
      <w:pPr>
        <w:pStyle w:val="Heading3"/>
      </w:pPr>
      <w:bookmarkStart w:id="66" w:name="_Toc466178685"/>
      <w:r>
        <w:t xml:space="preserve"> Museum profile management</w:t>
      </w:r>
    </w:p>
    <w:p w:rsidR="00DC3F42" w:rsidRPr="00DC3F42" w:rsidRDefault="0046092C" w:rsidP="0046092C">
      <w:pPr>
        <w:jc w:val="center"/>
      </w:pPr>
      <w:r w:rsidRPr="0046092C">
        <w:drawing>
          <wp:inline distT="0" distB="0" distL="0" distR="0" wp14:anchorId="047DAB2E" wp14:editId="6F6A7344">
            <wp:extent cx="5292725" cy="2452409"/>
            <wp:effectExtent l="0" t="0" r="317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92725" cy="2452409"/>
                    </a:xfrm>
                    <a:prstGeom prst="rect">
                      <a:avLst/>
                    </a:prstGeom>
                  </pic:spPr>
                </pic:pic>
              </a:graphicData>
            </a:graphic>
          </wp:inline>
        </w:drawing>
      </w:r>
    </w:p>
    <w:p w:rsidR="006E0C18" w:rsidRDefault="00435C5D" w:rsidP="002C0C4E">
      <w:pPr>
        <w:pStyle w:val="Heading4"/>
      </w:pPr>
      <w:r>
        <w:t xml:space="preserve"> </w:t>
      </w:r>
      <w:r w:rsidR="00FE38AE" w:rsidRPr="00FE38AE">
        <w:t>View museum profile</w:t>
      </w:r>
      <w:bookmarkEnd w:id="66"/>
    </w:p>
    <w:p w:rsidR="006E0C18" w:rsidRDefault="006E0C18"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E38AE" w:rsidRPr="00D868D7" w:rsidTr="00567D9D">
        <w:tc>
          <w:tcPr>
            <w:tcW w:w="2066" w:type="dxa"/>
            <w:shd w:val="clear" w:color="auto" w:fill="FBD4B4" w:themeFill="accent6" w:themeFillTint="66"/>
          </w:tcPr>
          <w:p w:rsidR="00FE38AE" w:rsidRPr="00D868D7" w:rsidRDefault="00FE38AE" w:rsidP="002C0C4E">
            <w:r>
              <w:t>Use Case ID:</w:t>
            </w:r>
          </w:p>
        </w:tc>
        <w:tc>
          <w:tcPr>
            <w:tcW w:w="6835" w:type="dxa"/>
            <w:gridSpan w:val="3"/>
            <w:shd w:val="clear" w:color="auto" w:fill="FBD4B4" w:themeFill="accent6" w:themeFillTint="66"/>
          </w:tcPr>
          <w:p w:rsidR="00FE38AE" w:rsidRPr="00D868D7" w:rsidRDefault="00E620F8" w:rsidP="002C0C4E">
            <w:r>
              <w:t>UC-08</w:t>
            </w:r>
            <w:r w:rsidR="00FE38AE">
              <w:t>-01</w:t>
            </w:r>
          </w:p>
        </w:tc>
      </w:tr>
      <w:tr w:rsidR="00FE38AE" w:rsidRPr="00D868D7" w:rsidTr="00567D9D">
        <w:tc>
          <w:tcPr>
            <w:tcW w:w="2066" w:type="dxa"/>
            <w:shd w:val="clear" w:color="auto" w:fill="FBD4B4" w:themeFill="accent6" w:themeFillTint="66"/>
          </w:tcPr>
          <w:p w:rsidR="00FE38AE" w:rsidRPr="00D868D7" w:rsidRDefault="00FE38AE" w:rsidP="002C0C4E">
            <w:r w:rsidRPr="00D868D7">
              <w:t>Created By:</w:t>
            </w:r>
          </w:p>
        </w:tc>
        <w:tc>
          <w:tcPr>
            <w:tcW w:w="2124" w:type="dxa"/>
          </w:tcPr>
          <w:p w:rsidR="00FE38AE" w:rsidRPr="00E9167E" w:rsidRDefault="00FE38AE" w:rsidP="002C0C4E">
            <w:pPr>
              <w:rPr>
                <w:rFonts w:ascii="Times New Roman" w:hAnsi="Times New Roman" w:cs="Times New Roman"/>
              </w:rPr>
            </w:pPr>
            <w:r w:rsidRPr="00D650E5">
              <w:rPr>
                <w:lang w:val="vi-VN"/>
              </w:rPr>
              <w:t>QuyetNH</w:t>
            </w:r>
          </w:p>
        </w:tc>
        <w:tc>
          <w:tcPr>
            <w:tcW w:w="2347" w:type="dxa"/>
          </w:tcPr>
          <w:p w:rsidR="00FE38AE" w:rsidRPr="00D868D7" w:rsidRDefault="00FE38AE" w:rsidP="002C0C4E">
            <w:r w:rsidRPr="00D868D7">
              <w:t>Date Created:</w:t>
            </w:r>
          </w:p>
        </w:tc>
        <w:tc>
          <w:tcPr>
            <w:tcW w:w="2364" w:type="dxa"/>
          </w:tcPr>
          <w:p w:rsidR="00FE38AE" w:rsidRPr="00D868D7" w:rsidRDefault="00FE38AE" w:rsidP="002C0C4E">
            <w:r>
              <w:t>1</w:t>
            </w:r>
            <w:r w:rsidRPr="00D868D7">
              <w:t>9/09/2016</w:t>
            </w:r>
          </w:p>
        </w:tc>
      </w:tr>
      <w:tr w:rsidR="00FE38AE" w:rsidRPr="00D868D7" w:rsidTr="00567D9D">
        <w:tc>
          <w:tcPr>
            <w:tcW w:w="2066" w:type="dxa"/>
            <w:shd w:val="clear" w:color="auto" w:fill="FBD4B4" w:themeFill="accent6" w:themeFillTint="66"/>
          </w:tcPr>
          <w:p w:rsidR="00FE38AE" w:rsidRPr="00D868D7" w:rsidRDefault="00FE38AE" w:rsidP="002C0C4E">
            <w:r w:rsidRPr="00D868D7">
              <w:t>Primary Actor:</w:t>
            </w:r>
          </w:p>
        </w:tc>
        <w:tc>
          <w:tcPr>
            <w:tcW w:w="2124" w:type="dxa"/>
          </w:tcPr>
          <w:p w:rsidR="00FE38AE" w:rsidRPr="00D868D7" w:rsidRDefault="00FE38AE" w:rsidP="002C0C4E">
            <w:r w:rsidRPr="00D868D7">
              <w:t>Authorized user</w:t>
            </w:r>
          </w:p>
        </w:tc>
        <w:tc>
          <w:tcPr>
            <w:tcW w:w="2347" w:type="dxa"/>
          </w:tcPr>
          <w:p w:rsidR="00FE38AE" w:rsidRPr="00D868D7" w:rsidRDefault="00FE38AE" w:rsidP="002C0C4E">
            <w:r w:rsidRPr="00D868D7">
              <w:t>Secondary Actor:</w:t>
            </w:r>
          </w:p>
        </w:tc>
        <w:tc>
          <w:tcPr>
            <w:tcW w:w="2364" w:type="dxa"/>
          </w:tcPr>
          <w:p w:rsidR="00FE38AE" w:rsidRDefault="00581F7D" w:rsidP="002C0C4E">
            <w:r>
              <w:t>Customer</w:t>
            </w:r>
          </w:p>
          <w:p w:rsidR="00581F7D" w:rsidRPr="00D868D7" w:rsidRDefault="00581F7D" w:rsidP="002C0C4E">
            <w:r>
              <w:t>Admin</w:t>
            </w:r>
          </w:p>
        </w:tc>
      </w:tr>
      <w:tr w:rsidR="00FE38AE" w:rsidRPr="00D868D7" w:rsidTr="00567D9D">
        <w:tc>
          <w:tcPr>
            <w:tcW w:w="2066" w:type="dxa"/>
            <w:shd w:val="clear" w:color="auto" w:fill="FBD4B4" w:themeFill="accent6" w:themeFillTint="66"/>
          </w:tcPr>
          <w:p w:rsidR="00FE38AE" w:rsidRPr="00D868D7" w:rsidRDefault="00FE38AE" w:rsidP="002C0C4E">
            <w:r w:rsidRPr="00D868D7">
              <w:t>Trigger:</w:t>
            </w:r>
          </w:p>
        </w:tc>
        <w:tc>
          <w:tcPr>
            <w:tcW w:w="6835" w:type="dxa"/>
            <w:gridSpan w:val="3"/>
          </w:tcPr>
          <w:p w:rsidR="00FE38AE" w:rsidRDefault="00EE25CA" w:rsidP="002C0C4E">
            <w:r>
              <w:t>Customer</w:t>
            </w:r>
            <w:r w:rsidRPr="00D868D7">
              <w:t xml:space="preserve"> </w:t>
            </w:r>
            <w:r w:rsidR="00C81F90">
              <w:t xml:space="preserve">clicks </w:t>
            </w:r>
            <w:r w:rsidR="00FE38AE">
              <w:t>“</w:t>
            </w:r>
            <w:r w:rsidR="00FE38AE" w:rsidRPr="00FE38AE">
              <w:rPr>
                <w:lang w:val="vi-VN"/>
              </w:rPr>
              <w:t>Thông tin bảo tàng</w:t>
            </w:r>
            <w:r w:rsidR="00FE38AE">
              <w:t>”</w:t>
            </w:r>
            <w:r>
              <w:t xml:space="preserve"> on left navigation bar.</w:t>
            </w:r>
          </w:p>
          <w:p w:rsidR="00EE25CA" w:rsidRPr="00D868D7" w:rsidRDefault="00EE25CA" w:rsidP="002C0C4E">
            <w:r>
              <w:t xml:space="preserve">Admin </w:t>
            </w:r>
            <w:r w:rsidR="00C81F90">
              <w:t>clicks museum’s name</w:t>
            </w:r>
            <w:r>
              <w:t>.</w:t>
            </w:r>
          </w:p>
        </w:tc>
      </w:tr>
      <w:tr w:rsidR="00FE38AE" w:rsidRPr="00D868D7" w:rsidTr="00567D9D">
        <w:tc>
          <w:tcPr>
            <w:tcW w:w="2066" w:type="dxa"/>
            <w:shd w:val="clear" w:color="auto" w:fill="FBD4B4" w:themeFill="accent6" w:themeFillTint="66"/>
          </w:tcPr>
          <w:p w:rsidR="00FE38AE" w:rsidRPr="00D868D7" w:rsidRDefault="00FE38AE" w:rsidP="002C0C4E">
            <w:r w:rsidRPr="00D868D7">
              <w:t>Description</w:t>
            </w:r>
          </w:p>
        </w:tc>
        <w:tc>
          <w:tcPr>
            <w:tcW w:w="6835" w:type="dxa"/>
            <w:gridSpan w:val="3"/>
          </w:tcPr>
          <w:p w:rsidR="00FE38AE" w:rsidRPr="00D868D7" w:rsidRDefault="00FE38AE" w:rsidP="002C0C4E">
            <w:r>
              <w:t xml:space="preserve">Museum’s information is an important part of our system </w:t>
            </w:r>
            <w:r w:rsidR="001A6077">
              <w:t xml:space="preserve">because it helps us </w:t>
            </w:r>
            <w:r>
              <w:t>identify our customer. You are a museum and using our services</w:t>
            </w:r>
            <w:r w:rsidR="001A6077">
              <w:t xml:space="preserve">. Therefore, your museum’s information needs to be managed </w:t>
            </w:r>
            <w:r w:rsidR="001A6077" w:rsidRPr="001A6077">
              <w:t>frequently</w:t>
            </w:r>
            <w:r w:rsidR="001A6077">
              <w:t xml:space="preserve"> and closely. We created a friendly environment to help use easily view the information of your museum. This function also </w:t>
            </w:r>
            <w:r w:rsidR="001A6077">
              <w:lastRenderedPageBreak/>
              <w:t xml:space="preserve">contribute to help your enterprise do </w:t>
            </w:r>
            <w:r w:rsidR="001A6077" w:rsidRPr="001A6077">
              <w:t>brand promotion</w:t>
            </w:r>
            <w:r w:rsidR="001A6077">
              <w:t>.</w:t>
            </w:r>
          </w:p>
        </w:tc>
      </w:tr>
      <w:tr w:rsidR="00FE38AE" w:rsidRPr="00D868D7" w:rsidTr="00567D9D">
        <w:tc>
          <w:tcPr>
            <w:tcW w:w="2066" w:type="dxa"/>
            <w:shd w:val="clear" w:color="auto" w:fill="FBD4B4" w:themeFill="accent6" w:themeFillTint="66"/>
          </w:tcPr>
          <w:p w:rsidR="00FE38AE" w:rsidRPr="00D868D7" w:rsidRDefault="00FE38AE" w:rsidP="002C0C4E">
            <w:r w:rsidRPr="00D868D7">
              <w:lastRenderedPageBreak/>
              <w:t>Preconditions:</w:t>
            </w:r>
          </w:p>
        </w:tc>
        <w:tc>
          <w:tcPr>
            <w:tcW w:w="6835" w:type="dxa"/>
            <w:gridSpan w:val="3"/>
          </w:tcPr>
          <w:p w:rsidR="00FE38AE" w:rsidRPr="00D868D7" w:rsidRDefault="00FE38AE" w:rsidP="002C0C4E">
            <w:r w:rsidRPr="00D868D7">
              <w:t>Authorized user</w:t>
            </w:r>
            <w:r>
              <w:t xml:space="preserve"> login to system successfully.</w:t>
            </w:r>
          </w:p>
        </w:tc>
      </w:tr>
      <w:tr w:rsidR="00FE38AE" w:rsidRPr="00D868D7" w:rsidTr="00567D9D">
        <w:tc>
          <w:tcPr>
            <w:tcW w:w="2066" w:type="dxa"/>
            <w:shd w:val="clear" w:color="auto" w:fill="FBD4B4" w:themeFill="accent6" w:themeFillTint="66"/>
          </w:tcPr>
          <w:p w:rsidR="00FE38AE" w:rsidRPr="00D868D7" w:rsidRDefault="00FE38AE" w:rsidP="002C0C4E">
            <w:r w:rsidRPr="00D868D7">
              <w:t>Post conditions:</w:t>
            </w:r>
          </w:p>
        </w:tc>
        <w:tc>
          <w:tcPr>
            <w:tcW w:w="6835" w:type="dxa"/>
            <w:gridSpan w:val="3"/>
          </w:tcPr>
          <w:p w:rsidR="00FE38AE" w:rsidRPr="00D868D7" w:rsidRDefault="001A6077" w:rsidP="002C0C4E">
            <w:r>
              <w:t xml:space="preserve">All of museum’s information </w:t>
            </w:r>
            <w:r w:rsidR="007556F9">
              <w:t>will be</w:t>
            </w:r>
            <w:r>
              <w:t xml:space="preserve"> displayed.</w:t>
            </w:r>
          </w:p>
        </w:tc>
      </w:tr>
      <w:tr w:rsidR="00FE38AE" w:rsidRPr="00D868D7" w:rsidTr="00567D9D">
        <w:tc>
          <w:tcPr>
            <w:tcW w:w="2066" w:type="dxa"/>
            <w:shd w:val="clear" w:color="auto" w:fill="FBD4B4" w:themeFill="accent6" w:themeFillTint="66"/>
          </w:tcPr>
          <w:p w:rsidR="00FE38AE" w:rsidRPr="00D868D7" w:rsidRDefault="00FE38AE" w:rsidP="002C0C4E">
            <w:r w:rsidRPr="00D868D7">
              <w:t>Normal Flow:</w:t>
            </w:r>
          </w:p>
        </w:tc>
        <w:tc>
          <w:tcPr>
            <w:tcW w:w="6835" w:type="dxa"/>
            <w:gridSpan w:val="3"/>
          </w:tcPr>
          <w:p w:rsidR="00FE38AE" w:rsidRPr="00192BF4" w:rsidRDefault="00FE38AE" w:rsidP="00192BF4">
            <w:pPr>
              <w:pStyle w:val="Heading4"/>
              <w:numPr>
                <w:ilvl w:val="0"/>
                <w:numId w:val="0"/>
              </w:numPr>
              <w:ind w:left="864" w:hanging="864"/>
              <w:outlineLvl w:val="3"/>
              <w:rPr>
                <w:b w:val="0"/>
              </w:rPr>
            </w:pPr>
            <w:bookmarkStart w:id="67" w:name="_Toc466178686"/>
            <w:r w:rsidRPr="00192BF4">
              <w:rPr>
                <w:b w:val="0"/>
              </w:rPr>
              <w:t>View museum profile</w:t>
            </w:r>
            <w:r w:rsidR="00C81F90" w:rsidRPr="00192BF4">
              <w:rPr>
                <w:b w:val="0"/>
              </w:rPr>
              <w:t xml:space="preserve"> for customer</w:t>
            </w:r>
            <w:r w:rsidR="003A0C6A" w:rsidRPr="00192BF4">
              <w:rPr>
                <w:b w:val="0"/>
              </w:rPr>
              <w:t>:</w:t>
            </w:r>
            <w:bookmarkEnd w:id="67"/>
          </w:p>
          <w:p w:rsidR="00FE38AE" w:rsidRDefault="00C81F90" w:rsidP="006E782B">
            <w:pPr>
              <w:pStyle w:val="ListParagraph"/>
              <w:numPr>
                <w:ilvl w:val="0"/>
                <w:numId w:val="40"/>
              </w:numPr>
            </w:pPr>
            <w:r>
              <w:t>Customer</w:t>
            </w:r>
            <w:r w:rsidR="00E5452A" w:rsidRPr="0074664F">
              <w:t xml:space="preserve"> </w:t>
            </w:r>
            <w:r w:rsidR="00FE38AE" w:rsidRPr="0074664F">
              <w:t xml:space="preserve">login to </w:t>
            </w:r>
            <w:r w:rsidR="007B6D48">
              <w:rPr>
                <w:i/>
              </w:rPr>
              <w:t>The Erudite Guider</w:t>
            </w:r>
            <w:r w:rsidR="00FE38AE" w:rsidRPr="0074664F">
              <w:t xml:space="preserve"> and click on “</w:t>
            </w:r>
            <w:r w:rsidR="001A6077" w:rsidRPr="0074664F">
              <w:rPr>
                <w:lang w:val="vi-VN"/>
              </w:rPr>
              <w:t>Thông tin bảo tàng</w:t>
            </w:r>
            <w:r>
              <w:t>” section on left n</w:t>
            </w:r>
            <w:r w:rsidR="00FE38AE" w:rsidRPr="0074664F">
              <w:t>avigation bar.</w:t>
            </w:r>
          </w:p>
          <w:p w:rsidR="00FE38AE" w:rsidRDefault="0074664F" w:rsidP="006E782B">
            <w:pPr>
              <w:pStyle w:val="ListParagraph"/>
              <w:numPr>
                <w:ilvl w:val="0"/>
                <w:numId w:val="40"/>
              </w:numPr>
            </w:pPr>
            <w:r>
              <w:t>All of museum’s information will be displayed.</w:t>
            </w:r>
          </w:p>
          <w:p w:rsidR="00C81F90" w:rsidRPr="00192BF4" w:rsidRDefault="00C81F90" w:rsidP="00192BF4">
            <w:pPr>
              <w:pStyle w:val="Heading4"/>
              <w:numPr>
                <w:ilvl w:val="0"/>
                <w:numId w:val="0"/>
              </w:numPr>
              <w:ind w:left="864" w:hanging="864"/>
              <w:outlineLvl w:val="3"/>
              <w:rPr>
                <w:b w:val="0"/>
              </w:rPr>
            </w:pPr>
            <w:r w:rsidRPr="00192BF4">
              <w:rPr>
                <w:b w:val="0"/>
              </w:rPr>
              <w:t>View museum profile for admin:</w:t>
            </w:r>
          </w:p>
          <w:p w:rsidR="00C81F90" w:rsidRDefault="00C81F90" w:rsidP="006E782B">
            <w:pPr>
              <w:pStyle w:val="ListParagraph"/>
              <w:numPr>
                <w:ilvl w:val="0"/>
                <w:numId w:val="41"/>
              </w:numPr>
            </w:pPr>
            <w:r>
              <w:t>Admin</w:t>
            </w:r>
            <w:r w:rsidRPr="0074664F">
              <w:t xml:space="preserve"> login to </w:t>
            </w:r>
            <w:r>
              <w:rPr>
                <w:i/>
              </w:rPr>
              <w:t>The Erudite Guider</w:t>
            </w:r>
            <w:r w:rsidRPr="0074664F">
              <w:t xml:space="preserve"> and click on “</w:t>
            </w:r>
            <w:r w:rsidRPr="00C81F90">
              <w:rPr>
                <w:lang w:val="vi-VN"/>
              </w:rPr>
              <w:t>Quản lý tài khoản</w:t>
            </w:r>
            <w:r>
              <w:t>” section on left n</w:t>
            </w:r>
            <w:r w:rsidRPr="0074664F">
              <w:t>avigation bar.</w:t>
            </w:r>
          </w:p>
          <w:p w:rsidR="00C81F90" w:rsidRDefault="00C81F90" w:rsidP="006E782B">
            <w:pPr>
              <w:pStyle w:val="ListParagraph"/>
              <w:numPr>
                <w:ilvl w:val="0"/>
                <w:numId w:val="41"/>
              </w:numPr>
            </w:pPr>
            <w:r>
              <w:t>Admin click on museum’s name.</w:t>
            </w:r>
          </w:p>
          <w:p w:rsidR="00C81F90" w:rsidRPr="0074664F" w:rsidRDefault="00C81F90" w:rsidP="006E782B">
            <w:pPr>
              <w:pStyle w:val="ListParagraph"/>
              <w:numPr>
                <w:ilvl w:val="0"/>
                <w:numId w:val="41"/>
              </w:numPr>
            </w:pPr>
            <w:r>
              <w:t>All of museum’s information will be displayed.</w:t>
            </w:r>
          </w:p>
        </w:tc>
      </w:tr>
      <w:tr w:rsidR="00FE38AE" w:rsidRPr="00D868D7" w:rsidTr="00567D9D">
        <w:tc>
          <w:tcPr>
            <w:tcW w:w="2066" w:type="dxa"/>
            <w:shd w:val="clear" w:color="auto" w:fill="FBD4B4" w:themeFill="accent6" w:themeFillTint="66"/>
          </w:tcPr>
          <w:p w:rsidR="00FE38AE" w:rsidRPr="00D868D7" w:rsidRDefault="00FE38AE" w:rsidP="002C0C4E">
            <w:r w:rsidRPr="00D868D7">
              <w:t>Alternative Flows:</w:t>
            </w:r>
          </w:p>
        </w:tc>
        <w:tc>
          <w:tcPr>
            <w:tcW w:w="6835" w:type="dxa"/>
            <w:gridSpan w:val="3"/>
          </w:tcPr>
          <w:p w:rsidR="00FE38AE" w:rsidRPr="00D868D7" w:rsidRDefault="00FE38AE" w:rsidP="002C0C4E">
            <w:r w:rsidRPr="00D868D7">
              <w:t>N/A</w:t>
            </w:r>
          </w:p>
        </w:tc>
      </w:tr>
      <w:tr w:rsidR="00FE38AE" w:rsidRPr="00D868D7" w:rsidTr="00567D9D">
        <w:tc>
          <w:tcPr>
            <w:tcW w:w="2066" w:type="dxa"/>
            <w:shd w:val="clear" w:color="auto" w:fill="FBD4B4" w:themeFill="accent6" w:themeFillTint="66"/>
          </w:tcPr>
          <w:p w:rsidR="00FE38AE" w:rsidRPr="00D868D7" w:rsidRDefault="00FE38AE" w:rsidP="002C0C4E">
            <w:r w:rsidRPr="00D868D7">
              <w:t>Exceptions:</w:t>
            </w:r>
          </w:p>
        </w:tc>
        <w:tc>
          <w:tcPr>
            <w:tcW w:w="6835" w:type="dxa"/>
            <w:gridSpan w:val="3"/>
          </w:tcPr>
          <w:p w:rsidR="00FE38AE" w:rsidRPr="00D868D7" w:rsidRDefault="00FE38AE" w:rsidP="002C0C4E">
            <w:r>
              <w:t>N/A</w:t>
            </w:r>
          </w:p>
        </w:tc>
      </w:tr>
      <w:tr w:rsidR="00FE38AE" w:rsidRPr="00D868D7" w:rsidTr="00567D9D">
        <w:tc>
          <w:tcPr>
            <w:tcW w:w="2066" w:type="dxa"/>
            <w:shd w:val="clear" w:color="auto" w:fill="FBD4B4" w:themeFill="accent6" w:themeFillTint="66"/>
          </w:tcPr>
          <w:p w:rsidR="00FE38AE" w:rsidRPr="00D868D7" w:rsidRDefault="00FE38AE" w:rsidP="002C0C4E">
            <w:r w:rsidRPr="00D868D7">
              <w:t>Priority:</w:t>
            </w:r>
          </w:p>
        </w:tc>
        <w:tc>
          <w:tcPr>
            <w:tcW w:w="6835" w:type="dxa"/>
            <w:gridSpan w:val="3"/>
          </w:tcPr>
          <w:p w:rsidR="00FE38AE" w:rsidRPr="00D868D7" w:rsidRDefault="0020071D" w:rsidP="002C0C4E">
            <w:r>
              <w:t>Medium</w:t>
            </w:r>
          </w:p>
        </w:tc>
      </w:tr>
      <w:tr w:rsidR="00FE38AE" w:rsidRPr="00D868D7" w:rsidTr="00567D9D">
        <w:tc>
          <w:tcPr>
            <w:tcW w:w="2066" w:type="dxa"/>
            <w:shd w:val="clear" w:color="auto" w:fill="FBD4B4" w:themeFill="accent6" w:themeFillTint="66"/>
          </w:tcPr>
          <w:p w:rsidR="00FE38AE" w:rsidRPr="00D868D7" w:rsidRDefault="00FE38AE" w:rsidP="002C0C4E">
            <w:r w:rsidRPr="00D868D7">
              <w:t>Frequency of Use:</w:t>
            </w:r>
          </w:p>
        </w:tc>
        <w:tc>
          <w:tcPr>
            <w:tcW w:w="6835" w:type="dxa"/>
            <w:gridSpan w:val="3"/>
          </w:tcPr>
          <w:p w:rsidR="00FE38AE" w:rsidRPr="00D868D7" w:rsidRDefault="00FE38AE" w:rsidP="002C0C4E">
            <w:r>
              <w:t>Medium</w:t>
            </w:r>
          </w:p>
        </w:tc>
      </w:tr>
      <w:tr w:rsidR="00FE38AE" w:rsidRPr="00D868D7" w:rsidTr="00567D9D">
        <w:tc>
          <w:tcPr>
            <w:tcW w:w="2066" w:type="dxa"/>
            <w:shd w:val="clear" w:color="auto" w:fill="FBD4B4" w:themeFill="accent6" w:themeFillTint="66"/>
          </w:tcPr>
          <w:p w:rsidR="00FE38AE" w:rsidRPr="00D868D7" w:rsidRDefault="00FE38AE" w:rsidP="002C0C4E">
            <w:r w:rsidRPr="00D868D7">
              <w:t>Business Rules:</w:t>
            </w:r>
          </w:p>
        </w:tc>
        <w:tc>
          <w:tcPr>
            <w:tcW w:w="6835" w:type="dxa"/>
            <w:gridSpan w:val="3"/>
          </w:tcPr>
          <w:p w:rsidR="00FE38AE" w:rsidRPr="00D868D7" w:rsidRDefault="009A2506" w:rsidP="002C0C4E">
            <w:r>
              <w:t>N/A</w:t>
            </w:r>
          </w:p>
        </w:tc>
      </w:tr>
      <w:tr w:rsidR="00FE38AE" w:rsidRPr="00D868D7" w:rsidTr="00567D9D">
        <w:tc>
          <w:tcPr>
            <w:tcW w:w="2066" w:type="dxa"/>
            <w:shd w:val="clear" w:color="auto" w:fill="FBD4B4" w:themeFill="accent6" w:themeFillTint="66"/>
          </w:tcPr>
          <w:p w:rsidR="00FE38AE" w:rsidRPr="00D868D7" w:rsidRDefault="00FE38AE" w:rsidP="002C0C4E">
            <w:r w:rsidRPr="00D868D7">
              <w:t>Other Information:</w:t>
            </w:r>
          </w:p>
        </w:tc>
        <w:tc>
          <w:tcPr>
            <w:tcW w:w="6835" w:type="dxa"/>
            <w:gridSpan w:val="3"/>
          </w:tcPr>
          <w:p w:rsidR="00FE38AE" w:rsidRPr="00D868D7" w:rsidRDefault="00FE38AE" w:rsidP="002C0C4E">
            <w:r w:rsidRPr="00D868D7">
              <w:t>N/A</w:t>
            </w:r>
          </w:p>
        </w:tc>
      </w:tr>
      <w:tr w:rsidR="00FE38AE" w:rsidRPr="00D868D7" w:rsidTr="00567D9D">
        <w:tc>
          <w:tcPr>
            <w:tcW w:w="2066" w:type="dxa"/>
            <w:shd w:val="clear" w:color="auto" w:fill="FBD4B4" w:themeFill="accent6" w:themeFillTint="66"/>
          </w:tcPr>
          <w:p w:rsidR="00FE38AE" w:rsidRPr="00D868D7" w:rsidRDefault="00FE38AE" w:rsidP="002C0C4E">
            <w:r w:rsidRPr="00D868D7">
              <w:t>Assumptions</w:t>
            </w:r>
          </w:p>
        </w:tc>
        <w:tc>
          <w:tcPr>
            <w:tcW w:w="6835" w:type="dxa"/>
            <w:gridSpan w:val="3"/>
          </w:tcPr>
          <w:p w:rsidR="00FE38AE" w:rsidRPr="00D868D7" w:rsidRDefault="00FE38AE" w:rsidP="002C0C4E">
            <w:r w:rsidRPr="00D868D7">
              <w:t>N/A</w:t>
            </w:r>
          </w:p>
        </w:tc>
      </w:tr>
    </w:tbl>
    <w:p w:rsidR="00D904BD" w:rsidRPr="0042079B" w:rsidRDefault="00D904BD" w:rsidP="002C0C4E"/>
    <w:p w:rsidR="004E7AAB" w:rsidRPr="004E7AAB" w:rsidRDefault="00C1276D" w:rsidP="002C0C4E">
      <w:pPr>
        <w:pStyle w:val="Heading4"/>
      </w:pPr>
      <w:r>
        <w:t xml:space="preserve"> </w:t>
      </w:r>
      <w:bookmarkStart w:id="68" w:name="_Toc466178687"/>
      <w:r w:rsidRPr="00C1276D">
        <w:t>Edit museum profile</w:t>
      </w:r>
      <w:bookmarkEnd w:id="65"/>
      <w:bookmarkEnd w:id="68"/>
    </w:p>
    <w:p w:rsidR="00323B2F" w:rsidRPr="00D868D7" w:rsidRDefault="00323B2F"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C1276D" w:rsidRPr="00D868D7" w:rsidTr="00567D9D">
        <w:tc>
          <w:tcPr>
            <w:tcW w:w="2066" w:type="dxa"/>
            <w:shd w:val="clear" w:color="auto" w:fill="FBD4B4" w:themeFill="accent6" w:themeFillTint="66"/>
          </w:tcPr>
          <w:p w:rsidR="00C1276D" w:rsidRPr="00D868D7" w:rsidRDefault="00C1276D" w:rsidP="002C0C4E">
            <w:r>
              <w:t>Use Case ID:</w:t>
            </w:r>
          </w:p>
        </w:tc>
        <w:tc>
          <w:tcPr>
            <w:tcW w:w="6835" w:type="dxa"/>
            <w:gridSpan w:val="3"/>
            <w:shd w:val="clear" w:color="auto" w:fill="FBD4B4" w:themeFill="accent6" w:themeFillTint="66"/>
          </w:tcPr>
          <w:p w:rsidR="00C1276D" w:rsidRPr="00D868D7" w:rsidRDefault="00ED2887" w:rsidP="002C0C4E">
            <w:r>
              <w:t>UC-</w:t>
            </w:r>
            <w:r w:rsidR="00E620F8">
              <w:t>08</w:t>
            </w:r>
            <w:r w:rsidR="00C1276D">
              <w:t>-0</w:t>
            </w:r>
            <w:r w:rsidR="00E620F8">
              <w:t>2</w:t>
            </w:r>
          </w:p>
        </w:tc>
      </w:tr>
      <w:tr w:rsidR="00C1276D" w:rsidRPr="00D868D7" w:rsidTr="00567D9D">
        <w:tc>
          <w:tcPr>
            <w:tcW w:w="2066" w:type="dxa"/>
            <w:shd w:val="clear" w:color="auto" w:fill="FBD4B4" w:themeFill="accent6" w:themeFillTint="66"/>
          </w:tcPr>
          <w:p w:rsidR="00C1276D" w:rsidRPr="00D868D7" w:rsidRDefault="00C1276D" w:rsidP="002C0C4E">
            <w:r w:rsidRPr="00D868D7">
              <w:t>Created By:</w:t>
            </w:r>
          </w:p>
        </w:tc>
        <w:tc>
          <w:tcPr>
            <w:tcW w:w="2124" w:type="dxa"/>
          </w:tcPr>
          <w:p w:rsidR="00C1276D" w:rsidRPr="00E9167E" w:rsidRDefault="00C1276D" w:rsidP="002C0C4E">
            <w:pPr>
              <w:rPr>
                <w:rFonts w:ascii="Times New Roman" w:hAnsi="Times New Roman" w:cs="Times New Roman"/>
              </w:rPr>
            </w:pPr>
            <w:r w:rsidRPr="00D650E5">
              <w:rPr>
                <w:lang w:val="vi-VN"/>
              </w:rPr>
              <w:t>QuyetNH</w:t>
            </w:r>
          </w:p>
        </w:tc>
        <w:tc>
          <w:tcPr>
            <w:tcW w:w="2347" w:type="dxa"/>
          </w:tcPr>
          <w:p w:rsidR="00C1276D" w:rsidRPr="00D868D7" w:rsidRDefault="00C1276D" w:rsidP="002C0C4E">
            <w:r w:rsidRPr="00D868D7">
              <w:t>Date Created:</w:t>
            </w:r>
          </w:p>
        </w:tc>
        <w:tc>
          <w:tcPr>
            <w:tcW w:w="2364" w:type="dxa"/>
          </w:tcPr>
          <w:p w:rsidR="00C1276D" w:rsidRPr="00D868D7" w:rsidRDefault="00C1276D" w:rsidP="002C0C4E">
            <w:r>
              <w:t>1</w:t>
            </w:r>
            <w:r w:rsidRPr="00D868D7">
              <w:t>9/09/2016</w:t>
            </w:r>
          </w:p>
        </w:tc>
      </w:tr>
      <w:tr w:rsidR="00C1276D" w:rsidRPr="00D868D7" w:rsidTr="00567D9D">
        <w:tc>
          <w:tcPr>
            <w:tcW w:w="2066" w:type="dxa"/>
            <w:shd w:val="clear" w:color="auto" w:fill="FBD4B4" w:themeFill="accent6" w:themeFillTint="66"/>
          </w:tcPr>
          <w:p w:rsidR="00C1276D" w:rsidRPr="00D868D7" w:rsidRDefault="00C1276D" w:rsidP="002C0C4E">
            <w:r w:rsidRPr="00D868D7">
              <w:t>Primary Actor:</w:t>
            </w:r>
          </w:p>
        </w:tc>
        <w:tc>
          <w:tcPr>
            <w:tcW w:w="2124" w:type="dxa"/>
          </w:tcPr>
          <w:p w:rsidR="00C1276D" w:rsidRPr="00D868D7" w:rsidRDefault="00C1276D" w:rsidP="002C0C4E">
            <w:r w:rsidRPr="00D868D7">
              <w:t>Authorized user</w:t>
            </w:r>
          </w:p>
        </w:tc>
        <w:tc>
          <w:tcPr>
            <w:tcW w:w="2347" w:type="dxa"/>
          </w:tcPr>
          <w:p w:rsidR="00C1276D" w:rsidRPr="00D868D7" w:rsidRDefault="00C1276D" w:rsidP="002C0C4E">
            <w:r w:rsidRPr="00D868D7">
              <w:t>Secondary Actor:</w:t>
            </w:r>
          </w:p>
        </w:tc>
        <w:tc>
          <w:tcPr>
            <w:tcW w:w="2364" w:type="dxa"/>
          </w:tcPr>
          <w:p w:rsidR="00C1276D" w:rsidRPr="00D868D7" w:rsidRDefault="00581F7D" w:rsidP="002C0C4E">
            <w:r>
              <w:t>Customer</w:t>
            </w:r>
          </w:p>
        </w:tc>
      </w:tr>
      <w:tr w:rsidR="00C1276D" w:rsidRPr="00D868D7" w:rsidTr="00567D9D">
        <w:tc>
          <w:tcPr>
            <w:tcW w:w="2066" w:type="dxa"/>
            <w:shd w:val="clear" w:color="auto" w:fill="FBD4B4" w:themeFill="accent6" w:themeFillTint="66"/>
          </w:tcPr>
          <w:p w:rsidR="00C1276D" w:rsidRPr="00D868D7" w:rsidRDefault="00C1276D" w:rsidP="002C0C4E">
            <w:r w:rsidRPr="00D868D7">
              <w:t>Trigger:</w:t>
            </w:r>
          </w:p>
        </w:tc>
        <w:tc>
          <w:tcPr>
            <w:tcW w:w="6835" w:type="dxa"/>
            <w:gridSpan w:val="3"/>
          </w:tcPr>
          <w:p w:rsidR="00C1276D" w:rsidRPr="00D868D7" w:rsidRDefault="00C1276D" w:rsidP="002C0C4E">
            <w:r w:rsidRPr="00D868D7">
              <w:t xml:space="preserve">Authorized </w:t>
            </w:r>
            <w:r>
              <w:t>go to “</w:t>
            </w:r>
            <w:r w:rsidRPr="00FE38AE">
              <w:rPr>
                <w:lang w:val="vi-VN"/>
              </w:rPr>
              <w:t>Thông tin bảo tàng</w:t>
            </w:r>
            <w:r>
              <w:t>” and click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2C0C4E">
            <w:r w:rsidRPr="00D868D7">
              <w:t>Description</w:t>
            </w:r>
          </w:p>
        </w:tc>
        <w:tc>
          <w:tcPr>
            <w:tcW w:w="6835" w:type="dxa"/>
            <w:gridSpan w:val="3"/>
          </w:tcPr>
          <w:p w:rsidR="00C1276D" w:rsidRPr="00D868D7" w:rsidRDefault="00C1276D" w:rsidP="002C0C4E">
            <w:r>
              <w:t xml:space="preserve">Museum’s information is an important part of our system because it helps us identify our customer. You are a museum and using our services. Therefore, your museum’s information needs to be managed </w:t>
            </w:r>
            <w:r w:rsidRPr="001A6077">
              <w:t>frequently</w:t>
            </w:r>
            <w:r>
              <w:t xml:space="preserve"> and closely. We created a friendly environment to help use easily view the information of your museum. This function also contribute to help your enterprise do </w:t>
            </w:r>
            <w:r w:rsidRPr="001A6077">
              <w:t>brand promotion</w:t>
            </w:r>
            <w:r>
              <w:t>. However, some information can be change over time and you can update it easily on our website just by click on “</w:t>
            </w:r>
            <w:r w:rsidRPr="00C1276D">
              <w:rPr>
                <w:lang w:val="vi-VN"/>
              </w:rPr>
              <w:t>Sửa</w:t>
            </w:r>
            <w:r>
              <w:t>” button.</w:t>
            </w:r>
          </w:p>
        </w:tc>
      </w:tr>
      <w:tr w:rsidR="00C1276D" w:rsidRPr="00D868D7" w:rsidTr="00567D9D">
        <w:tc>
          <w:tcPr>
            <w:tcW w:w="2066" w:type="dxa"/>
            <w:shd w:val="clear" w:color="auto" w:fill="FBD4B4" w:themeFill="accent6" w:themeFillTint="66"/>
          </w:tcPr>
          <w:p w:rsidR="00C1276D" w:rsidRPr="00D868D7" w:rsidRDefault="00C1276D" w:rsidP="002C0C4E">
            <w:r w:rsidRPr="00D868D7">
              <w:lastRenderedPageBreak/>
              <w:t>Preconditions:</w:t>
            </w:r>
          </w:p>
        </w:tc>
        <w:tc>
          <w:tcPr>
            <w:tcW w:w="6835" w:type="dxa"/>
            <w:gridSpan w:val="3"/>
          </w:tcPr>
          <w:p w:rsidR="00C1276D" w:rsidRPr="00D868D7" w:rsidRDefault="00C1276D" w:rsidP="002C0C4E">
            <w:r w:rsidRPr="00D868D7">
              <w:t>Authorized user</w:t>
            </w:r>
            <w:r>
              <w:t xml:space="preserve"> login to system successfully.</w:t>
            </w:r>
          </w:p>
        </w:tc>
      </w:tr>
      <w:tr w:rsidR="00C1276D" w:rsidRPr="00D868D7" w:rsidTr="00567D9D">
        <w:tc>
          <w:tcPr>
            <w:tcW w:w="2066" w:type="dxa"/>
            <w:shd w:val="clear" w:color="auto" w:fill="FBD4B4" w:themeFill="accent6" w:themeFillTint="66"/>
          </w:tcPr>
          <w:p w:rsidR="00C1276D" w:rsidRPr="00D868D7" w:rsidRDefault="00C1276D" w:rsidP="002C0C4E">
            <w:r w:rsidRPr="00D868D7">
              <w:t>Post conditions:</w:t>
            </w:r>
          </w:p>
        </w:tc>
        <w:tc>
          <w:tcPr>
            <w:tcW w:w="6835" w:type="dxa"/>
            <w:gridSpan w:val="3"/>
          </w:tcPr>
          <w:p w:rsidR="00C1276D" w:rsidRPr="00D868D7" w:rsidRDefault="007556F9" w:rsidP="002C0C4E">
            <w:r>
              <w:t>Corresponding</w:t>
            </w:r>
            <w:r w:rsidR="00C1276D">
              <w:t xml:space="preserve"> museum’s information </w:t>
            </w:r>
            <w:r>
              <w:t>will be changed.</w:t>
            </w:r>
          </w:p>
        </w:tc>
      </w:tr>
      <w:tr w:rsidR="00C1276D" w:rsidRPr="00D868D7" w:rsidTr="00567D9D">
        <w:tc>
          <w:tcPr>
            <w:tcW w:w="2066" w:type="dxa"/>
            <w:shd w:val="clear" w:color="auto" w:fill="FBD4B4" w:themeFill="accent6" w:themeFillTint="66"/>
          </w:tcPr>
          <w:p w:rsidR="00C1276D" w:rsidRPr="00D868D7" w:rsidRDefault="00C1276D" w:rsidP="002C0C4E">
            <w:r w:rsidRPr="00D868D7">
              <w:t>Normal Flow:</w:t>
            </w:r>
          </w:p>
        </w:tc>
        <w:tc>
          <w:tcPr>
            <w:tcW w:w="6835" w:type="dxa"/>
            <w:gridSpan w:val="3"/>
          </w:tcPr>
          <w:p w:rsidR="003A0C6A" w:rsidRPr="003A0C6A" w:rsidRDefault="003A0C6A" w:rsidP="002C0C4E">
            <w:r w:rsidRPr="003A0C6A">
              <w:t>Edit museum profile:</w:t>
            </w:r>
          </w:p>
          <w:p w:rsidR="00C1276D" w:rsidRDefault="00C1276D" w:rsidP="006E782B">
            <w:pPr>
              <w:pStyle w:val="ListParagraph"/>
              <w:numPr>
                <w:ilvl w:val="0"/>
                <w:numId w:val="21"/>
              </w:numPr>
            </w:pPr>
            <w:r w:rsidRPr="0074664F">
              <w:t xml:space="preserve">Customer login to </w:t>
            </w:r>
            <w:r w:rsidR="007B6D48">
              <w:rPr>
                <w:i/>
              </w:rPr>
              <w:t>The Erudite Guider</w:t>
            </w:r>
            <w:r w:rsidRPr="0074664F">
              <w:t xml:space="preserve"> and click on “</w:t>
            </w:r>
            <w:r w:rsidRPr="0074664F">
              <w:rPr>
                <w:lang w:val="vi-VN"/>
              </w:rPr>
              <w:t>Thông tin bảo tàng</w:t>
            </w:r>
            <w:r w:rsidRPr="0074664F">
              <w:t>” secti</w:t>
            </w:r>
            <w:r w:rsidR="002104FD">
              <w:t>on on left n</w:t>
            </w:r>
            <w:r w:rsidRPr="0074664F">
              <w:t>avigation bar.</w:t>
            </w:r>
          </w:p>
          <w:p w:rsidR="00C1276D" w:rsidRDefault="00C1276D" w:rsidP="006E782B">
            <w:pPr>
              <w:pStyle w:val="ListParagraph"/>
              <w:numPr>
                <w:ilvl w:val="0"/>
                <w:numId w:val="21"/>
              </w:numPr>
            </w:pPr>
            <w:r>
              <w:t>All of museum’s information will be displayed.</w:t>
            </w:r>
          </w:p>
          <w:p w:rsidR="007556F9" w:rsidRDefault="007556F9" w:rsidP="006E782B">
            <w:pPr>
              <w:pStyle w:val="ListParagraph"/>
              <w:numPr>
                <w:ilvl w:val="0"/>
                <w:numId w:val="21"/>
              </w:numPr>
            </w:pPr>
            <w:r>
              <w:t>Enter corresponding information that you want to change.</w:t>
            </w:r>
          </w:p>
          <w:p w:rsidR="007556F9" w:rsidRDefault="007556F9" w:rsidP="006E782B">
            <w:pPr>
              <w:pStyle w:val="ListParagraph"/>
              <w:numPr>
                <w:ilvl w:val="0"/>
                <w:numId w:val="21"/>
              </w:numPr>
            </w:pPr>
            <w:r>
              <w:t>Click “</w:t>
            </w:r>
            <w:r w:rsidRPr="007556F9">
              <w:rPr>
                <w:lang w:val="vi-VN"/>
              </w:rPr>
              <w:t>Lưu”</w:t>
            </w:r>
            <w:r>
              <w:t xml:space="preserve"> button.</w:t>
            </w:r>
          </w:p>
          <w:p w:rsidR="002104FD" w:rsidRPr="0074664F" w:rsidRDefault="002104FD" w:rsidP="006E782B">
            <w:pPr>
              <w:pStyle w:val="ListParagraph"/>
              <w:numPr>
                <w:ilvl w:val="0"/>
                <w:numId w:val="21"/>
              </w:numPr>
            </w:pPr>
            <w:r>
              <w:t xml:space="preserve">Click </w:t>
            </w:r>
            <w:r w:rsidRPr="002104FD">
              <w:rPr>
                <w:lang w:val="vi-VN"/>
              </w:rPr>
              <w:t>“Xác nhận”</w:t>
            </w:r>
            <w:r>
              <w:t xml:space="preserve"> button on popup window.</w:t>
            </w:r>
          </w:p>
        </w:tc>
      </w:tr>
      <w:tr w:rsidR="00C1276D" w:rsidRPr="00D868D7" w:rsidTr="00567D9D">
        <w:tc>
          <w:tcPr>
            <w:tcW w:w="2066" w:type="dxa"/>
            <w:shd w:val="clear" w:color="auto" w:fill="FBD4B4" w:themeFill="accent6" w:themeFillTint="66"/>
          </w:tcPr>
          <w:p w:rsidR="00C1276D" w:rsidRPr="00D868D7" w:rsidRDefault="00C1276D" w:rsidP="002C0C4E">
            <w:r w:rsidRPr="00D868D7">
              <w:t>Alternative Flows:</w:t>
            </w:r>
          </w:p>
        </w:tc>
        <w:tc>
          <w:tcPr>
            <w:tcW w:w="6835" w:type="dxa"/>
            <w:gridSpan w:val="3"/>
          </w:tcPr>
          <w:p w:rsidR="00C1276D" w:rsidRPr="00D868D7" w:rsidRDefault="007556F9" w:rsidP="002C0C4E">
            <w:r>
              <w:t>Customer can click “</w:t>
            </w:r>
            <w:r w:rsidRPr="007556F9">
              <w:rPr>
                <w:lang w:val="vi-VN"/>
              </w:rPr>
              <w:t>Trở lại</w:t>
            </w:r>
            <w:r>
              <w:t>” button to cancel changing information</w:t>
            </w:r>
            <w:r w:rsidR="002104FD">
              <w:t xml:space="preserve"> or “</w:t>
            </w:r>
            <w:r w:rsidR="002104FD" w:rsidRPr="002104FD">
              <w:rPr>
                <w:lang w:val="vi-VN"/>
              </w:rPr>
              <w:t>Từ chối</w:t>
            </w:r>
            <w:r w:rsidR="002104FD">
              <w:t>” button on popup window.</w:t>
            </w:r>
          </w:p>
        </w:tc>
      </w:tr>
      <w:tr w:rsidR="00C1276D" w:rsidRPr="00D868D7" w:rsidTr="00567D9D">
        <w:tc>
          <w:tcPr>
            <w:tcW w:w="2066" w:type="dxa"/>
            <w:shd w:val="clear" w:color="auto" w:fill="FBD4B4" w:themeFill="accent6" w:themeFillTint="66"/>
          </w:tcPr>
          <w:p w:rsidR="00C1276D" w:rsidRPr="00D868D7" w:rsidRDefault="00C1276D" w:rsidP="002C0C4E">
            <w:r w:rsidRPr="00D868D7">
              <w:t>Exceptions:</w:t>
            </w:r>
          </w:p>
        </w:tc>
        <w:tc>
          <w:tcPr>
            <w:tcW w:w="6835" w:type="dxa"/>
            <w:gridSpan w:val="3"/>
          </w:tcPr>
          <w:p w:rsidR="00C1276D" w:rsidRPr="00D868D7" w:rsidRDefault="00C1276D" w:rsidP="002C0C4E">
            <w:r>
              <w:t>N/A</w:t>
            </w:r>
          </w:p>
        </w:tc>
      </w:tr>
      <w:tr w:rsidR="00C1276D" w:rsidRPr="00D868D7" w:rsidTr="00567D9D">
        <w:tc>
          <w:tcPr>
            <w:tcW w:w="2066" w:type="dxa"/>
            <w:shd w:val="clear" w:color="auto" w:fill="FBD4B4" w:themeFill="accent6" w:themeFillTint="66"/>
          </w:tcPr>
          <w:p w:rsidR="00C1276D" w:rsidRPr="00D868D7" w:rsidRDefault="00C1276D" w:rsidP="002C0C4E">
            <w:r w:rsidRPr="00D868D7">
              <w:t>Priority:</w:t>
            </w:r>
          </w:p>
        </w:tc>
        <w:tc>
          <w:tcPr>
            <w:tcW w:w="6835" w:type="dxa"/>
            <w:gridSpan w:val="3"/>
          </w:tcPr>
          <w:p w:rsidR="00C1276D" w:rsidRPr="00D868D7" w:rsidRDefault="00C1276D" w:rsidP="002C0C4E">
            <w:r w:rsidRPr="00D868D7">
              <w:t>High</w:t>
            </w:r>
          </w:p>
        </w:tc>
      </w:tr>
      <w:tr w:rsidR="00C1276D" w:rsidRPr="00D868D7" w:rsidTr="00567D9D">
        <w:tc>
          <w:tcPr>
            <w:tcW w:w="2066" w:type="dxa"/>
            <w:shd w:val="clear" w:color="auto" w:fill="FBD4B4" w:themeFill="accent6" w:themeFillTint="66"/>
          </w:tcPr>
          <w:p w:rsidR="00C1276D" w:rsidRPr="00D868D7" w:rsidRDefault="00C1276D" w:rsidP="002C0C4E">
            <w:r w:rsidRPr="00D868D7">
              <w:t>Frequency of Use:</w:t>
            </w:r>
          </w:p>
        </w:tc>
        <w:tc>
          <w:tcPr>
            <w:tcW w:w="6835" w:type="dxa"/>
            <w:gridSpan w:val="3"/>
          </w:tcPr>
          <w:p w:rsidR="00C1276D" w:rsidRPr="00D868D7" w:rsidRDefault="00C1276D" w:rsidP="002C0C4E">
            <w:r>
              <w:t>Medium</w:t>
            </w:r>
          </w:p>
        </w:tc>
      </w:tr>
      <w:tr w:rsidR="00C1276D" w:rsidRPr="00D868D7" w:rsidTr="00567D9D">
        <w:tc>
          <w:tcPr>
            <w:tcW w:w="2066" w:type="dxa"/>
            <w:shd w:val="clear" w:color="auto" w:fill="FBD4B4" w:themeFill="accent6" w:themeFillTint="66"/>
          </w:tcPr>
          <w:p w:rsidR="00C1276D" w:rsidRPr="00D868D7" w:rsidRDefault="00C1276D" w:rsidP="002C0C4E">
            <w:r w:rsidRPr="00D868D7">
              <w:t>Business Rules:</w:t>
            </w:r>
          </w:p>
        </w:tc>
        <w:tc>
          <w:tcPr>
            <w:tcW w:w="6835" w:type="dxa"/>
            <w:gridSpan w:val="3"/>
          </w:tcPr>
          <w:p w:rsidR="00C1276D" w:rsidRPr="009A2506" w:rsidRDefault="00C1276D" w:rsidP="002C0C4E">
            <w:r w:rsidRPr="00D868D7">
              <w:t>B1</w:t>
            </w:r>
            <w:r w:rsidR="009A2506">
              <w:t>0, B11, B12, B13, B14, B15, B16, B17, B18, B19, B20, B21, B22, B23, B24</w:t>
            </w:r>
            <w:r w:rsidR="007D5381">
              <w:t>, B25</w:t>
            </w:r>
          </w:p>
        </w:tc>
      </w:tr>
      <w:tr w:rsidR="00C1276D" w:rsidRPr="00D868D7" w:rsidTr="00567D9D">
        <w:tc>
          <w:tcPr>
            <w:tcW w:w="2066" w:type="dxa"/>
            <w:shd w:val="clear" w:color="auto" w:fill="FBD4B4" w:themeFill="accent6" w:themeFillTint="66"/>
          </w:tcPr>
          <w:p w:rsidR="00C1276D" w:rsidRPr="00D868D7" w:rsidRDefault="00C1276D" w:rsidP="002C0C4E">
            <w:r w:rsidRPr="00D868D7">
              <w:t>Other Information:</w:t>
            </w:r>
          </w:p>
        </w:tc>
        <w:tc>
          <w:tcPr>
            <w:tcW w:w="6835" w:type="dxa"/>
            <w:gridSpan w:val="3"/>
          </w:tcPr>
          <w:p w:rsidR="00C1276D" w:rsidRPr="00D868D7" w:rsidRDefault="00C1276D" w:rsidP="002C0C4E">
            <w:r w:rsidRPr="00D868D7">
              <w:t>N/A</w:t>
            </w:r>
          </w:p>
        </w:tc>
      </w:tr>
      <w:tr w:rsidR="00C1276D" w:rsidRPr="00D868D7" w:rsidTr="00567D9D">
        <w:tc>
          <w:tcPr>
            <w:tcW w:w="2066" w:type="dxa"/>
            <w:shd w:val="clear" w:color="auto" w:fill="FBD4B4" w:themeFill="accent6" w:themeFillTint="66"/>
          </w:tcPr>
          <w:p w:rsidR="00C1276D" w:rsidRPr="00D868D7" w:rsidRDefault="00C1276D" w:rsidP="002C0C4E">
            <w:r w:rsidRPr="00D868D7">
              <w:t>Assumptions</w:t>
            </w:r>
          </w:p>
        </w:tc>
        <w:tc>
          <w:tcPr>
            <w:tcW w:w="6835" w:type="dxa"/>
            <w:gridSpan w:val="3"/>
          </w:tcPr>
          <w:p w:rsidR="00C1276D" w:rsidRPr="00D868D7" w:rsidRDefault="00C1276D" w:rsidP="002C0C4E">
            <w:r w:rsidRPr="00D868D7">
              <w:t>N/A</w:t>
            </w:r>
          </w:p>
        </w:tc>
      </w:tr>
    </w:tbl>
    <w:p w:rsidR="004E7AAB" w:rsidRDefault="004E7AAB" w:rsidP="002C0C4E"/>
    <w:p w:rsidR="004E7AAB" w:rsidRPr="00D868D7" w:rsidRDefault="004E7AAB" w:rsidP="002C0C4E"/>
    <w:p w:rsidR="005F7735" w:rsidRDefault="005F7735" w:rsidP="002C0C4E">
      <w:pPr>
        <w:pStyle w:val="Heading3"/>
      </w:pPr>
      <w:bookmarkStart w:id="69" w:name="_Toc466178692"/>
      <w:bookmarkStart w:id="70" w:name="_Toc463045667"/>
      <w:bookmarkStart w:id="71" w:name="_Toc463549212"/>
      <w:r>
        <w:t xml:space="preserve"> User profile management</w:t>
      </w:r>
    </w:p>
    <w:p w:rsidR="005F7735" w:rsidRPr="005F7735" w:rsidRDefault="0017789F" w:rsidP="0017789F">
      <w:pPr>
        <w:jc w:val="center"/>
      </w:pPr>
      <w:r w:rsidRPr="0017789F">
        <w:drawing>
          <wp:inline distT="0" distB="0" distL="0" distR="0" wp14:anchorId="710096BE" wp14:editId="2F3FACA2">
            <wp:extent cx="5292725" cy="2499342"/>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92725" cy="2499342"/>
                    </a:xfrm>
                    <a:prstGeom prst="rect">
                      <a:avLst/>
                    </a:prstGeom>
                  </pic:spPr>
                </pic:pic>
              </a:graphicData>
            </a:graphic>
          </wp:inline>
        </w:drawing>
      </w:r>
    </w:p>
    <w:p w:rsidR="005F7735" w:rsidRDefault="005F7735" w:rsidP="002C0C4E">
      <w:pPr>
        <w:pStyle w:val="Heading4"/>
      </w:pPr>
      <w:r>
        <w:t>View user profile</w:t>
      </w:r>
    </w:p>
    <w:p w:rsidR="005F7735" w:rsidRDefault="005F7735"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2C0C4E">
            <w:r>
              <w:lastRenderedPageBreak/>
              <w:t>Use Case ID:</w:t>
            </w:r>
          </w:p>
        </w:tc>
        <w:tc>
          <w:tcPr>
            <w:tcW w:w="6835" w:type="dxa"/>
            <w:gridSpan w:val="3"/>
            <w:shd w:val="clear" w:color="auto" w:fill="FBD4B4" w:themeFill="accent6" w:themeFillTint="66"/>
          </w:tcPr>
          <w:p w:rsidR="005F7735" w:rsidRPr="00D868D7" w:rsidRDefault="005F7735" w:rsidP="002C0C4E">
            <w:r>
              <w:t>UC-09-01</w:t>
            </w:r>
          </w:p>
        </w:tc>
      </w:tr>
      <w:tr w:rsidR="005F7735" w:rsidRPr="00D868D7" w:rsidTr="00FA64B1">
        <w:tc>
          <w:tcPr>
            <w:tcW w:w="2066" w:type="dxa"/>
            <w:shd w:val="clear" w:color="auto" w:fill="FBD4B4" w:themeFill="accent6" w:themeFillTint="66"/>
          </w:tcPr>
          <w:p w:rsidR="005F7735" w:rsidRPr="00D868D7" w:rsidRDefault="005F7735" w:rsidP="002C0C4E">
            <w:r w:rsidRPr="00D868D7">
              <w:t>Created By:</w:t>
            </w:r>
          </w:p>
        </w:tc>
        <w:tc>
          <w:tcPr>
            <w:tcW w:w="2124" w:type="dxa"/>
          </w:tcPr>
          <w:p w:rsidR="005F7735" w:rsidRPr="00E9167E" w:rsidRDefault="005F7735" w:rsidP="002C0C4E">
            <w:pPr>
              <w:rPr>
                <w:rFonts w:ascii="Times New Roman" w:hAnsi="Times New Roman" w:cs="Times New Roman"/>
              </w:rPr>
            </w:pPr>
            <w:r w:rsidRPr="00D650E5">
              <w:rPr>
                <w:lang w:val="vi-VN"/>
              </w:rPr>
              <w:t>QuyetNH</w:t>
            </w:r>
          </w:p>
        </w:tc>
        <w:tc>
          <w:tcPr>
            <w:tcW w:w="2347" w:type="dxa"/>
          </w:tcPr>
          <w:p w:rsidR="005F7735" w:rsidRPr="00D868D7" w:rsidRDefault="005F7735" w:rsidP="002C0C4E">
            <w:r w:rsidRPr="00D868D7">
              <w:t>Date Created:</w:t>
            </w:r>
          </w:p>
        </w:tc>
        <w:tc>
          <w:tcPr>
            <w:tcW w:w="2364" w:type="dxa"/>
          </w:tcPr>
          <w:p w:rsidR="005F7735" w:rsidRPr="00D868D7" w:rsidRDefault="005F7735" w:rsidP="002C0C4E">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2C0C4E">
            <w:r w:rsidRPr="00D868D7">
              <w:t>Primary Actor:</w:t>
            </w:r>
          </w:p>
        </w:tc>
        <w:tc>
          <w:tcPr>
            <w:tcW w:w="2124" w:type="dxa"/>
          </w:tcPr>
          <w:p w:rsidR="005F7735" w:rsidRPr="00D868D7" w:rsidRDefault="005F7735" w:rsidP="002C0C4E">
            <w:r w:rsidRPr="00D868D7">
              <w:t>Authorized user</w:t>
            </w:r>
          </w:p>
        </w:tc>
        <w:tc>
          <w:tcPr>
            <w:tcW w:w="2347" w:type="dxa"/>
          </w:tcPr>
          <w:p w:rsidR="005F7735" w:rsidRPr="00D868D7" w:rsidRDefault="005F7735" w:rsidP="002C0C4E">
            <w:r w:rsidRPr="00D868D7">
              <w:t>Secondary Actor:</w:t>
            </w:r>
          </w:p>
        </w:tc>
        <w:tc>
          <w:tcPr>
            <w:tcW w:w="2364" w:type="dxa"/>
          </w:tcPr>
          <w:p w:rsidR="005F7735" w:rsidRDefault="005F7735" w:rsidP="002C0C4E">
            <w:r>
              <w:t>Customer</w:t>
            </w:r>
          </w:p>
          <w:p w:rsidR="005F7735" w:rsidRPr="00D868D7" w:rsidRDefault="005F7735" w:rsidP="002C0C4E">
            <w:r>
              <w:t>Admin</w:t>
            </w:r>
          </w:p>
        </w:tc>
      </w:tr>
      <w:tr w:rsidR="005F7735" w:rsidRPr="00D868D7" w:rsidTr="00FA64B1">
        <w:tc>
          <w:tcPr>
            <w:tcW w:w="2066" w:type="dxa"/>
            <w:shd w:val="clear" w:color="auto" w:fill="FBD4B4" w:themeFill="accent6" w:themeFillTint="66"/>
          </w:tcPr>
          <w:p w:rsidR="005F7735" w:rsidRPr="00D868D7" w:rsidRDefault="005F7735" w:rsidP="002C0C4E">
            <w:r w:rsidRPr="00D868D7">
              <w:t>Trigger:</w:t>
            </w:r>
          </w:p>
        </w:tc>
        <w:tc>
          <w:tcPr>
            <w:tcW w:w="6835" w:type="dxa"/>
            <w:gridSpan w:val="3"/>
          </w:tcPr>
          <w:p w:rsidR="005F7735" w:rsidRPr="00D868D7" w:rsidRDefault="005F7735" w:rsidP="002C0C4E">
            <w:r w:rsidRPr="00D868D7">
              <w:t>Authorized user</w:t>
            </w:r>
            <w:r w:rsidRPr="00A00F97">
              <w:t xml:space="preserve"> needs to access to </w:t>
            </w:r>
            <w:r>
              <w:t>The Erudite Guider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Description</w:t>
            </w:r>
          </w:p>
        </w:tc>
        <w:tc>
          <w:tcPr>
            <w:tcW w:w="6835" w:type="dxa"/>
            <w:gridSpan w:val="3"/>
          </w:tcPr>
          <w:p w:rsidR="005F7735" w:rsidRPr="00CB3C60" w:rsidRDefault="00F2647C" w:rsidP="002C0C4E">
            <w:r w:rsidRPr="00A00F97">
              <w:t>Authorized user</w:t>
            </w:r>
            <w:r>
              <w:t xml:space="preserve"> </w:t>
            </w:r>
            <w:r w:rsidR="005F7735">
              <w:t xml:space="preserve">can view the profile to know how the information about their account is stored on the system. </w:t>
            </w:r>
          </w:p>
        </w:tc>
      </w:tr>
      <w:tr w:rsidR="005F7735" w:rsidRPr="00D868D7" w:rsidTr="00FA64B1">
        <w:tc>
          <w:tcPr>
            <w:tcW w:w="2066" w:type="dxa"/>
            <w:shd w:val="clear" w:color="auto" w:fill="FBD4B4" w:themeFill="accent6" w:themeFillTint="66"/>
          </w:tcPr>
          <w:p w:rsidR="005F7735" w:rsidRPr="00D868D7" w:rsidRDefault="005F7735" w:rsidP="002C0C4E">
            <w:r w:rsidRPr="00D868D7">
              <w:t>Preconditions:</w:t>
            </w:r>
          </w:p>
        </w:tc>
        <w:tc>
          <w:tcPr>
            <w:tcW w:w="6835" w:type="dxa"/>
            <w:gridSpan w:val="3"/>
          </w:tcPr>
          <w:p w:rsidR="005F7735" w:rsidRPr="00D868D7" w:rsidRDefault="000C0AFB" w:rsidP="002C0C4E">
            <w:r w:rsidRPr="00D868D7">
              <w:t>Authorized user</w:t>
            </w:r>
            <w:r>
              <w:t xml:space="preserve"> </w:t>
            </w:r>
            <w:r w:rsidR="005F7735">
              <w:t>has valid account on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Post conditions:</w:t>
            </w:r>
          </w:p>
        </w:tc>
        <w:tc>
          <w:tcPr>
            <w:tcW w:w="6835" w:type="dxa"/>
            <w:gridSpan w:val="3"/>
          </w:tcPr>
          <w:p w:rsidR="005F7735" w:rsidRPr="00D868D7" w:rsidRDefault="00C000CA" w:rsidP="002C0C4E">
            <w:r>
              <w:t>User profile will be displayed.</w:t>
            </w:r>
          </w:p>
        </w:tc>
      </w:tr>
      <w:tr w:rsidR="005F7735" w:rsidRPr="00D868D7" w:rsidTr="00FA64B1">
        <w:tc>
          <w:tcPr>
            <w:tcW w:w="2066" w:type="dxa"/>
            <w:shd w:val="clear" w:color="auto" w:fill="FBD4B4" w:themeFill="accent6" w:themeFillTint="66"/>
          </w:tcPr>
          <w:p w:rsidR="005F7735" w:rsidRPr="00D868D7" w:rsidRDefault="005F7735" w:rsidP="002C0C4E">
            <w:r w:rsidRPr="00D868D7">
              <w:t>Normal Flow:</w:t>
            </w:r>
          </w:p>
        </w:tc>
        <w:tc>
          <w:tcPr>
            <w:tcW w:w="6835" w:type="dxa"/>
            <w:gridSpan w:val="3"/>
          </w:tcPr>
          <w:p w:rsidR="005F7735" w:rsidRPr="00465B2A" w:rsidRDefault="005F7735" w:rsidP="002C0C4E">
            <w:r w:rsidRPr="00465B2A">
              <w:t>View user profile:</w:t>
            </w:r>
          </w:p>
          <w:p w:rsidR="005F34EC" w:rsidRPr="00D868D7" w:rsidRDefault="005F34EC" w:rsidP="006E782B">
            <w:pPr>
              <w:pStyle w:val="ListParagraph"/>
              <w:numPr>
                <w:ilvl w:val="0"/>
                <w:numId w:val="25"/>
              </w:numPr>
            </w:pPr>
            <w:r>
              <w:t>Actor clicks on email display on navigation bar.</w:t>
            </w:r>
          </w:p>
          <w:p w:rsidR="005F7735" w:rsidRDefault="005F34EC" w:rsidP="006E782B">
            <w:pPr>
              <w:pStyle w:val="ListParagraph"/>
              <w:numPr>
                <w:ilvl w:val="0"/>
                <w:numId w:val="25"/>
              </w:numPr>
            </w:pPr>
            <w:r>
              <w:t xml:space="preserve">Actor </w:t>
            </w:r>
            <w:r w:rsidRPr="00D868D7">
              <w:t xml:space="preserve">clicks on </w:t>
            </w:r>
            <w:r>
              <w:t>“</w:t>
            </w:r>
            <w:r w:rsidR="00C93379" w:rsidRPr="0015194D">
              <w:rPr>
                <w:lang w:val="vi-VN"/>
              </w:rPr>
              <w:t xml:space="preserve">Thông tin </w:t>
            </w:r>
            <w:r w:rsidR="0015194D" w:rsidRPr="0015194D">
              <w:rPr>
                <w:lang w:val="vi-VN"/>
              </w:rPr>
              <w:t>tài khoản</w:t>
            </w:r>
            <w:r w:rsidRPr="00D868D7">
              <w:t xml:space="preserve">” </w:t>
            </w:r>
            <w:r>
              <w:t>in dropdown menu</w:t>
            </w:r>
            <w:r w:rsidRPr="00D868D7">
              <w:t>.</w:t>
            </w:r>
          </w:p>
          <w:p w:rsidR="00C93379" w:rsidRPr="000D5385" w:rsidRDefault="00C93379" w:rsidP="006E782B">
            <w:pPr>
              <w:pStyle w:val="ListParagraph"/>
              <w:numPr>
                <w:ilvl w:val="0"/>
                <w:numId w:val="25"/>
              </w:numPr>
            </w:pPr>
            <w:r>
              <w:t>User profile w</w:t>
            </w:r>
            <w:r w:rsidR="00C000CA">
              <w:t>ill be displayed.</w:t>
            </w:r>
          </w:p>
        </w:tc>
      </w:tr>
      <w:tr w:rsidR="005F7735" w:rsidRPr="00D868D7" w:rsidTr="00FA64B1">
        <w:tc>
          <w:tcPr>
            <w:tcW w:w="2066" w:type="dxa"/>
            <w:shd w:val="clear" w:color="auto" w:fill="FBD4B4" w:themeFill="accent6" w:themeFillTint="66"/>
          </w:tcPr>
          <w:p w:rsidR="005F7735" w:rsidRPr="00D868D7" w:rsidRDefault="005F7735" w:rsidP="002C0C4E">
            <w:r w:rsidRPr="00D868D7">
              <w:t>Alternative Flows: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Exceptions: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Priority:</w:t>
            </w:r>
          </w:p>
        </w:tc>
        <w:tc>
          <w:tcPr>
            <w:tcW w:w="6835" w:type="dxa"/>
            <w:gridSpan w:val="3"/>
          </w:tcPr>
          <w:p w:rsidR="005F7735" w:rsidRPr="00D868D7" w:rsidRDefault="005F7735" w:rsidP="002C0C4E">
            <w:r>
              <w:t>Medium</w:t>
            </w:r>
          </w:p>
        </w:tc>
      </w:tr>
      <w:tr w:rsidR="005F7735" w:rsidRPr="00D868D7" w:rsidTr="00FA64B1">
        <w:tc>
          <w:tcPr>
            <w:tcW w:w="2066" w:type="dxa"/>
            <w:shd w:val="clear" w:color="auto" w:fill="FBD4B4" w:themeFill="accent6" w:themeFillTint="66"/>
          </w:tcPr>
          <w:p w:rsidR="005F7735" w:rsidRPr="00D868D7" w:rsidRDefault="005F7735" w:rsidP="002C0C4E">
            <w:r w:rsidRPr="00D868D7">
              <w:t>Frequency of Use:</w:t>
            </w:r>
          </w:p>
        </w:tc>
        <w:tc>
          <w:tcPr>
            <w:tcW w:w="6835" w:type="dxa"/>
            <w:gridSpan w:val="3"/>
          </w:tcPr>
          <w:p w:rsidR="005F7735" w:rsidRPr="00D868D7" w:rsidRDefault="005F7735" w:rsidP="002C0C4E">
            <w:r>
              <w:t>Medium</w:t>
            </w:r>
          </w:p>
        </w:tc>
      </w:tr>
      <w:tr w:rsidR="005F7735" w:rsidRPr="00D868D7" w:rsidTr="00FA64B1">
        <w:tc>
          <w:tcPr>
            <w:tcW w:w="2066" w:type="dxa"/>
            <w:shd w:val="clear" w:color="auto" w:fill="FBD4B4" w:themeFill="accent6" w:themeFillTint="66"/>
          </w:tcPr>
          <w:p w:rsidR="005F7735" w:rsidRPr="00D868D7" w:rsidRDefault="005F7735" w:rsidP="002C0C4E">
            <w:r w:rsidRPr="00D868D7">
              <w:t>Business Rules: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Other Information:</w:t>
            </w:r>
          </w:p>
        </w:tc>
        <w:tc>
          <w:tcPr>
            <w:tcW w:w="6835" w:type="dxa"/>
            <w:gridSpan w:val="3"/>
          </w:tcPr>
          <w:p w:rsidR="005F7735" w:rsidRPr="00D868D7" w:rsidRDefault="005F7735" w:rsidP="002C0C4E">
            <w:r w:rsidRPr="00D868D7">
              <w:t>N/A</w:t>
            </w:r>
          </w:p>
        </w:tc>
      </w:tr>
      <w:tr w:rsidR="005F7735" w:rsidRPr="00D868D7" w:rsidTr="00FA64B1">
        <w:tc>
          <w:tcPr>
            <w:tcW w:w="2066" w:type="dxa"/>
            <w:shd w:val="clear" w:color="auto" w:fill="FBD4B4" w:themeFill="accent6" w:themeFillTint="66"/>
          </w:tcPr>
          <w:p w:rsidR="005F7735" w:rsidRPr="00D868D7" w:rsidRDefault="005F7735" w:rsidP="002C0C4E">
            <w:r w:rsidRPr="00D868D7">
              <w:t>Assumptions</w:t>
            </w:r>
          </w:p>
        </w:tc>
        <w:tc>
          <w:tcPr>
            <w:tcW w:w="6835" w:type="dxa"/>
            <w:gridSpan w:val="3"/>
          </w:tcPr>
          <w:p w:rsidR="005F7735" w:rsidRPr="00D868D7" w:rsidRDefault="005F7735" w:rsidP="002C0C4E">
            <w:r w:rsidRPr="00D868D7">
              <w:t>N/A</w:t>
            </w:r>
          </w:p>
        </w:tc>
      </w:tr>
    </w:tbl>
    <w:p w:rsidR="005F7735" w:rsidRPr="005F7735" w:rsidRDefault="005F7735" w:rsidP="002C0C4E"/>
    <w:p w:rsidR="005F7735" w:rsidRDefault="005F7735" w:rsidP="002C0C4E">
      <w:pPr>
        <w:pStyle w:val="Heading4"/>
      </w:pPr>
      <w:r w:rsidRPr="00CD709E">
        <w:t>Change password</w:t>
      </w:r>
    </w:p>
    <w:p w:rsidR="005F7735" w:rsidRDefault="005F7735"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F7735" w:rsidRPr="00D868D7" w:rsidTr="00FA64B1">
        <w:tc>
          <w:tcPr>
            <w:tcW w:w="2066" w:type="dxa"/>
            <w:shd w:val="clear" w:color="auto" w:fill="FBD4B4" w:themeFill="accent6" w:themeFillTint="66"/>
          </w:tcPr>
          <w:p w:rsidR="005F7735" w:rsidRPr="00D868D7" w:rsidRDefault="005F7735" w:rsidP="002C0C4E">
            <w:r>
              <w:t>Use Case ID:</w:t>
            </w:r>
          </w:p>
        </w:tc>
        <w:tc>
          <w:tcPr>
            <w:tcW w:w="6835" w:type="dxa"/>
            <w:gridSpan w:val="3"/>
            <w:shd w:val="clear" w:color="auto" w:fill="FBD4B4" w:themeFill="accent6" w:themeFillTint="66"/>
          </w:tcPr>
          <w:p w:rsidR="005F7735" w:rsidRPr="00D868D7" w:rsidRDefault="005F7735" w:rsidP="002C0C4E">
            <w:r>
              <w:t>UC-09-02</w:t>
            </w:r>
          </w:p>
        </w:tc>
      </w:tr>
      <w:tr w:rsidR="005F7735" w:rsidRPr="00D868D7" w:rsidTr="00FA64B1">
        <w:tc>
          <w:tcPr>
            <w:tcW w:w="2066" w:type="dxa"/>
            <w:shd w:val="clear" w:color="auto" w:fill="FBD4B4" w:themeFill="accent6" w:themeFillTint="66"/>
          </w:tcPr>
          <w:p w:rsidR="005F7735" w:rsidRPr="00D868D7" w:rsidRDefault="005F7735" w:rsidP="002C0C4E">
            <w:r w:rsidRPr="00D868D7">
              <w:t>Created By:</w:t>
            </w:r>
          </w:p>
        </w:tc>
        <w:tc>
          <w:tcPr>
            <w:tcW w:w="2124" w:type="dxa"/>
          </w:tcPr>
          <w:p w:rsidR="005F7735" w:rsidRPr="00E9167E" w:rsidRDefault="005F7735" w:rsidP="002C0C4E">
            <w:pPr>
              <w:rPr>
                <w:rFonts w:ascii="Times New Roman" w:hAnsi="Times New Roman" w:cs="Times New Roman"/>
              </w:rPr>
            </w:pPr>
            <w:r w:rsidRPr="00D650E5">
              <w:rPr>
                <w:lang w:val="vi-VN"/>
              </w:rPr>
              <w:t>QuyetNH</w:t>
            </w:r>
          </w:p>
        </w:tc>
        <w:tc>
          <w:tcPr>
            <w:tcW w:w="2347" w:type="dxa"/>
          </w:tcPr>
          <w:p w:rsidR="005F7735" w:rsidRPr="00D868D7" w:rsidRDefault="005F7735" w:rsidP="002C0C4E">
            <w:r w:rsidRPr="00D868D7">
              <w:t>Date Created:</w:t>
            </w:r>
          </w:p>
        </w:tc>
        <w:tc>
          <w:tcPr>
            <w:tcW w:w="2364" w:type="dxa"/>
          </w:tcPr>
          <w:p w:rsidR="005F7735" w:rsidRPr="00D868D7" w:rsidRDefault="005F7735" w:rsidP="002C0C4E">
            <w:r>
              <w:t>11/10</w:t>
            </w:r>
            <w:r w:rsidRPr="00D868D7">
              <w:t>/2016</w:t>
            </w:r>
          </w:p>
        </w:tc>
      </w:tr>
      <w:tr w:rsidR="005F7735" w:rsidRPr="00D868D7" w:rsidTr="00FA64B1">
        <w:tc>
          <w:tcPr>
            <w:tcW w:w="2066" w:type="dxa"/>
            <w:shd w:val="clear" w:color="auto" w:fill="FBD4B4" w:themeFill="accent6" w:themeFillTint="66"/>
          </w:tcPr>
          <w:p w:rsidR="005F7735" w:rsidRPr="00D868D7" w:rsidRDefault="005F7735" w:rsidP="002C0C4E">
            <w:r w:rsidRPr="00D868D7">
              <w:t>Primary Actor:</w:t>
            </w:r>
          </w:p>
        </w:tc>
        <w:tc>
          <w:tcPr>
            <w:tcW w:w="2124" w:type="dxa"/>
          </w:tcPr>
          <w:p w:rsidR="005F7735" w:rsidRPr="00D868D7" w:rsidRDefault="005F7735" w:rsidP="002C0C4E">
            <w:r w:rsidRPr="00D868D7">
              <w:t>Authorized user</w:t>
            </w:r>
          </w:p>
        </w:tc>
        <w:tc>
          <w:tcPr>
            <w:tcW w:w="2347" w:type="dxa"/>
          </w:tcPr>
          <w:p w:rsidR="005F7735" w:rsidRPr="00D868D7" w:rsidRDefault="005F7735" w:rsidP="002C0C4E">
            <w:r w:rsidRPr="00D868D7">
              <w:t>Secondary Actor:</w:t>
            </w:r>
          </w:p>
        </w:tc>
        <w:tc>
          <w:tcPr>
            <w:tcW w:w="2364" w:type="dxa"/>
          </w:tcPr>
          <w:p w:rsidR="005F7735" w:rsidRDefault="005F7735" w:rsidP="002C0C4E">
            <w:r>
              <w:t>Customer</w:t>
            </w:r>
          </w:p>
          <w:p w:rsidR="005F7735" w:rsidRPr="00D868D7" w:rsidRDefault="005F7735" w:rsidP="002C0C4E">
            <w:r>
              <w:t>Admin</w:t>
            </w:r>
          </w:p>
        </w:tc>
      </w:tr>
      <w:tr w:rsidR="005F7735" w:rsidRPr="00D868D7" w:rsidTr="00FA64B1">
        <w:tc>
          <w:tcPr>
            <w:tcW w:w="2066" w:type="dxa"/>
            <w:shd w:val="clear" w:color="auto" w:fill="FBD4B4" w:themeFill="accent6" w:themeFillTint="66"/>
          </w:tcPr>
          <w:p w:rsidR="005F7735" w:rsidRPr="00D868D7" w:rsidRDefault="005F7735" w:rsidP="002C0C4E">
            <w:r w:rsidRPr="00D868D7">
              <w:t>Trigger:</w:t>
            </w:r>
          </w:p>
        </w:tc>
        <w:tc>
          <w:tcPr>
            <w:tcW w:w="6835" w:type="dxa"/>
            <w:gridSpan w:val="3"/>
          </w:tcPr>
          <w:p w:rsidR="005F7735" w:rsidRPr="00D868D7" w:rsidRDefault="005F7735" w:rsidP="002C0C4E">
            <w:r w:rsidRPr="00A00F97">
              <w:t xml:space="preserve">Authorized user needs to access to </w:t>
            </w:r>
            <w:r>
              <w:t>The Erudite Guider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Description</w:t>
            </w:r>
          </w:p>
        </w:tc>
        <w:tc>
          <w:tcPr>
            <w:tcW w:w="6835" w:type="dxa"/>
            <w:gridSpan w:val="3"/>
          </w:tcPr>
          <w:p w:rsidR="005F7735" w:rsidRDefault="005F7735" w:rsidP="002C0C4E">
            <w:r w:rsidRPr="000D5385">
              <w:t xml:space="preserve">You already have an account on </w:t>
            </w:r>
            <w:r>
              <w:t>The Erudite Guider system</w:t>
            </w:r>
            <w:r w:rsidRPr="000D5385">
              <w:t xml:space="preserve">. When you </w:t>
            </w:r>
            <w:r>
              <w:t>register an account, you enter your account information in the form</w:t>
            </w:r>
            <w:r w:rsidRPr="000D5385">
              <w:t xml:space="preserve">. For some reason you want to use </w:t>
            </w:r>
            <w:r>
              <w:t>change your information</w:t>
            </w:r>
            <w:r w:rsidRPr="000D5385">
              <w:t xml:space="preserve"> on your</w:t>
            </w:r>
            <w:r>
              <w:t xml:space="preserve"> account</w:t>
            </w:r>
            <w:r w:rsidRPr="000D5385">
              <w:t xml:space="preserve"> profile</w:t>
            </w:r>
            <w:r>
              <w:t xml:space="preserve"> (login email, password)</w:t>
            </w:r>
            <w:r w:rsidRPr="000D5385">
              <w:t xml:space="preserve">. </w:t>
            </w:r>
          </w:p>
          <w:p w:rsidR="005F7735" w:rsidRDefault="005F7735" w:rsidP="002C0C4E">
            <w:r>
              <w:t xml:space="preserve">Login email is the official email of museum, therefore, if you want to </w:t>
            </w:r>
            <w:r>
              <w:lastRenderedPageBreak/>
              <w:t xml:space="preserve">change this field, please re-check at “Edit museum profile” UC. </w:t>
            </w:r>
          </w:p>
          <w:p w:rsidR="005F7735" w:rsidRDefault="005F7735" w:rsidP="002C0C4E">
            <w:r w:rsidRPr="00B4515A">
              <w:t xml:space="preserve">Password is the mandatory requirement to help you login to </w:t>
            </w:r>
            <w:r>
              <w:t>The Erudite Guider system</w:t>
            </w:r>
            <w:r w:rsidRPr="00B4515A">
              <w:t>. In addition it is help protect your accounts from those with malicious intent. You want to change the password because you fear someone know or you do not trust who already know your password or you simply want to replace one password to remember. This function will help you easily do that.</w:t>
            </w:r>
          </w:p>
          <w:p w:rsidR="005F7735" w:rsidRPr="00CB3C60" w:rsidRDefault="005F7735" w:rsidP="002C0C4E">
            <w:r w:rsidRPr="000D5385">
              <w:t xml:space="preserve">After successfully </w:t>
            </w:r>
            <w:r>
              <w:t>changing</w:t>
            </w:r>
            <w:r w:rsidRPr="000D5385">
              <w:t xml:space="preserve">, </w:t>
            </w:r>
            <w:r>
              <w:t>your account information (password) will be updated as you want</w:t>
            </w:r>
            <w:r w:rsidRPr="000D5385">
              <w:t>.</w:t>
            </w:r>
          </w:p>
        </w:tc>
      </w:tr>
      <w:tr w:rsidR="005F7735" w:rsidRPr="00D868D7" w:rsidTr="00FA64B1">
        <w:tc>
          <w:tcPr>
            <w:tcW w:w="2066" w:type="dxa"/>
            <w:shd w:val="clear" w:color="auto" w:fill="FBD4B4" w:themeFill="accent6" w:themeFillTint="66"/>
          </w:tcPr>
          <w:p w:rsidR="005F7735" w:rsidRPr="00D868D7" w:rsidRDefault="005F7735" w:rsidP="002C0C4E">
            <w:r w:rsidRPr="00D868D7">
              <w:lastRenderedPageBreak/>
              <w:t>Preconditions:</w:t>
            </w:r>
          </w:p>
        </w:tc>
        <w:tc>
          <w:tcPr>
            <w:tcW w:w="6835" w:type="dxa"/>
            <w:gridSpan w:val="3"/>
          </w:tcPr>
          <w:p w:rsidR="005F7735" w:rsidRPr="00D868D7" w:rsidRDefault="00F2647C" w:rsidP="002C0C4E">
            <w:r w:rsidRPr="00A00F97">
              <w:t xml:space="preserve">Authorized user </w:t>
            </w:r>
            <w:r w:rsidR="005F7735" w:rsidRPr="00A00F97">
              <w:t xml:space="preserve">needs to access to </w:t>
            </w:r>
            <w:r w:rsidR="005F7735">
              <w:t>The Erudite Guider system.</w:t>
            </w:r>
          </w:p>
        </w:tc>
      </w:tr>
      <w:tr w:rsidR="005F7735" w:rsidRPr="00D868D7" w:rsidTr="00FA64B1">
        <w:tc>
          <w:tcPr>
            <w:tcW w:w="2066" w:type="dxa"/>
            <w:shd w:val="clear" w:color="auto" w:fill="FBD4B4" w:themeFill="accent6" w:themeFillTint="66"/>
          </w:tcPr>
          <w:p w:rsidR="005F7735" w:rsidRPr="00D868D7" w:rsidRDefault="005F7735" w:rsidP="002C0C4E">
            <w:r w:rsidRPr="00D868D7">
              <w:t>Post conditions:</w:t>
            </w:r>
          </w:p>
        </w:tc>
        <w:tc>
          <w:tcPr>
            <w:tcW w:w="6835" w:type="dxa"/>
            <w:gridSpan w:val="3"/>
          </w:tcPr>
          <w:p w:rsidR="005F7735" w:rsidRPr="00D868D7" w:rsidRDefault="000C0AFB" w:rsidP="002C0C4E">
            <w:r>
              <w:t>Password</w:t>
            </w:r>
            <w:r w:rsidR="005F7735">
              <w:t xml:space="preserve"> will be updated.</w:t>
            </w:r>
          </w:p>
        </w:tc>
      </w:tr>
      <w:tr w:rsidR="005F7735" w:rsidRPr="00D868D7" w:rsidTr="00FA64B1">
        <w:tc>
          <w:tcPr>
            <w:tcW w:w="2066" w:type="dxa"/>
            <w:shd w:val="clear" w:color="auto" w:fill="FBD4B4" w:themeFill="accent6" w:themeFillTint="66"/>
          </w:tcPr>
          <w:p w:rsidR="005F7735" w:rsidRPr="00D868D7" w:rsidRDefault="005F7735" w:rsidP="002C0C4E">
            <w:r w:rsidRPr="00D868D7">
              <w:t>Normal Flow:</w:t>
            </w:r>
          </w:p>
        </w:tc>
        <w:tc>
          <w:tcPr>
            <w:tcW w:w="6835" w:type="dxa"/>
            <w:gridSpan w:val="3"/>
          </w:tcPr>
          <w:p w:rsidR="005F7735" w:rsidRPr="00853E6C" w:rsidRDefault="005F7735" w:rsidP="00853E6C">
            <w:pPr>
              <w:pStyle w:val="Heading4"/>
              <w:numPr>
                <w:ilvl w:val="0"/>
                <w:numId w:val="0"/>
              </w:numPr>
              <w:ind w:left="864" w:hanging="864"/>
              <w:outlineLvl w:val="3"/>
              <w:rPr>
                <w:b w:val="0"/>
              </w:rPr>
            </w:pPr>
            <w:r w:rsidRPr="00853E6C">
              <w:rPr>
                <w:b w:val="0"/>
              </w:rPr>
              <w:t>Change password:</w:t>
            </w:r>
          </w:p>
          <w:p w:rsidR="00C000CA" w:rsidRPr="00D868D7" w:rsidRDefault="00C000CA" w:rsidP="006E782B">
            <w:pPr>
              <w:pStyle w:val="ListParagraph"/>
              <w:numPr>
                <w:ilvl w:val="0"/>
                <w:numId w:val="26"/>
              </w:numPr>
            </w:pPr>
            <w:r>
              <w:t>Actor clicks on email display on navigation bar.</w:t>
            </w:r>
          </w:p>
          <w:p w:rsidR="00C000CA" w:rsidRDefault="00C000CA" w:rsidP="006E782B">
            <w:pPr>
              <w:pStyle w:val="ListParagraph"/>
              <w:numPr>
                <w:ilvl w:val="0"/>
                <w:numId w:val="26"/>
              </w:numPr>
            </w:pPr>
            <w:r>
              <w:t xml:space="preserve">Actor </w:t>
            </w:r>
            <w:r w:rsidRPr="00D868D7">
              <w:t xml:space="preserve">clicks on </w:t>
            </w:r>
            <w:r w:rsidR="0015194D">
              <w:t>“</w:t>
            </w:r>
            <w:r w:rsidR="0015194D" w:rsidRPr="0015194D">
              <w:rPr>
                <w:lang w:val="vi-VN"/>
              </w:rPr>
              <w:t>Thông tin tài khoản</w:t>
            </w:r>
            <w:r w:rsidR="0015194D" w:rsidRPr="00D868D7">
              <w:t xml:space="preserve">” </w:t>
            </w:r>
            <w:r>
              <w:t>in dropdown menu</w:t>
            </w:r>
            <w:r w:rsidRPr="00D868D7">
              <w:t>.</w:t>
            </w:r>
          </w:p>
          <w:p w:rsidR="00C000CA" w:rsidRDefault="00C000CA" w:rsidP="006E782B">
            <w:pPr>
              <w:pStyle w:val="ListParagraph"/>
              <w:numPr>
                <w:ilvl w:val="0"/>
                <w:numId w:val="26"/>
              </w:numPr>
            </w:pPr>
            <w:r>
              <w:t>User profile will be displayed.</w:t>
            </w:r>
          </w:p>
          <w:p w:rsidR="005F7735" w:rsidRDefault="005F7735" w:rsidP="006E782B">
            <w:pPr>
              <w:pStyle w:val="ListParagraph"/>
              <w:numPr>
                <w:ilvl w:val="0"/>
                <w:numId w:val="26"/>
              </w:numPr>
            </w:pPr>
            <w:r>
              <w:t>Click “</w:t>
            </w:r>
            <w:r w:rsidRPr="000D5385">
              <w:rPr>
                <w:lang w:val="vi-VN"/>
              </w:rPr>
              <w:t>Sửa</w:t>
            </w:r>
            <w:r>
              <w:t>” button.</w:t>
            </w:r>
          </w:p>
          <w:p w:rsidR="00C000CA" w:rsidRDefault="00C000CA" w:rsidP="006E782B">
            <w:pPr>
              <w:pStyle w:val="ListParagraph"/>
              <w:numPr>
                <w:ilvl w:val="0"/>
                <w:numId w:val="26"/>
              </w:numPr>
            </w:pPr>
            <w:r>
              <w:t>Enter old password.</w:t>
            </w:r>
          </w:p>
          <w:p w:rsidR="005F7735" w:rsidRDefault="005F7735" w:rsidP="006E782B">
            <w:pPr>
              <w:pStyle w:val="ListParagraph"/>
              <w:numPr>
                <w:ilvl w:val="0"/>
                <w:numId w:val="26"/>
              </w:numPr>
            </w:pPr>
            <w:r>
              <w:t>Enter new password.</w:t>
            </w:r>
          </w:p>
          <w:p w:rsidR="00C000CA" w:rsidRDefault="00C000CA" w:rsidP="006E782B">
            <w:pPr>
              <w:pStyle w:val="ListParagraph"/>
              <w:numPr>
                <w:ilvl w:val="0"/>
                <w:numId w:val="26"/>
              </w:numPr>
            </w:pPr>
            <w:r>
              <w:t>Enter retype password.</w:t>
            </w:r>
          </w:p>
          <w:p w:rsidR="005F7735" w:rsidRPr="00133B7C" w:rsidRDefault="005F7735" w:rsidP="006E782B">
            <w:pPr>
              <w:pStyle w:val="ListParagraph"/>
              <w:numPr>
                <w:ilvl w:val="0"/>
                <w:numId w:val="26"/>
              </w:numPr>
            </w:pPr>
            <w:r>
              <w:t>Click “</w:t>
            </w:r>
            <w:r w:rsidRPr="000D5385">
              <w:rPr>
                <w:lang w:val="vi-VN"/>
              </w:rPr>
              <w:t>Lưu</w:t>
            </w:r>
            <w:r>
              <w:t>” button.</w:t>
            </w:r>
          </w:p>
        </w:tc>
      </w:tr>
      <w:tr w:rsidR="005F7735" w:rsidRPr="00D868D7" w:rsidTr="00FA64B1">
        <w:tc>
          <w:tcPr>
            <w:tcW w:w="2066" w:type="dxa"/>
            <w:shd w:val="clear" w:color="auto" w:fill="FBD4B4" w:themeFill="accent6" w:themeFillTint="66"/>
          </w:tcPr>
          <w:p w:rsidR="005F7735" w:rsidRPr="00D868D7" w:rsidRDefault="005F7735" w:rsidP="002C0C4E">
            <w:r w:rsidRPr="00D868D7">
              <w:t>Alternative Flows:</w:t>
            </w:r>
          </w:p>
        </w:tc>
        <w:tc>
          <w:tcPr>
            <w:tcW w:w="6835" w:type="dxa"/>
            <w:gridSpan w:val="3"/>
          </w:tcPr>
          <w:p w:rsidR="005F7735" w:rsidRDefault="005F7735" w:rsidP="002C0C4E">
            <w:r>
              <w:t>Customer want to cancel changing profile:</w:t>
            </w:r>
          </w:p>
          <w:p w:rsidR="005F7735" w:rsidRDefault="00C000CA" w:rsidP="006E782B">
            <w:pPr>
              <w:pStyle w:val="ListParagraph"/>
              <w:numPr>
                <w:ilvl w:val="0"/>
                <w:numId w:val="27"/>
              </w:numPr>
            </w:pPr>
            <w:r>
              <w:t>At step 7</w:t>
            </w:r>
            <w:r w:rsidR="005F7735">
              <w:t>, user click on “</w:t>
            </w:r>
            <w:r w:rsidR="005F7735" w:rsidRPr="00B4515A">
              <w:rPr>
                <w:lang w:val="vi-VN"/>
              </w:rPr>
              <w:t>Trở lại</w:t>
            </w:r>
            <w:r w:rsidR="005F7735">
              <w:t>” button</w:t>
            </w:r>
          </w:p>
          <w:p w:rsidR="005F7735" w:rsidRPr="00B4515A" w:rsidRDefault="005F7735" w:rsidP="006E782B">
            <w:pPr>
              <w:pStyle w:val="ListParagraph"/>
              <w:numPr>
                <w:ilvl w:val="0"/>
                <w:numId w:val="27"/>
              </w:numPr>
            </w:pPr>
            <w:r>
              <w:t>The changing is cancel and old information will be kept.</w:t>
            </w:r>
          </w:p>
        </w:tc>
      </w:tr>
      <w:tr w:rsidR="005F7735" w:rsidRPr="00D868D7" w:rsidTr="00FA64B1">
        <w:tc>
          <w:tcPr>
            <w:tcW w:w="2066" w:type="dxa"/>
            <w:shd w:val="clear" w:color="auto" w:fill="FBD4B4" w:themeFill="accent6" w:themeFillTint="66"/>
          </w:tcPr>
          <w:p w:rsidR="005F7735" w:rsidRPr="00D868D7" w:rsidRDefault="005F7735" w:rsidP="002C0C4E">
            <w:r w:rsidRPr="00D868D7">
              <w:t>Exceptions:</w:t>
            </w:r>
          </w:p>
        </w:tc>
        <w:tc>
          <w:tcPr>
            <w:tcW w:w="6835" w:type="dxa"/>
            <w:gridSpan w:val="3"/>
          </w:tcPr>
          <w:p w:rsidR="005F7735" w:rsidRPr="00D868D7" w:rsidRDefault="005F7735" w:rsidP="002C0C4E">
            <w:r>
              <w:t>N/A</w:t>
            </w:r>
          </w:p>
        </w:tc>
      </w:tr>
      <w:tr w:rsidR="005F7735" w:rsidRPr="00D868D7" w:rsidTr="00FA64B1">
        <w:tc>
          <w:tcPr>
            <w:tcW w:w="2066" w:type="dxa"/>
            <w:shd w:val="clear" w:color="auto" w:fill="FBD4B4" w:themeFill="accent6" w:themeFillTint="66"/>
          </w:tcPr>
          <w:p w:rsidR="005F7735" w:rsidRPr="00D868D7" w:rsidRDefault="005F7735" w:rsidP="002C0C4E">
            <w:r w:rsidRPr="00D868D7">
              <w:t>Priority:</w:t>
            </w:r>
          </w:p>
        </w:tc>
        <w:tc>
          <w:tcPr>
            <w:tcW w:w="6835" w:type="dxa"/>
            <w:gridSpan w:val="3"/>
          </w:tcPr>
          <w:p w:rsidR="005F7735" w:rsidRPr="00D868D7" w:rsidRDefault="005F7735" w:rsidP="002C0C4E">
            <w:r>
              <w:t xml:space="preserve">Medium </w:t>
            </w:r>
          </w:p>
        </w:tc>
      </w:tr>
      <w:tr w:rsidR="005F7735" w:rsidRPr="00D868D7" w:rsidTr="00FA64B1">
        <w:tc>
          <w:tcPr>
            <w:tcW w:w="2066" w:type="dxa"/>
            <w:shd w:val="clear" w:color="auto" w:fill="FBD4B4" w:themeFill="accent6" w:themeFillTint="66"/>
          </w:tcPr>
          <w:p w:rsidR="005F7735" w:rsidRPr="00D868D7" w:rsidRDefault="005F7735" w:rsidP="002C0C4E">
            <w:r w:rsidRPr="00D868D7">
              <w:t>Frequency of Use:</w:t>
            </w:r>
          </w:p>
        </w:tc>
        <w:tc>
          <w:tcPr>
            <w:tcW w:w="6835" w:type="dxa"/>
            <w:gridSpan w:val="3"/>
          </w:tcPr>
          <w:p w:rsidR="005F7735" w:rsidRPr="00D868D7" w:rsidRDefault="005F7735" w:rsidP="002C0C4E">
            <w:r>
              <w:t>Low</w:t>
            </w:r>
          </w:p>
        </w:tc>
      </w:tr>
      <w:tr w:rsidR="005F7735" w:rsidRPr="00D868D7" w:rsidTr="00FA64B1">
        <w:tc>
          <w:tcPr>
            <w:tcW w:w="2066" w:type="dxa"/>
            <w:shd w:val="clear" w:color="auto" w:fill="FBD4B4" w:themeFill="accent6" w:themeFillTint="66"/>
          </w:tcPr>
          <w:p w:rsidR="005F7735" w:rsidRPr="00D868D7" w:rsidRDefault="005F7735" w:rsidP="002C0C4E">
            <w:r w:rsidRPr="00D868D7">
              <w:t>Business Rules:</w:t>
            </w:r>
          </w:p>
        </w:tc>
        <w:tc>
          <w:tcPr>
            <w:tcW w:w="6835" w:type="dxa"/>
            <w:gridSpan w:val="3"/>
          </w:tcPr>
          <w:p w:rsidR="005F7735" w:rsidRPr="00D868D7" w:rsidRDefault="00F2647C" w:rsidP="002C0C4E">
            <w:r w:rsidRPr="00D868D7">
              <w:t xml:space="preserve">B5, B6, </w:t>
            </w:r>
            <w:r>
              <w:t>B7, B8, B9</w:t>
            </w:r>
          </w:p>
        </w:tc>
      </w:tr>
      <w:tr w:rsidR="005F7735" w:rsidRPr="00D868D7" w:rsidTr="00FA64B1">
        <w:tc>
          <w:tcPr>
            <w:tcW w:w="2066" w:type="dxa"/>
            <w:shd w:val="clear" w:color="auto" w:fill="FBD4B4" w:themeFill="accent6" w:themeFillTint="66"/>
          </w:tcPr>
          <w:p w:rsidR="005F7735" w:rsidRPr="00D868D7" w:rsidRDefault="005F7735" w:rsidP="002C0C4E">
            <w:r w:rsidRPr="00D868D7">
              <w:t>Other Information:</w:t>
            </w:r>
          </w:p>
        </w:tc>
        <w:tc>
          <w:tcPr>
            <w:tcW w:w="6835" w:type="dxa"/>
            <w:gridSpan w:val="3"/>
          </w:tcPr>
          <w:p w:rsidR="005F7735" w:rsidRPr="00D868D7" w:rsidRDefault="005F7735" w:rsidP="002C0C4E">
            <w:r w:rsidRPr="00D868D7">
              <w:t>N/A</w:t>
            </w:r>
          </w:p>
        </w:tc>
      </w:tr>
      <w:tr w:rsidR="005F7735" w:rsidRPr="00D868D7" w:rsidTr="00FA64B1">
        <w:tc>
          <w:tcPr>
            <w:tcW w:w="2066" w:type="dxa"/>
            <w:shd w:val="clear" w:color="auto" w:fill="FBD4B4" w:themeFill="accent6" w:themeFillTint="66"/>
          </w:tcPr>
          <w:p w:rsidR="005F7735" w:rsidRPr="00D868D7" w:rsidRDefault="005F7735" w:rsidP="002C0C4E">
            <w:r w:rsidRPr="00D868D7">
              <w:t>Assumptions</w:t>
            </w:r>
          </w:p>
        </w:tc>
        <w:tc>
          <w:tcPr>
            <w:tcW w:w="6835" w:type="dxa"/>
            <w:gridSpan w:val="3"/>
          </w:tcPr>
          <w:p w:rsidR="005F7735" w:rsidRPr="00D868D7" w:rsidRDefault="005F7735" w:rsidP="002C0C4E">
            <w:r w:rsidRPr="00D868D7">
              <w:t>N/A</w:t>
            </w:r>
          </w:p>
        </w:tc>
      </w:tr>
    </w:tbl>
    <w:p w:rsidR="005F7735" w:rsidRPr="005F7735" w:rsidRDefault="005F7735" w:rsidP="002C0C4E"/>
    <w:p w:rsidR="00020585" w:rsidRDefault="0047673A" w:rsidP="002C0C4E">
      <w:pPr>
        <w:pStyle w:val="Heading3"/>
      </w:pPr>
      <w:r>
        <w:lastRenderedPageBreak/>
        <w:t xml:space="preserve"> </w:t>
      </w:r>
      <w:r w:rsidR="00020585">
        <w:t>Guest’s request management</w:t>
      </w:r>
    </w:p>
    <w:p w:rsidR="00020585" w:rsidRPr="00020585" w:rsidRDefault="00586E06" w:rsidP="002C0C4E">
      <w:r w:rsidRPr="00586E06">
        <w:rPr>
          <w:noProof/>
          <w:lang w:val="vi-VN" w:eastAsia="vi-VN"/>
        </w:rPr>
        <w:drawing>
          <wp:inline distT="0" distB="0" distL="0" distR="0" wp14:anchorId="1868A02B" wp14:editId="00D55270">
            <wp:extent cx="5292725" cy="252083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92725" cy="2520830"/>
                    </a:xfrm>
                    <a:prstGeom prst="rect">
                      <a:avLst/>
                    </a:prstGeom>
                  </pic:spPr>
                </pic:pic>
              </a:graphicData>
            </a:graphic>
          </wp:inline>
        </w:drawing>
      </w:r>
    </w:p>
    <w:p w:rsidR="006C5E13" w:rsidRDefault="006C5E13" w:rsidP="002C0C4E">
      <w:pPr>
        <w:pStyle w:val="Heading4"/>
      </w:pPr>
      <w:r>
        <w:t>View</w:t>
      </w:r>
    </w:p>
    <w:p w:rsidR="006C5E13" w:rsidRDefault="006C5E13"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2C0C4E">
            <w:r>
              <w:t>Use Case ID:</w:t>
            </w:r>
          </w:p>
        </w:tc>
        <w:tc>
          <w:tcPr>
            <w:tcW w:w="6835" w:type="dxa"/>
            <w:gridSpan w:val="3"/>
            <w:shd w:val="clear" w:color="auto" w:fill="FBD4B4" w:themeFill="accent6" w:themeFillTint="66"/>
          </w:tcPr>
          <w:p w:rsidR="006C5E13" w:rsidRPr="00D868D7" w:rsidRDefault="006C5E13" w:rsidP="002C0C4E">
            <w:r>
              <w:t>UC-10-01</w:t>
            </w:r>
          </w:p>
        </w:tc>
      </w:tr>
      <w:tr w:rsidR="006C5E13" w:rsidRPr="00D868D7" w:rsidTr="00FA64B1">
        <w:tc>
          <w:tcPr>
            <w:tcW w:w="2066" w:type="dxa"/>
            <w:shd w:val="clear" w:color="auto" w:fill="FBD4B4" w:themeFill="accent6" w:themeFillTint="66"/>
          </w:tcPr>
          <w:p w:rsidR="006C5E13" w:rsidRPr="00D868D7" w:rsidRDefault="006C5E13" w:rsidP="002C0C4E">
            <w:r w:rsidRPr="00D868D7">
              <w:t>Created By:</w:t>
            </w:r>
          </w:p>
        </w:tc>
        <w:tc>
          <w:tcPr>
            <w:tcW w:w="2124" w:type="dxa"/>
          </w:tcPr>
          <w:p w:rsidR="006C5E13" w:rsidRPr="00E9167E" w:rsidRDefault="006C5E13" w:rsidP="002C0C4E">
            <w:pPr>
              <w:rPr>
                <w:rFonts w:ascii="Times New Roman" w:hAnsi="Times New Roman" w:cs="Times New Roman"/>
              </w:rPr>
            </w:pPr>
            <w:r w:rsidRPr="00D650E5">
              <w:rPr>
                <w:lang w:val="vi-VN"/>
              </w:rPr>
              <w:t>QuyetNH</w:t>
            </w:r>
          </w:p>
        </w:tc>
        <w:tc>
          <w:tcPr>
            <w:tcW w:w="2347" w:type="dxa"/>
          </w:tcPr>
          <w:p w:rsidR="006C5E13" w:rsidRPr="00D868D7" w:rsidRDefault="006C5E13" w:rsidP="002C0C4E">
            <w:r w:rsidRPr="00D868D7">
              <w:t>Date Created:</w:t>
            </w:r>
          </w:p>
        </w:tc>
        <w:tc>
          <w:tcPr>
            <w:tcW w:w="2364" w:type="dxa"/>
          </w:tcPr>
          <w:p w:rsidR="006C5E13" w:rsidRPr="00D868D7" w:rsidRDefault="006C5E13" w:rsidP="002C0C4E">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2C0C4E">
            <w:r w:rsidRPr="00D868D7">
              <w:t>Primary Actor:</w:t>
            </w:r>
          </w:p>
        </w:tc>
        <w:tc>
          <w:tcPr>
            <w:tcW w:w="2124" w:type="dxa"/>
          </w:tcPr>
          <w:p w:rsidR="006C5E13" w:rsidRPr="00D868D7" w:rsidRDefault="006C5E13" w:rsidP="002C0C4E">
            <w:r>
              <w:t>Admin</w:t>
            </w:r>
          </w:p>
        </w:tc>
        <w:tc>
          <w:tcPr>
            <w:tcW w:w="2347" w:type="dxa"/>
          </w:tcPr>
          <w:p w:rsidR="006C5E13" w:rsidRPr="00D868D7" w:rsidRDefault="006C5E13" w:rsidP="002C0C4E">
            <w:r w:rsidRPr="00D868D7">
              <w:t>Secondary Actor:</w:t>
            </w:r>
          </w:p>
        </w:tc>
        <w:tc>
          <w:tcPr>
            <w:tcW w:w="2364" w:type="dxa"/>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Trigger:</w:t>
            </w:r>
          </w:p>
        </w:tc>
        <w:tc>
          <w:tcPr>
            <w:tcW w:w="6835" w:type="dxa"/>
            <w:gridSpan w:val="3"/>
          </w:tcPr>
          <w:p w:rsidR="006C5E13" w:rsidRPr="00D868D7" w:rsidRDefault="00C000CA" w:rsidP="002C0C4E">
            <w:r>
              <w:t xml:space="preserve">Click </w:t>
            </w:r>
            <w:r w:rsidR="006C5E13">
              <w:t>“</w:t>
            </w:r>
            <w:r w:rsidR="006C5E13" w:rsidRPr="002E486B">
              <w:rPr>
                <w:lang w:val="vi-VN"/>
              </w:rPr>
              <w:t>Yêu cầu từ khách</w:t>
            </w:r>
            <w:r w:rsidR="006C5E13">
              <w:t>”</w:t>
            </w:r>
          </w:p>
        </w:tc>
      </w:tr>
      <w:tr w:rsidR="006C5E13" w:rsidRPr="00D868D7" w:rsidTr="00FA64B1">
        <w:tc>
          <w:tcPr>
            <w:tcW w:w="2066" w:type="dxa"/>
            <w:shd w:val="clear" w:color="auto" w:fill="FBD4B4" w:themeFill="accent6" w:themeFillTint="66"/>
          </w:tcPr>
          <w:p w:rsidR="006C5E13" w:rsidRPr="00D868D7" w:rsidRDefault="006C5E13" w:rsidP="002C0C4E">
            <w:r w:rsidRPr="00D868D7">
              <w:t>Description</w:t>
            </w:r>
          </w:p>
        </w:tc>
        <w:tc>
          <w:tcPr>
            <w:tcW w:w="6835" w:type="dxa"/>
            <w:gridSpan w:val="3"/>
          </w:tcPr>
          <w:p w:rsidR="006C5E13" w:rsidRPr="00CB3C60" w:rsidRDefault="006C5E13" w:rsidP="002C0C4E">
            <w:r>
              <w:t>A</w:t>
            </w:r>
            <w:r w:rsidRPr="00A46D82">
              <w:t>s mentioned above</w:t>
            </w:r>
            <w:r>
              <w:t>, when a museum want to use our service but they just are our guest because they cannot login to system. If want to become a member, guest need to register. Then, guest’s request will be sent to admin. Admin is the important actor to ensure all requests are managed include of requests from guest.</w:t>
            </w:r>
          </w:p>
        </w:tc>
      </w:tr>
      <w:tr w:rsidR="006C5E13" w:rsidRPr="00D868D7" w:rsidTr="00FA64B1">
        <w:tc>
          <w:tcPr>
            <w:tcW w:w="2066" w:type="dxa"/>
            <w:shd w:val="clear" w:color="auto" w:fill="FBD4B4" w:themeFill="accent6" w:themeFillTint="66"/>
          </w:tcPr>
          <w:p w:rsidR="006C5E13" w:rsidRPr="00D868D7" w:rsidRDefault="006C5E13" w:rsidP="002C0C4E">
            <w:r w:rsidRPr="00D868D7">
              <w:t>Preconditions:</w:t>
            </w:r>
          </w:p>
        </w:tc>
        <w:tc>
          <w:tcPr>
            <w:tcW w:w="6835" w:type="dxa"/>
            <w:gridSpan w:val="3"/>
          </w:tcPr>
          <w:p w:rsidR="006C5E13" w:rsidRPr="00D868D7" w:rsidRDefault="006C5E13" w:rsidP="002C0C4E">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2C0C4E">
            <w:r w:rsidRPr="00D868D7">
              <w:t>Post conditions:</w:t>
            </w:r>
          </w:p>
        </w:tc>
        <w:tc>
          <w:tcPr>
            <w:tcW w:w="6835" w:type="dxa"/>
            <w:gridSpan w:val="3"/>
          </w:tcPr>
          <w:p w:rsidR="006C5E13" w:rsidRPr="00D868D7" w:rsidRDefault="009954AE" w:rsidP="002C0C4E">
            <w:r>
              <w:t>Display a list of requests from guests</w:t>
            </w:r>
          </w:p>
        </w:tc>
      </w:tr>
      <w:tr w:rsidR="006C5E13" w:rsidRPr="00D868D7" w:rsidTr="00FA64B1">
        <w:tc>
          <w:tcPr>
            <w:tcW w:w="2066" w:type="dxa"/>
            <w:shd w:val="clear" w:color="auto" w:fill="FBD4B4" w:themeFill="accent6" w:themeFillTint="66"/>
          </w:tcPr>
          <w:p w:rsidR="006C5E13" w:rsidRPr="00D868D7" w:rsidRDefault="006C5E13" w:rsidP="002C0C4E">
            <w:r w:rsidRPr="00D868D7">
              <w:t>Normal Flow:</w:t>
            </w:r>
          </w:p>
        </w:tc>
        <w:tc>
          <w:tcPr>
            <w:tcW w:w="6835" w:type="dxa"/>
            <w:gridSpan w:val="3"/>
          </w:tcPr>
          <w:p w:rsidR="006C5E13" w:rsidRPr="006B1E9F" w:rsidRDefault="006C5E13" w:rsidP="006B1E9F">
            <w:pPr>
              <w:pStyle w:val="Heading4"/>
              <w:numPr>
                <w:ilvl w:val="0"/>
                <w:numId w:val="0"/>
              </w:numPr>
              <w:ind w:left="864" w:hanging="864"/>
              <w:outlineLvl w:val="3"/>
              <w:rPr>
                <w:b w:val="0"/>
              </w:rPr>
            </w:pPr>
            <w:r w:rsidRPr="006B1E9F">
              <w:rPr>
                <w:b w:val="0"/>
              </w:rPr>
              <w:t>View list of Guest’s request:</w:t>
            </w:r>
          </w:p>
          <w:p w:rsidR="006C5E13" w:rsidRDefault="006C5E13" w:rsidP="006E782B">
            <w:pPr>
              <w:pStyle w:val="ListParagraph"/>
              <w:numPr>
                <w:ilvl w:val="0"/>
                <w:numId w:val="24"/>
              </w:numPr>
            </w:pPr>
            <w:r>
              <w:t xml:space="preserve">Admin login to </w:t>
            </w:r>
            <w:r w:rsidRPr="00895273">
              <w:rPr>
                <w:i/>
              </w:rPr>
              <w:t>The Erudite Guide</w:t>
            </w:r>
            <w:r>
              <w:rPr>
                <w:i/>
              </w:rPr>
              <w:t xml:space="preserve">r </w:t>
            </w:r>
            <w:r>
              <w:t>system</w:t>
            </w:r>
            <w:r w:rsidRPr="0074664F">
              <w:t>.</w:t>
            </w:r>
          </w:p>
          <w:p w:rsidR="006C5E13" w:rsidRPr="00133B7C" w:rsidRDefault="006C5E13" w:rsidP="006E782B">
            <w:pPr>
              <w:pStyle w:val="ListParagraph"/>
              <w:numPr>
                <w:ilvl w:val="0"/>
                <w:numId w:val="24"/>
              </w:numPr>
            </w:pPr>
            <w:r>
              <w:t>Click “</w:t>
            </w:r>
            <w:r w:rsidRPr="002E486B">
              <w:rPr>
                <w:lang w:val="vi-VN"/>
              </w:rPr>
              <w:t>Yêu cầu từ khách</w:t>
            </w:r>
            <w:r>
              <w:t>” on navigation bar.</w:t>
            </w:r>
          </w:p>
        </w:tc>
      </w:tr>
      <w:tr w:rsidR="006C5E13" w:rsidRPr="00D868D7" w:rsidTr="00FA64B1">
        <w:tc>
          <w:tcPr>
            <w:tcW w:w="2066" w:type="dxa"/>
            <w:shd w:val="clear" w:color="auto" w:fill="FBD4B4" w:themeFill="accent6" w:themeFillTint="66"/>
          </w:tcPr>
          <w:p w:rsidR="006C5E13" w:rsidRPr="00D868D7" w:rsidRDefault="006C5E13" w:rsidP="002C0C4E">
            <w:r w:rsidRPr="00D868D7">
              <w:t>Alternative Flows: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Exceptions: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Priority:</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Frequency of Use:</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Business Rules:</w:t>
            </w:r>
          </w:p>
        </w:tc>
        <w:tc>
          <w:tcPr>
            <w:tcW w:w="6835" w:type="dxa"/>
            <w:gridSpan w:val="3"/>
          </w:tcPr>
          <w:p w:rsidR="006C5E13" w:rsidRPr="00D868D7" w:rsidRDefault="00C000CA"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lastRenderedPageBreak/>
              <w:t>Other Information:</w:t>
            </w:r>
          </w:p>
        </w:tc>
        <w:tc>
          <w:tcPr>
            <w:tcW w:w="6835" w:type="dxa"/>
            <w:gridSpan w:val="3"/>
          </w:tcPr>
          <w:p w:rsidR="006C5E13" w:rsidRPr="00D868D7" w:rsidRDefault="006C5E13" w:rsidP="002C0C4E">
            <w:r w:rsidRPr="00D868D7">
              <w:t>N/A</w:t>
            </w:r>
          </w:p>
        </w:tc>
      </w:tr>
      <w:tr w:rsidR="006C5E13" w:rsidRPr="00D868D7" w:rsidTr="00FA64B1">
        <w:tc>
          <w:tcPr>
            <w:tcW w:w="2066" w:type="dxa"/>
            <w:shd w:val="clear" w:color="auto" w:fill="FBD4B4" w:themeFill="accent6" w:themeFillTint="66"/>
          </w:tcPr>
          <w:p w:rsidR="006C5E13" w:rsidRPr="00D868D7" w:rsidRDefault="006C5E13" w:rsidP="002C0C4E">
            <w:r w:rsidRPr="00D868D7">
              <w:t>Assumptions</w:t>
            </w:r>
          </w:p>
        </w:tc>
        <w:tc>
          <w:tcPr>
            <w:tcW w:w="6835" w:type="dxa"/>
            <w:gridSpan w:val="3"/>
          </w:tcPr>
          <w:p w:rsidR="006C5E13" w:rsidRPr="00D868D7" w:rsidRDefault="006C5E13" w:rsidP="002C0C4E">
            <w:r w:rsidRPr="00D868D7">
              <w:t>N/A</w:t>
            </w:r>
          </w:p>
        </w:tc>
      </w:tr>
    </w:tbl>
    <w:p w:rsidR="006C5E13" w:rsidRPr="006C5E13" w:rsidRDefault="006C5E13" w:rsidP="002C0C4E"/>
    <w:p w:rsidR="009954AE" w:rsidRDefault="009954AE" w:rsidP="002C0C4E">
      <w:pPr>
        <w:pStyle w:val="Heading4"/>
      </w:pPr>
      <w:r>
        <w:t>Accept</w:t>
      </w:r>
    </w:p>
    <w:p w:rsidR="009954AE" w:rsidRPr="00A46D82" w:rsidRDefault="009954AE"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9954AE" w:rsidRPr="00D868D7" w:rsidTr="00FA64B1">
        <w:tc>
          <w:tcPr>
            <w:tcW w:w="2066" w:type="dxa"/>
            <w:shd w:val="clear" w:color="auto" w:fill="FBD4B4" w:themeFill="accent6" w:themeFillTint="66"/>
          </w:tcPr>
          <w:p w:rsidR="009954AE" w:rsidRPr="00D868D7" w:rsidRDefault="009954AE" w:rsidP="002C0C4E">
            <w:r>
              <w:t>Use Case ID:</w:t>
            </w:r>
          </w:p>
        </w:tc>
        <w:tc>
          <w:tcPr>
            <w:tcW w:w="6835" w:type="dxa"/>
            <w:gridSpan w:val="3"/>
            <w:shd w:val="clear" w:color="auto" w:fill="FBD4B4" w:themeFill="accent6" w:themeFillTint="66"/>
          </w:tcPr>
          <w:p w:rsidR="009954AE" w:rsidRPr="00D868D7" w:rsidRDefault="009954AE" w:rsidP="002C0C4E">
            <w:r>
              <w:t>UC-10-0</w:t>
            </w:r>
            <w:r w:rsidR="00FC2309">
              <w:t>2</w:t>
            </w:r>
          </w:p>
        </w:tc>
      </w:tr>
      <w:tr w:rsidR="009954AE" w:rsidRPr="00D868D7" w:rsidTr="00FA64B1">
        <w:tc>
          <w:tcPr>
            <w:tcW w:w="2066" w:type="dxa"/>
            <w:shd w:val="clear" w:color="auto" w:fill="FBD4B4" w:themeFill="accent6" w:themeFillTint="66"/>
          </w:tcPr>
          <w:p w:rsidR="009954AE" w:rsidRPr="00D868D7" w:rsidRDefault="009954AE" w:rsidP="002C0C4E">
            <w:r w:rsidRPr="00D868D7">
              <w:t>Created By:</w:t>
            </w:r>
          </w:p>
        </w:tc>
        <w:tc>
          <w:tcPr>
            <w:tcW w:w="2124" w:type="dxa"/>
          </w:tcPr>
          <w:p w:rsidR="009954AE" w:rsidRPr="00E9167E" w:rsidRDefault="009954AE" w:rsidP="002C0C4E">
            <w:pPr>
              <w:rPr>
                <w:rFonts w:ascii="Times New Roman" w:hAnsi="Times New Roman" w:cs="Times New Roman"/>
              </w:rPr>
            </w:pPr>
            <w:r w:rsidRPr="00D650E5">
              <w:rPr>
                <w:lang w:val="vi-VN"/>
              </w:rPr>
              <w:t>QuyetNH</w:t>
            </w:r>
          </w:p>
        </w:tc>
        <w:tc>
          <w:tcPr>
            <w:tcW w:w="2347" w:type="dxa"/>
          </w:tcPr>
          <w:p w:rsidR="009954AE" w:rsidRPr="00D868D7" w:rsidRDefault="009954AE" w:rsidP="002C0C4E">
            <w:r w:rsidRPr="00D868D7">
              <w:t>Date Created:</w:t>
            </w:r>
          </w:p>
        </w:tc>
        <w:tc>
          <w:tcPr>
            <w:tcW w:w="2364" w:type="dxa"/>
          </w:tcPr>
          <w:p w:rsidR="009954AE" w:rsidRPr="00D868D7" w:rsidRDefault="009954AE" w:rsidP="002C0C4E">
            <w:r>
              <w:t>11/10</w:t>
            </w:r>
            <w:r w:rsidRPr="00D868D7">
              <w:t>/2016</w:t>
            </w:r>
          </w:p>
        </w:tc>
      </w:tr>
      <w:tr w:rsidR="009954AE" w:rsidRPr="00D868D7" w:rsidTr="00FA64B1">
        <w:tc>
          <w:tcPr>
            <w:tcW w:w="2066" w:type="dxa"/>
            <w:shd w:val="clear" w:color="auto" w:fill="FBD4B4" w:themeFill="accent6" w:themeFillTint="66"/>
          </w:tcPr>
          <w:p w:rsidR="009954AE" w:rsidRPr="00D868D7" w:rsidRDefault="009954AE" w:rsidP="002C0C4E">
            <w:r w:rsidRPr="00D868D7">
              <w:t>Primary Actor:</w:t>
            </w:r>
          </w:p>
        </w:tc>
        <w:tc>
          <w:tcPr>
            <w:tcW w:w="2124" w:type="dxa"/>
          </w:tcPr>
          <w:p w:rsidR="009954AE" w:rsidRPr="00D868D7" w:rsidRDefault="009954AE" w:rsidP="002C0C4E">
            <w:r>
              <w:t>Admin</w:t>
            </w:r>
          </w:p>
        </w:tc>
        <w:tc>
          <w:tcPr>
            <w:tcW w:w="2347" w:type="dxa"/>
          </w:tcPr>
          <w:p w:rsidR="009954AE" w:rsidRPr="00D868D7" w:rsidRDefault="009954AE" w:rsidP="002C0C4E">
            <w:r w:rsidRPr="00D868D7">
              <w:t>Secondary Actor:</w:t>
            </w:r>
          </w:p>
        </w:tc>
        <w:tc>
          <w:tcPr>
            <w:tcW w:w="2364" w:type="dxa"/>
          </w:tcPr>
          <w:p w:rsidR="009954AE" w:rsidRPr="00D868D7" w:rsidRDefault="009954AE" w:rsidP="002C0C4E">
            <w:r>
              <w:t>N/A</w:t>
            </w:r>
          </w:p>
        </w:tc>
      </w:tr>
      <w:tr w:rsidR="009954AE" w:rsidRPr="00D868D7" w:rsidTr="00FA64B1">
        <w:tc>
          <w:tcPr>
            <w:tcW w:w="2066" w:type="dxa"/>
            <w:shd w:val="clear" w:color="auto" w:fill="FBD4B4" w:themeFill="accent6" w:themeFillTint="66"/>
          </w:tcPr>
          <w:p w:rsidR="009954AE" w:rsidRPr="00D868D7" w:rsidRDefault="009954AE" w:rsidP="002C0C4E">
            <w:r w:rsidRPr="00D868D7">
              <w:t>Trigger:</w:t>
            </w:r>
          </w:p>
        </w:tc>
        <w:tc>
          <w:tcPr>
            <w:tcW w:w="6835" w:type="dxa"/>
            <w:gridSpan w:val="3"/>
          </w:tcPr>
          <w:p w:rsidR="009954AE" w:rsidRPr="00D868D7" w:rsidRDefault="009954AE" w:rsidP="002C0C4E">
            <w:r>
              <w:t>“</w:t>
            </w:r>
            <w:r w:rsidRPr="002E486B">
              <w:rPr>
                <w:lang w:val="vi-VN"/>
              </w:rPr>
              <w:t>Yêu cầu từ khách</w:t>
            </w:r>
            <w:r>
              <w:t>” Screen</w:t>
            </w:r>
          </w:p>
        </w:tc>
      </w:tr>
      <w:tr w:rsidR="009954AE" w:rsidRPr="00D868D7" w:rsidTr="00FA64B1">
        <w:tc>
          <w:tcPr>
            <w:tcW w:w="2066" w:type="dxa"/>
            <w:shd w:val="clear" w:color="auto" w:fill="FBD4B4" w:themeFill="accent6" w:themeFillTint="66"/>
          </w:tcPr>
          <w:p w:rsidR="009954AE" w:rsidRPr="00D868D7" w:rsidRDefault="009954AE" w:rsidP="002C0C4E">
            <w:r w:rsidRPr="00D868D7">
              <w:t>Description</w:t>
            </w:r>
          </w:p>
        </w:tc>
        <w:tc>
          <w:tcPr>
            <w:tcW w:w="6835" w:type="dxa"/>
            <w:gridSpan w:val="3"/>
          </w:tcPr>
          <w:p w:rsidR="009954AE" w:rsidRPr="00CB3C60" w:rsidRDefault="009954AE" w:rsidP="002C0C4E">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valid, admin can accept by click on accept sign (</w:t>
            </w:r>
            <w:r>
              <w:sym w:font="Wingdings" w:char="F0FC"/>
            </w:r>
            <w:r>
              <w:t xml:space="preserve">). Then, account will be generated immediately and notify to guest (now became customer). </w:t>
            </w:r>
          </w:p>
        </w:tc>
      </w:tr>
      <w:tr w:rsidR="009954AE" w:rsidRPr="00D868D7" w:rsidTr="00FA64B1">
        <w:tc>
          <w:tcPr>
            <w:tcW w:w="2066" w:type="dxa"/>
            <w:shd w:val="clear" w:color="auto" w:fill="FBD4B4" w:themeFill="accent6" w:themeFillTint="66"/>
          </w:tcPr>
          <w:p w:rsidR="009954AE" w:rsidRPr="00D868D7" w:rsidRDefault="009954AE" w:rsidP="002C0C4E">
            <w:r w:rsidRPr="00D868D7">
              <w:t>Preconditions:</w:t>
            </w:r>
          </w:p>
        </w:tc>
        <w:tc>
          <w:tcPr>
            <w:tcW w:w="6835" w:type="dxa"/>
            <w:gridSpan w:val="3"/>
          </w:tcPr>
          <w:p w:rsidR="009954AE" w:rsidRPr="00D868D7" w:rsidRDefault="009954AE" w:rsidP="002C0C4E">
            <w:r>
              <w:t>Valid guest’ request.</w:t>
            </w:r>
          </w:p>
        </w:tc>
      </w:tr>
      <w:tr w:rsidR="009954AE" w:rsidRPr="00D868D7" w:rsidTr="00FA64B1">
        <w:tc>
          <w:tcPr>
            <w:tcW w:w="2066" w:type="dxa"/>
            <w:shd w:val="clear" w:color="auto" w:fill="FBD4B4" w:themeFill="accent6" w:themeFillTint="66"/>
          </w:tcPr>
          <w:p w:rsidR="009954AE" w:rsidRPr="00D868D7" w:rsidRDefault="009954AE" w:rsidP="002C0C4E">
            <w:r w:rsidRPr="00D868D7">
              <w:t>Post conditions:</w:t>
            </w:r>
          </w:p>
        </w:tc>
        <w:tc>
          <w:tcPr>
            <w:tcW w:w="6835" w:type="dxa"/>
            <w:gridSpan w:val="3"/>
          </w:tcPr>
          <w:p w:rsidR="009954AE" w:rsidRPr="00D868D7" w:rsidRDefault="009954AE" w:rsidP="009779AD">
            <w:r>
              <w:t>Generate a customer’s account</w:t>
            </w:r>
            <w:r w:rsidR="0015194D">
              <w:t xml:space="preserve"> and notification will be sent automatically to </w:t>
            </w:r>
            <w:r w:rsidR="009779AD">
              <w:t>registered</w:t>
            </w:r>
            <w:r w:rsidR="0015194D">
              <w:t xml:space="preserve"> email.</w:t>
            </w:r>
          </w:p>
        </w:tc>
      </w:tr>
      <w:tr w:rsidR="009954AE" w:rsidRPr="00D868D7" w:rsidTr="00FA64B1">
        <w:tc>
          <w:tcPr>
            <w:tcW w:w="2066" w:type="dxa"/>
            <w:shd w:val="clear" w:color="auto" w:fill="FBD4B4" w:themeFill="accent6" w:themeFillTint="66"/>
          </w:tcPr>
          <w:p w:rsidR="009954AE" w:rsidRPr="00D868D7" w:rsidRDefault="009954AE" w:rsidP="002C0C4E">
            <w:r w:rsidRPr="00D868D7">
              <w:t>Normal Flow:</w:t>
            </w:r>
          </w:p>
        </w:tc>
        <w:tc>
          <w:tcPr>
            <w:tcW w:w="6835" w:type="dxa"/>
            <w:gridSpan w:val="3"/>
          </w:tcPr>
          <w:p w:rsidR="009954AE" w:rsidRPr="00853E6C" w:rsidRDefault="009954AE" w:rsidP="00853E6C">
            <w:pPr>
              <w:pStyle w:val="Heading4"/>
              <w:numPr>
                <w:ilvl w:val="0"/>
                <w:numId w:val="0"/>
              </w:numPr>
              <w:ind w:left="864" w:hanging="864"/>
              <w:outlineLvl w:val="3"/>
              <w:rPr>
                <w:b w:val="0"/>
              </w:rPr>
            </w:pPr>
            <w:r w:rsidRPr="00853E6C">
              <w:rPr>
                <w:b w:val="0"/>
              </w:rPr>
              <w:t>Accept:</w:t>
            </w:r>
          </w:p>
          <w:p w:rsidR="009954AE" w:rsidRDefault="009954AE" w:rsidP="006E782B">
            <w:pPr>
              <w:pStyle w:val="ListParagraph"/>
              <w:numPr>
                <w:ilvl w:val="0"/>
                <w:numId w:val="23"/>
              </w:numPr>
            </w:pPr>
            <w:r>
              <w:t xml:space="preserve">Admin login to </w:t>
            </w:r>
            <w:r w:rsidRPr="00895273">
              <w:rPr>
                <w:i/>
              </w:rPr>
              <w:t>The Erudite Guide</w:t>
            </w:r>
            <w:r>
              <w:rPr>
                <w:i/>
              </w:rPr>
              <w:t xml:space="preserve">r </w:t>
            </w:r>
            <w:r>
              <w:t>system</w:t>
            </w:r>
            <w:r w:rsidRPr="0074664F">
              <w:t>.</w:t>
            </w:r>
          </w:p>
          <w:p w:rsidR="009954AE" w:rsidRDefault="009954AE" w:rsidP="006E782B">
            <w:pPr>
              <w:pStyle w:val="ListParagraph"/>
              <w:numPr>
                <w:ilvl w:val="0"/>
                <w:numId w:val="23"/>
              </w:numPr>
            </w:pPr>
            <w:r>
              <w:t>Click “</w:t>
            </w:r>
            <w:r w:rsidRPr="002E486B">
              <w:rPr>
                <w:lang w:val="vi-VN"/>
              </w:rPr>
              <w:t>Yêu cầu từ khách</w:t>
            </w:r>
            <w:r>
              <w:t>” on navigation bar.</w:t>
            </w:r>
          </w:p>
          <w:p w:rsidR="009954AE" w:rsidRDefault="009954AE" w:rsidP="006E782B">
            <w:pPr>
              <w:pStyle w:val="ListParagraph"/>
              <w:numPr>
                <w:ilvl w:val="0"/>
                <w:numId w:val="23"/>
              </w:numPr>
            </w:pPr>
            <w:r>
              <w:t>Admin verify guest’s request.</w:t>
            </w:r>
          </w:p>
          <w:p w:rsidR="009954AE" w:rsidRPr="00133B7C" w:rsidRDefault="009954AE" w:rsidP="006E782B">
            <w:pPr>
              <w:pStyle w:val="ListParagraph"/>
              <w:numPr>
                <w:ilvl w:val="0"/>
                <w:numId w:val="23"/>
              </w:numPr>
            </w:pPr>
            <w:r>
              <w:t>Click on accept sign (</w:t>
            </w:r>
            <w:r>
              <w:sym w:font="Wingdings" w:char="F0FC"/>
            </w:r>
            <w:r>
              <w:t>).</w:t>
            </w:r>
          </w:p>
        </w:tc>
      </w:tr>
      <w:tr w:rsidR="009954AE" w:rsidRPr="00D868D7" w:rsidTr="00FA64B1">
        <w:tc>
          <w:tcPr>
            <w:tcW w:w="2066" w:type="dxa"/>
            <w:shd w:val="clear" w:color="auto" w:fill="FBD4B4" w:themeFill="accent6" w:themeFillTint="66"/>
          </w:tcPr>
          <w:p w:rsidR="009954AE" w:rsidRPr="00D868D7" w:rsidRDefault="009954AE" w:rsidP="002C0C4E">
            <w:r w:rsidRPr="00D868D7">
              <w:t>Alternative Flows:</w:t>
            </w:r>
          </w:p>
        </w:tc>
        <w:tc>
          <w:tcPr>
            <w:tcW w:w="6835" w:type="dxa"/>
            <w:gridSpan w:val="3"/>
          </w:tcPr>
          <w:p w:rsidR="009954AE" w:rsidRPr="00D868D7" w:rsidRDefault="009954AE" w:rsidP="002C0C4E">
            <w:r>
              <w:t>N/A</w:t>
            </w:r>
          </w:p>
        </w:tc>
      </w:tr>
      <w:tr w:rsidR="009954AE" w:rsidRPr="00D868D7" w:rsidTr="00FA64B1">
        <w:tc>
          <w:tcPr>
            <w:tcW w:w="2066" w:type="dxa"/>
            <w:shd w:val="clear" w:color="auto" w:fill="FBD4B4" w:themeFill="accent6" w:themeFillTint="66"/>
          </w:tcPr>
          <w:p w:rsidR="009954AE" w:rsidRPr="00D868D7" w:rsidRDefault="009954AE" w:rsidP="002C0C4E">
            <w:r w:rsidRPr="00D868D7">
              <w:t>Exceptions:</w:t>
            </w:r>
          </w:p>
        </w:tc>
        <w:tc>
          <w:tcPr>
            <w:tcW w:w="6835" w:type="dxa"/>
            <w:gridSpan w:val="3"/>
          </w:tcPr>
          <w:p w:rsidR="009954AE" w:rsidRPr="00D868D7" w:rsidRDefault="009954AE" w:rsidP="002C0C4E">
            <w:r>
              <w:t>N/A</w:t>
            </w:r>
          </w:p>
        </w:tc>
      </w:tr>
      <w:tr w:rsidR="009954AE" w:rsidRPr="00D868D7" w:rsidTr="00FA64B1">
        <w:tc>
          <w:tcPr>
            <w:tcW w:w="2066" w:type="dxa"/>
            <w:shd w:val="clear" w:color="auto" w:fill="FBD4B4" w:themeFill="accent6" w:themeFillTint="66"/>
          </w:tcPr>
          <w:p w:rsidR="009954AE" w:rsidRPr="00D868D7" w:rsidRDefault="009954AE" w:rsidP="002C0C4E">
            <w:r w:rsidRPr="00D868D7">
              <w:t>Priority:</w:t>
            </w:r>
          </w:p>
        </w:tc>
        <w:tc>
          <w:tcPr>
            <w:tcW w:w="6835" w:type="dxa"/>
            <w:gridSpan w:val="3"/>
          </w:tcPr>
          <w:p w:rsidR="009954AE" w:rsidRPr="00D868D7" w:rsidRDefault="009954AE" w:rsidP="002C0C4E">
            <w:r w:rsidRPr="00D868D7">
              <w:t>High</w:t>
            </w:r>
          </w:p>
        </w:tc>
      </w:tr>
      <w:tr w:rsidR="009954AE" w:rsidRPr="00D868D7" w:rsidTr="00FA64B1">
        <w:tc>
          <w:tcPr>
            <w:tcW w:w="2066" w:type="dxa"/>
            <w:shd w:val="clear" w:color="auto" w:fill="FBD4B4" w:themeFill="accent6" w:themeFillTint="66"/>
          </w:tcPr>
          <w:p w:rsidR="009954AE" w:rsidRPr="00D868D7" w:rsidRDefault="009954AE" w:rsidP="002C0C4E">
            <w:r w:rsidRPr="00D868D7">
              <w:t>Frequency of Use:</w:t>
            </w:r>
          </w:p>
        </w:tc>
        <w:tc>
          <w:tcPr>
            <w:tcW w:w="6835" w:type="dxa"/>
            <w:gridSpan w:val="3"/>
          </w:tcPr>
          <w:p w:rsidR="009954AE" w:rsidRPr="00D868D7" w:rsidRDefault="009954AE" w:rsidP="002C0C4E">
            <w:r w:rsidRPr="00D868D7">
              <w:t>High</w:t>
            </w:r>
          </w:p>
        </w:tc>
      </w:tr>
      <w:tr w:rsidR="009954AE" w:rsidRPr="00D868D7" w:rsidTr="00FA64B1">
        <w:tc>
          <w:tcPr>
            <w:tcW w:w="2066" w:type="dxa"/>
            <w:shd w:val="clear" w:color="auto" w:fill="FBD4B4" w:themeFill="accent6" w:themeFillTint="66"/>
          </w:tcPr>
          <w:p w:rsidR="009954AE" w:rsidRPr="00D868D7" w:rsidRDefault="009954AE" w:rsidP="002C0C4E">
            <w:r w:rsidRPr="00D868D7">
              <w:t>Business Rules:</w:t>
            </w:r>
          </w:p>
        </w:tc>
        <w:tc>
          <w:tcPr>
            <w:tcW w:w="6835" w:type="dxa"/>
            <w:gridSpan w:val="3"/>
          </w:tcPr>
          <w:p w:rsidR="009954AE" w:rsidRPr="00D868D7" w:rsidRDefault="009954AE" w:rsidP="002C0C4E">
            <w:r w:rsidRPr="00D868D7">
              <w:t>B</w:t>
            </w:r>
            <w:r w:rsidR="000C0AFB">
              <w:t>49</w:t>
            </w:r>
            <w:r w:rsidR="00C000CA">
              <w:t>, B50</w:t>
            </w:r>
            <w:r w:rsidR="00BE4A02">
              <w:t>, B62</w:t>
            </w:r>
          </w:p>
        </w:tc>
      </w:tr>
      <w:tr w:rsidR="009954AE" w:rsidRPr="00D868D7" w:rsidTr="00FA64B1">
        <w:tc>
          <w:tcPr>
            <w:tcW w:w="2066" w:type="dxa"/>
            <w:shd w:val="clear" w:color="auto" w:fill="FBD4B4" w:themeFill="accent6" w:themeFillTint="66"/>
          </w:tcPr>
          <w:p w:rsidR="009954AE" w:rsidRPr="00D868D7" w:rsidRDefault="009954AE" w:rsidP="002C0C4E">
            <w:r w:rsidRPr="00D868D7">
              <w:t>Other Information:</w:t>
            </w:r>
          </w:p>
        </w:tc>
        <w:tc>
          <w:tcPr>
            <w:tcW w:w="6835" w:type="dxa"/>
            <w:gridSpan w:val="3"/>
          </w:tcPr>
          <w:p w:rsidR="009954AE" w:rsidRPr="00D868D7" w:rsidRDefault="009954AE" w:rsidP="002C0C4E">
            <w:r w:rsidRPr="00D868D7">
              <w:t>N/A</w:t>
            </w:r>
          </w:p>
        </w:tc>
      </w:tr>
      <w:tr w:rsidR="009954AE" w:rsidRPr="00D868D7" w:rsidTr="00FA64B1">
        <w:tc>
          <w:tcPr>
            <w:tcW w:w="2066" w:type="dxa"/>
            <w:shd w:val="clear" w:color="auto" w:fill="FBD4B4" w:themeFill="accent6" w:themeFillTint="66"/>
          </w:tcPr>
          <w:p w:rsidR="009954AE" w:rsidRPr="00D868D7" w:rsidRDefault="009954AE" w:rsidP="002C0C4E">
            <w:r w:rsidRPr="00D868D7">
              <w:t>Assumptions</w:t>
            </w:r>
          </w:p>
        </w:tc>
        <w:tc>
          <w:tcPr>
            <w:tcW w:w="6835" w:type="dxa"/>
            <w:gridSpan w:val="3"/>
          </w:tcPr>
          <w:p w:rsidR="009954AE" w:rsidRPr="00D868D7" w:rsidRDefault="009954AE" w:rsidP="002C0C4E">
            <w:r w:rsidRPr="00D868D7">
              <w:t>N/A</w:t>
            </w:r>
          </w:p>
        </w:tc>
      </w:tr>
    </w:tbl>
    <w:p w:rsidR="009954AE" w:rsidRPr="00020585" w:rsidRDefault="009954AE" w:rsidP="002C0C4E"/>
    <w:p w:rsidR="006C5E13" w:rsidRDefault="006C5E13" w:rsidP="002C0C4E">
      <w:pPr>
        <w:pStyle w:val="Heading4"/>
      </w:pPr>
      <w:r>
        <w:lastRenderedPageBreak/>
        <w:t>Reject</w:t>
      </w:r>
    </w:p>
    <w:p w:rsidR="006C5E13" w:rsidRPr="00883955" w:rsidRDefault="006C5E13"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6C5E13" w:rsidRPr="00D868D7" w:rsidTr="00FA64B1">
        <w:tc>
          <w:tcPr>
            <w:tcW w:w="2066" w:type="dxa"/>
            <w:shd w:val="clear" w:color="auto" w:fill="FBD4B4" w:themeFill="accent6" w:themeFillTint="66"/>
          </w:tcPr>
          <w:p w:rsidR="006C5E13" w:rsidRPr="00D868D7" w:rsidRDefault="006C5E13" w:rsidP="002C0C4E">
            <w:r>
              <w:t>Use Case ID:</w:t>
            </w:r>
          </w:p>
        </w:tc>
        <w:tc>
          <w:tcPr>
            <w:tcW w:w="6835" w:type="dxa"/>
            <w:gridSpan w:val="3"/>
            <w:shd w:val="clear" w:color="auto" w:fill="FBD4B4" w:themeFill="accent6" w:themeFillTint="66"/>
          </w:tcPr>
          <w:p w:rsidR="006C5E13" w:rsidRPr="00D868D7" w:rsidRDefault="009954AE" w:rsidP="002C0C4E">
            <w:r>
              <w:t>UC-10</w:t>
            </w:r>
            <w:r w:rsidR="006C5E13">
              <w:t>-0</w:t>
            </w:r>
            <w:r>
              <w:t>3</w:t>
            </w:r>
          </w:p>
        </w:tc>
      </w:tr>
      <w:tr w:rsidR="006C5E13" w:rsidRPr="00D868D7" w:rsidTr="00FA64B1">
        <w:tc>
          <w:tcPr>
            <w:tcW w:w="2066" w:type="dxa"/>
            <w:shd w:val="clear" w:color="auto" w:fill="FBD4B4" w:themeFill="accent6" w:themeFillTint="66"/>
          </w:tcPr>
          <w:p w:rsidR="006C5E13" w:rsidRPr="00D868D7" w:rsidRDefault="006C5E13" w:rsidP="002C0C4E">
            <w:r w:rsidRPr="00D868D7">
              <w:t>Created By:</w:t>
            </w:r>
          </w:p>
        </w:tc>
        <w:tc>
          <w:tcPr>
            <w:tcW w:w="2124" w:type="dxa"/>
          </w:tcPr>
          <w:p w:rsidR="006C5E13" w:rsidRPr="00E9167E" w:rsidRDefault="006C5E13" w:rsidP="002C0C4E">
            <w:pPr>
              <w:rPr>
                <w:rFonts w:ascii="Times New Roman" w:hAnsi="Times New Roman" w:cs="Times New Roman"/>
              </w:rPr>
            </w:pPr>
            <w:r w:rsidRPr="00D650E5">
              <w:rPr>
                <w:lang w:val="vi-VN"/>
              </w:rPr>
              <w:t>QuyetNH</w:t>
            </w:r>
          </w:p>
        </w:tc>
        <w:tc>
          <w:tcPr>
            <w:tcW w:w="2347" w:type="dxa"/>
          </w:tcPr>
          <w:p w:rsidR="006C5E13" w:rsidRPr="00D868D7" w:rsidRDefault="006C5E13" w:rsidP="002C0C4E">
            <w:r w:rsidRPr="00D868D7">
              <w:t>Date Created:</w:t>
            </w:r>
          </w:p>
        </w:tc>
        <w:tc>
          <w:tcPr>
            <w:tcW w:w="2364" w:type="dxa"/>
          </w:tcPr>
          <w:p w:rsidR="006C5E13" w:rsidRPr="00D868D7" w:rsidRDefault="006C5E13" w:rsidP="002C0C4E">
            <w:r>
              <w:t>11/10</w:t>
            </w:r>
            <w:r w:rsidRPr="00D868D7">
              <w:t>/2016</w:t>
            </w:r>
          </w:p>
        </w:tc>
      </w:tr>
      <w:tr w:rsidR="006C5E13" w:rsidRPr="00D868D7" w:rsidTr="00FA64B1">
        <w:tc>
          <w:tcPr>
            <w:tcW w:w="2066" w:type="dxa"/>
            <w:shd w:val="clear" w:color="auto" w:fill="FBD4B4" w:themeFill="accent6" w:themeFillTint="66"/>
          </w:tcPr>
          <w:p w:rsidR="006C5E13" w:rsidRPr="00D868D7" w:rsidRDefault="006C5E13" w:rsidP="002C0C4E">
            <w:r w:rsidRPr="00D868D7">
              <w:t>Primary Actor:</w:t>
            </w:r>
          </w:p>
        </w:tc>
        <w:tc>
          <w:tcPr>
            <w:tcW w:w="2124" w:type="dxa"/>
          </w:tcPr>
          <w:p w:rsidR="006C5E13" w:rsidRPr="00D868D7" w:rsidRDefault="006C5E13" w:rsidP="002C0C4E">
            <w:r>
              <w:t>Admin</w:t>
            </w:r>
          </w:p>
        </w:tc>
        <w:tc>
          <w:tcPr>
            <w:tcW w:w="2347" w:type="dxa"/>
          </w:tcPr>
          <w:p w:rsidR="006C5E13" w:rsidRPr="00D868D7" w:rsidRDefault="006C5E13" w:rsidP="002C0C4E">
            <w:r w:rsidRPr="00D868D7">
              <w:t>Secondary Actor:</w:t>
            </w:r>
          </w:p>
        </w:tc>
        <w:tc>
          <w:tcPr>
            <w:tcW w:w="2364" w:type="dxa"/>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Trigger:</w:t>
            </w:r>
          </w:p>
        </w:tc>
        <w:tc>
          <w:tcPr>
            <w:tcW w:w="6835" w:type="dxa"/>
            <w:gridSpan w:val="3"/>
          </w:tcPr>
          <w:p w:rsidR="006C5E13" w:rsidRPr="00D868D7" w:rsidRDefault="006C5E13" w:rsidP="002C0C4E">
            <w:r>
              <w:t>“</w:t>
            </w:r>
            <w:r w:rsidRPr="002E486B">
              <w:rPr>
                <w:lang w:val="vi-VN"/>
              </w:rPr>
              <w:t>Yêu cầu từ khách</w:t>
            </w:r>
            <w:r>
              <w:t>” Screen</w:t>
            </w:r>
          </w:p>
        </w:tc>
      </w:tr>
      <w:tr w:rsidR="006C5E13" w:rsidRPr="00D868D7" w:rsidTr="00FA64B1">
        <w:tc>
          <w:tcPr>
            <w:tcW w:w="2066" w:type="dxa"/>
            <w:shd w:val="clear" w:color="auto" w:fill="FBD4B4" w:themeFill="accent6" w:themeFillTint="66"/>
          </w:tcPr>
          <w:p w:rsidR="006C5E13" w:rsidRPr="00D868D7" w:rsidRDefault="006C5E13" w:rsidP="002C0C4E">
            <w:r w:rsidRPr="00D868D7">
              <w:t>Description</w:t>
            </w:r>
          </w:p>
        </w:tc>
        <w:tc>
          <w:tcPr>
            <w:tcW w:w="6835" w:type="dxa"/>
            <w:gridSpan w:val="3"/>
          </w:tcPr>
          <w:p w:rsidR="006C5E13" w:rsidRPr="00CB3C60" w:rsidRDefault="006C5E13" w:rsidP="002C0C4E">
            <w:r>
              <w:t>A</w:t>
            </w:r>
            <w:r w:rsidRPr="00A46D82">
              <w:t>s mentioned above</w:t>
            </w:r>
            <w:r>
              <w:t xml:space="preserve">, when a museum want to use our service but they only are our guest because they cannot login to system. If want to become a member, guest need to register. Then, guest’s request will be sent to admin. Admin is the important actor to ensure all requests are managed. After receive guest’s request, admin use his </w:t>
            </w:r>
            <w:r w:rsidRPr="007A19A2">
              <w:t>operational skill</w:t>
            </w:r>
            <w:r>
              <w:t xml:space="preserve">s to verify and </w:t>
            </w:r>
            <w:r w:rsidRPr="007A19A2">
              <w:t>determine</w:t>
            </w:r>
            <w:r>
              <w:t xml:space="preserve"> either accept the request or not. If guest’s information in request form is invalid, admin can reject by click on reject sign (x). Then, guest will be notified reason why the request be rejected.</w:t>
            </w:r>
          </w:p>
        </w:tc>
      </w:tr>
      <w:tr w:rsidR="006C5E13" w:rsidRPr="00D868D7" w:rsidTr="00FA64B1">
        <w:tc>
          <w:tcPr>
            <w:tcW w:w="2066" w:type="dxa"/>
            <w:shd w:val="clear" w:color="auto" w:fill="FBD4B4" w:themeFill="accent6" w:themeFillTint="66"/>
          </w:tcPr>
          <w:p w:rsidR="006C5E13" w:rsidRPr="00D868D7" w:rsidRDefault="006C5E13" w:rsidP="002C0C4E">
            <w:r w:rsidRPr="00D868D7">
              <w:t>Preconditions:</w:t>
            </w:r>
          </w:p>
        </w:tc>
        <w:tc>
          <w:tcPr>
            <w:tcW w:w="6835" w:type="dxa"/>
            <w:gridSpan w:val="3"/>
          </w:tcPr>
          <w:p w:rsidR="006C5E13" w:rsidRPr="00D868D7" w:rsidRDefault="009954AE" w:rsidP="002C0C4E">
            <w:r>
              <w:t>Admin login to The Erudite Guider system successfully</w:t>
            </w:r>
          </w:p>
        </w:tc>
      </w:tr>
      <w:tr w:rsidR="006C5E13" w:rsidRPr="00D868D7" w:rsidTr="00FA64B1">
        <w:tc>
          <w:tcPr>
            <w:tcW w:w="2066" w:type="dxa"/>
            <w:shd w:val="clear" w:color="auto" w:fill="FBD4B4" w:themeFill="accent6" w:themeFillTint="66"/>
          </w:tcPr>
          <w:p w:rsidR="006C5E13" w:rsidRPr="00D868D7" w:rsidRDefault="006C5E13" w:rsidP="002C0C4E">
            <w:r w:rsidRPr="00D868D7">
              <w:t>Post conditions:</w:t>
            </w:r>
          </w:p>
        </w:tc>
        <w:tc>
          <w:tcPr>
            <w:tcW w:w="6835" w:type="dxa"/>
            <w:gridSpan w:val="3"/>
          </w:tcPr>
          <w:p w:rsidR="0015194D" w:rsidRPr="00D868D7" w:rsidRDefault="0015194D" w:rsidP="009779AD">
            <w:r>
              <w:t xml:space="preserve">Notification will be sent automatically to </w:t>
            </w:r>
            <w:r w:rsidR="009779AD">
              <w:t>registered email.</w:t>
            </w:r>
          </w:p>
        </w:tc>
      </w:tr>
      <w:tr w:rsidR="006C5E13" w:rsidRPr="00D868D7" w:rsidTr="00FA64B1">
        <w:tc>
          <w:tcPr>
            <w:tcW w:w="2066" w:type="dxa"/>
            <w:shd w:val="clear" w:color="auto" w:fill="FBD4B4" w:themeFill="accent6" w:themeFillTint="66"/>
          </w:tcPr>
          <w:p w:rsidR="006C5E13" w:rsidRPr="00D868D7" w:rsidRDefault="006C5E13" w:rsidP="002C0C4E">
            <w:r w:rsidRPr="00D868D7">
              <w:t>Normal Flow:</w:t>
            </w:r>
          </w:p>
        </w:tc>
        <w:tc>
          <w:tcPr>
            <w:tcW w:w="6835" w:type="dxa"/>
            <w:gridSpan w:val="3"/>
          </w:tcPr>
          <w:p w:rsidR="006C5E13" w:rsidRPr="00853E6C" w:rsidRDefault="006C5E13" w:rsidP="00853E6C">
            <w:pPr>
              <w:pStyle w:val="Heading4"/>
              <w:numPr>
                <w:ilvl w:val="0"/>
                <w:numId w:val="0"/>
              </w:numPr>
              <w:ind w:left="864" w:hanging="864"/>
              <w:outlineLvl w:val="3"/>
              <w:rPr>
                <w:b w:val="0"/>
              </w:rPr>
            </w:pPr>
            <w:r w:rsidRPr="00853E6C">
              <w:rPr>
                <w:b w:val="0"/>
              </w:rPr>
              <w:t>Reject:</w:t>
            </w:r>
          </w:p>
          <w:p w:rsidR="006C5E13" w:rsidRDefault="006C5E13" w:rsidP="006E782B">
            <w:pPr>
              <w:pStyle w:val="ListParagraph"/>
              <w:numPr>
                <w:ilvl w:val="0"/>
                <w:numId w:val="39"/>
              </w:numPr>
            </w:pPr>
            <w:r>
              <w:t xml:space="preserve">Admin login to </w:t>
            </w:r>
            <w:r w:rsidRPr="00895273">
              <w:rPr>
                <w:i/>
              </w:rPr>
              <w:t>The Erudite Guide</w:t>
            </w:r>
            <w:r>
              <w:rPr>
                <w:i/>
              </w:rPr>
              <w:t xml:space="preserve">r </w:t>
            </w:r>
            <w:r>
              <w:t>system</w:t>
            </w:r>
            <w:r w:rsidRPr="0074664F">
              <w:t>.</w:t>
            </w:r>
          </w:p>
          <w:p w:rsidR="006C5E13" w:rsidRDefault="006C5E13" w:rsidP="006E782B">
            <w:pPr>
              <w:pStyle w:val="ListParagraph"/>
              <w:numPr>
                <w:ilvl w:val="0"/>
                <w:numId w:val="39"/>
              </w:numPr>
            </w:pPr>
            <w:r>
              <w:t>Click “</w:t>
            </w:r>
            <w:r w:rsidRPr="002E486B">
              <w:rPr>
                <w:lang w:val="vi-VN"/>
              </w:rPr>
              <w:t>Yêu cầu từ khách</w:t>
            </w:r>
            <w:r>
              <w:t>” on navigation bar.</w:t>
            </w:r>
          </w:p>
          <w:p w:rsidR="006C5E13" w:rsidRDefault="006C5E13" w:rsidP="006E782B">
            <w:pPr>
              <w:pStyle w:val="ListParagraph"/>
              <w:numPr>
                <w:ilvl w:val="0"/>
                <w:numId w:val="39"/>
              </w:numPr>
            </w:pPr>
            <w:r>
              <w:t>Admin verify guest’s request.</w:t>
            </w:r>
          </w:p>
          <w:p w:rsidR="006C5E13" w:rsidRPr="00133B7C" w:rsidRDefault="006C5E13" w:rsidP="006E782B">
            <w:pPr>
              <w:pStyle w:val="ListParagraph"/>
              <w:numPr>
                <w:ilvl w:val="0"/>
                <w:numId w:val="39"/>
              </w:numPr>
            </w:pPr>
            <w:r>
              <w:t>Click on reject sign (x).</w:t>
            </w:r>
          </w:p>
        </w:tc>
      </w:tr>
      <w:tr w:rsidR="006C5E13" w:rsidRPr="00D868D7" w:rsidTr="00FA64B1">
        <w:tc>
          <w:tcPr>
            <w:tcW w:w="2066" w:type="dxa"/>
            <w:shd w:val="clear" w:color="auto" w:fill="FBD4B4" w:themeFill="accent6" w:themeFillTint="66"/>
          </w:tcPr>
          <w:p w:rsidR="006C5E13" w:rsidRPr="00D868D7" w:rsidRDefault="006C5E13" w:rsidP="002C0C4E">
            <w:r w:rsidRPr="00D868D7">
              <w:t>Alternative Flows: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Exceptions:</w:t>
            </w:r>
          </w:p>
        </w:tc>
        <w:tc>
          <w:tcPr>
            <w:tcW w:w="6835" w:type="dxa"/>
            <w:gridSpan w:val="3"/>
          </w:tcPr>
          <w:p w:rsidR="006C5E13" w:rsidRPr="00D868D7" w:rsidRDefault="006C5E13" w:rsidP="002C0C4E">
            <w:r>
              <w:t>N/A</w:t>
            </w:r>
          </w:p>
        </w:tc>
      </w:tr>
      <w:tr w:rsidR="006C5E13" w:rsidRPr="00D868D7" w:rsidTr="00FA64B1">
        <w:tc>
          <w:tcPr>
            <w:tcW w:w="2066" w:type="dxa"/>
            <w:shd w:val="clear" w:color="auto" w:fill="FBD4B4" w:themeFill="accent6" w:themeFillTint="66"/>
          </w:tcPr>
          <w:p w:rsidR="006C5E13" w:rsidRPr="00D868D7" w:rsidRDefault="006C5E13" w:rsidP="002C0C4E">
            <w:r w:rsidRPr="00D868D7">
              <w:t>Priority:</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Frequency of Use:</w:t>
            </w:r>
          </w:p>
        </w:tc>
        <w:tc>
          <w:tcPr>
            <w:tcW w:w="6835" w:type="dxa"/>
            <w:gridSpan w:val="3"/>
          </w:tcPr>
          <w:p w:rsidR="006C5E13" w:rsidRPr="00D868D7" w:rsidRDefault="006C5E13" w:rsidP="002C0C4E">
            <w:r w:rsidRPr="00D868D7">
              <w:t>High</w:t>
            </w:r>
          </w:p>
        </w:tc>
      </w:tr>
      <w:tr w:rsidR="006C5E13" w:rsidRPr="00D868D7" w:rsidTr="00FA64B1">
        <w:tc>
          <w:tcPr>
            <w:tcW w:w="2066" w:type="dxa"/>
            <w:shd w:val="clear" w:color="auto" w:fill="FBD4B4" w:themeFill="accent6" w:themeFillTint="66"/>
          </w:tcPr>
          <w:p w:rsidR="006C5E13" w:rsidRPr="00D868D7" w:rsidRDefault="006C5E13" w:rsidP="002C0C4E">
            <w:r w:rsidRPr="00D868D7">
              <w:t>Business Rules:</w:t>
            </w:r>
          </w:p>
        </w:tc>
        <w:tc>
          <w:tcPr>
            <w:tcW w:w="6835" w:type="dxa"/>
            <w:gridSpan w:val="3"/>
          </w:tcPr>
          <w:p w:rsidR="006C5E13" w:rsidRPr="00D868D7" w:rsidRDefault="00053836" w:rsidP="002C0C4E">
            <w:r>
              <w:t>B49</w:t>
            </w:r>
            <w:r w:rsidR="00C000CA">
              <w:t>, B50</w:t>
            </w:r>
            <w:r w:rsidR="00BE4A02">
              <w:t>, B62</w:t>
            </w:r>
          </w:p>
        </w:tc>
      </w:tr>
      <w:tr w:rsidR="006C5E13" w:rsidRPr="00D868D7" w:rsidTr="00FA64B1">
        <w:tc>
          <w:tcPr>
            <w:tcW w:w="2066" w:type="dxa"/>
            <w:shd w:val="clear" w:color="auto" w:fill="FBD4B4" w:themeFill="accent6" w:themeFillTint="66"/>
          </w:tcPr>
          <w:p w:rsidR="006C5E13" w:rsidRPr="00D868D7" w:rsidRDefault="006C5E13" w:rsidP="002C0C4E">
            <w:r w:rsidRPr="00D868D7">
              <w:t>Other Information:</w:t>
            </w:r>
          </w:p>
        </w:tc>
        <w:tc>
          <w:tcPr>
            <w:tcW w:w="6835" w:type="dxa"/>
            <w:gridSpan w:val="3"/>
          </w:tcPr>
          <w:p w:rsidR="006C5E13" w:rsidRPr="00D868D7" w:rsidRDefault="006C5E13" w:rsidP="002C0C4E">
            <w:r w:rsidRPr="00D868D7">
              <w:t>N/A</w:t>
            </w:r>
          </w:p>
        </w:tc>
      </w:tr>
      <w:tr w:rsidR="006C5E13" w:rsidRPr="00D868D7" w:rsidTr="00FA64B1">
        <w:tc>
          <w:tcPr>
            <w:tcW w:w="2066" w:type="dxa"/>
            <w:shd w:val="clear" w:color="auto" w:fill="FBD4B4" w:themeFill="accent6" w:themeFillTint="66"/>
          </w:tcPr>
          <w:p w:rsidR="006C5E13" w:rsidRPr="00D868D7" w:rsidRDefault="006C5E13" w:rsidP="002C0C4E">
            <w:r w:rsidRPr="00D868D7">
              <w:t>Assumptions</w:t>
            </w:r>
          </w:p>
        </w:tc>
        <w:tc>
          <w:tcPr>
            <w:tcW w:w="6835" w:type="dxa"/>
            <w:gridSpan w:val="3"/>
          </w:tcPr>
          <w:p w:rsidR="006C5E13" w:rsidRPr="00D868D7" w:rsidRDefault="006C5E13" w:rsidP="002C0C4E">
            <w:r w:rsidRPr="00D868D7">
              <w:t>N/A</w:t>
            </w:r>
          </w:p>
        </w:tc>
      </w:tr>
    </w:tbl>
    <w:p w:rsidR="00586E06" w:rsidRDefault="00586E06" w:rsidP="002C0C4E">
      <w:pPr>
        <w:pStyle w:val="Heading3"/>
      </w:pPr>
      <w:r>
        <w:lastRenderedPageBreak/>
        <w:t xml:space="preserve"> Customer’s request </w:t>
      </w:r>
      <w:r w:rsidR="004A28AE">
        <w:t>management</w:t>
      </w:r>
    </w:p>
    <w:p w:rsidR="00586E06" w:rsidRPr="00586E06" w:rsidRDefault="00532880" w:rsidP="002C0C4E">
      <w:r w:rsidRPr="00532880">
        <w:rPr>
          <w:noProof/>
          <w:lang w:val="vi-VN" w:eastAsia="vi-VN"/>
        </w:rPr>
        <w:drawing>
          <wp:inline distT="0" distB="0" distL="0" distR="0" wp14:anchorId="12C84ABD" wp14:editId="28E7E30B">
            <wp:extent cx="5292725" cy="32796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92725" cy="3279680"/>
                    </a:xfrm>
                    <a:prstGeom prst="rect">
                      <a:avLst/>
                    </a:prstGeom>
                  </pic:spPr>
                </pic:pic>
              </a:graphicData>
            </a:graphic>
          </wp:inline>
        </w:drawing>
      </w:r>
    </w:p>
    <w:p w:rsidR="00586E06" w:rsidRPr="00586E06" w:rsidRDefault="00586E06" w:rsidP="002C0C4E">
      <w:pPr>
        <w:pStyle w:val="Heading4"/>
      </w:pPr>
      <w:r w:rsidRPr="00AE1901">
        <w:t>Request to change</w:t>
      </w:r>
    </w:p>
    <w:p w:rsidR="00586E06" w:rsidRDefault="00586E06" w:rsidP="002C0C4E">
      <w:pPr>
        <w:pStyle w:val="Heading5"/>
      </w:pPr>
      <w:r>
        <w:t>View</w:t>
      </w:r>
    </w:p>
    <w:p w:rsidR="007D3203" w:rsidRDefault="007D3203"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2C0C4E">
            <w:r>
              <w:t>Use Case ID:</w:t>
            </w:r>
          </w:p>
        </w:tc>
        <w:tc>
          <w:tcPr>
            <w:tcW w:w="6835" w:type="dxa"/>
            <w:gridSpan w:val="3"/>
            <w:shd w:val="clear" w:color="auto" w:fill="FBD4B4" w:themeFill="accent6" w:themeFillTint="66"/>
          </w:tcPr>
          <w:p w:rsidR="00532880" w:rsidRPr="00D868D7" w:rsidRDefault="00532880" w:rsidP="002C0C4E">
            <w:r>
              <w:t>UC-11-01</w:t>
            </w:r>
          </w:p>
        </w:tc>
      </w:tr>
      <w:tr w:rsidR="00532880" w:rsidRPr="00D868D7" w:rsidTr="00FA64B1">
        <w:tc>
          <w:tcPr>
            <w:tcW w:w="2066" w:type="dxa"/>
            <w:shd w:val="clear" w:color="auto" w:fill="FBD4B4" w:themeFill="accent6" w:themeFillTint="66"/>
          </w:tcPr>
          <w:p w:rsidR="00532880" w:rsidRPr="00D868D7" w:rsidRDefault="00532880" w:rsidP="002C0C4E">
            <w:r w:rsidRPr="00D868D7">
              <w:t>Created By:</w:t>
            </w:r>
          </w:p>
        </w:tc>
        <w:tc>
          <w:tcPr>
            <w:tcW w:w="2124" w:type="dxa"/>
          </w:tcPr>
          <w:p w:rsidR="00532880" w:rsidRPr="00E9167E" w:rsidRDefault="00532880" w:rsidP="002C0C4E">
            <w:pPr>
              <w:rPr>
                <w:rFonts w:ascii="Times New Roman" w:hAnsi="Times New Roman" w:cs="Times New Roman"/>
              </w:rPr>
            </w:pPr>
            <w:r w:rsidRPr="00D650E5">
              <w:rPr>
                <w:lang w:val="vi-VN"/>
              </w:rPr>
              <w:t>QuyetNH</w:t>
            </w:r>
          </w:p>
        </w:tc>
        <w:tc>
          <w:tcPr>
            <w:tcW w:w="2347" w:type="dxa"/>
          </w:tcPr>
          <w:p w:rsidR="00532880" w:rsidRPr="00D868D7" w:rsidRDefault="00532880" w:rsidP="002C0C4E">
            <w:r w:rsidRPr="00D868D7">
              <w:t>Date Created:</w:t>
            </w:r>
          </w:p>
        </w:tc>
        <w:tc>
          <w:tcPr>
            <w:tcW w:w="2364" w:type="dxa"/>
          </w:tcPr>
          <w:p w:rsidR="00532880" w:rsidRPr="00D868D7" w:rsidRDefault="00532880" w:rsidP="002C0C4E">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2C0C4E">
            <w:r w:rsidRPr="00D868D7">
              <w:t>Primary Actor:</w:t>
            </w:r>
          </w:p>
        </w:tc>
        <w:tc>
          <w:tcPr>
            <w:tcW w:w="2124" w:type="dxa"/>
          </w:tcPr>
          <w:p w:rsidR="00532880" w:rsidRPr="00D868D7" w:rsidRDefault="00532880" w:rsidP="002C0C4E">
            <w:r>
              <w:t>Administrator</w:t>
            </w:r>
          </w:p>
        </w:tc>
        <w:tc>
          <w:tcPr>
            <w:tcW w:w="2347" w:type="dxa"/>
          </w:tcPr>
          <w:p w:rsidR="00532880" w:rsidRPr="00D868D7" w:rsidRDefault="00532880" w:rsidP="002C0C4E">
            <w:r w:rsidRPr="00D868D7">
              <w:t>Secondary Actor:</w:t>
            </w:r>
          </w:p>
        </w:tc>
        <w:tc>
          <w:tcPr>
            <w:tcW w:w="2364" w:type="dxa"/>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Trigger:</w:t>
            </w:r>
          </w:p>
        </w:tc>
        <w:tc>
          <w:tcPr>
            <w:tcW w:w="6835" w:type="dxa"/>
            <w:gridSpan w:val="3"/>
          </w:tcPr>
          <w:p w:rsidR="00532880" w:rsidRPr="00D868D7" w:rsidRDefault="00532880" w:rsidP="002C0C4E">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Description</w:t>
            </w:r>
          </w:p>
        </w:tc>
        <w:tc>
          <w:tcPr>
            <w:tcW w:w="6835" w:type="dxa"/>
            <w:gridSpan w:val="3"/>
          </w:tcPr>
          <w:p w:rsidR="00532880" w:rsidRPr="00CB3C60" w:rsidRDefault="00532880" w:rsidP="002C0C4E">
            <w:r w:rsidRPr="00D56779">
              <w:t>When customers want to change the informati</w:t>
            </w:r>
            <w:r>
              <w:t xml:space="preserve">on of the objects are in the Active </w:t>
            </w:r>
            <w:r w:rsidRPr="00D56779">
              <w:t>state, or when the</w:t>
            </w:r>
            <w:r>
              <w:t xml:space="preserve">y want to transform from object’s Available </w:t>
            </w:r>
            <w:r w:rsidRPr="00D56779">
              <w:t xml:space="preserve">state to </w:t>
            </w:r>
            <w:r>
              <w:t>object’s</w:t>
            </w:r>
            <w:r w:rsidRPr="00D56779">
              <w:t xml:space="preserve"> Active state</w:t>
            </w:r>
            <w:r w:rsidR="000725F8">
              <w:t xml:space="preserve"> (special case is when customer upload new object and </w:t>
            </w:r>
            <w:r w:rsidR="001E671B">
              <w:t>tick in Available status, it is considered as a request to change status from Available to Active)</w:t>
            </w:r>
            <w:r w:rsidRPr="00D56779">
              <w:t>, they will have to send a request to admin</w:t>
            </w:r>
            <w:r>
              <w:t xml:space="preserve"> to change the status of object</w:t>
            </w:r>
            <w:r w:rsidRPr="00D56779">
              <w:t xml:space="preserve"> from Active to Pending or from Available to Active.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532880" w:rsidRPr="00D868D7" w:rsidTr="00FA64B1">
        <w:tc>
          <w:tcPr>
            <w:tcW w:w="2066" w:type="dxa"/>
            <w:shd w:val="clear" w:color="auto" w:fill="FBD4B4" w:themeFill="accent6" w:themeFillTint="66"/>
          </w:tcPr>
          <w:p w:rsidR="00532880" w:rsidRPr="00D868D7" w:rsidRDefault="00532880" w:rsidP="002C0C4E">
            <w:r w:rsidRPr="00D868D7">
              <w:t>Preconditions:</w:t>
            </w:r>
          </w:p>
        </w:tc>
        <w:tc>
          <w:tcPr>
            <w:tcW w:w="6835" w:type="dxa"/>
            <w:gridSpan w:val="3"/>
          </w:tcPr>
          <w:p w:rsidR="00532880" w:rsidRPr="00D868D7" w:rsidRDefault="00532880" w:rsidP="002C0C4E">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2C0C4E">
            <w:r w:rsidRPr="00D868D7">
              <w:lastRenderedPageBreak/>
              <w:t>Post conditions:</w:t>
            </w:r>
          </w:p>
        </w:tc>
        <w:tc>
          <w:tcPr>
            <w:tcW w:w="6835" w:type="dxa"/>
            <w:gridSpan w:val="3"/>
          </w:tcPr>
          <w:p w:rsidR="00532880" w:rsidRPr="00D868D7" w:rsidRDefault="00532880" w:rsidP="002C0C4E">
            <w:r>
              <w:t xml:space="preserve">List of </w:t>
            </w:r>
            <w:r w:rsidRPr="00725F77">
              <w:t>change</w:t>
            </w:r>
            <w:r>
              <w:t xml:space="preserve"> </w:t>
            </w:r>
            <w:r w:rsidRPr="00725F77">
              <w:t>object</w:t>
            </w:r>
            <w:r>
              <w:t>’s</w:t>
            </w:r>
            <w:r w:rsidRPr="00725F77">
              <w:t xml:space="preserve"> status request</w:t>
            </w:r>
            <w:r>
              <w:t xml:space="preserve"> is displayed</w:t>
            </w:r>
          </w:p>
        </w:tc>
      </w:tr>
      <w:tr w:rsidR="00532880" w:rsidRPr="00D868D7" w:rsidTr="00FA64B1">
        <w:tc>
          <w:tcPr>
            <w:tcW w:w="2066" w:type="dxa"/>
            <w:shd w:val="clear" w:color="auto" w:fill="FBD4B4" w:themeFill="accent6" w:themeFillTint="66"/>
          </w:tcPr>
          <w:p w:rsidR="00532880" w:rsidRPr="00D868D7" w:rsidRDefault="00532880" w:rsidP="002C0C4E">
            <w:r w:rsidRPr="00D868D7">
              <w:t>Normal Flow:</w:t>
            </w:r>
          </w:p>
        </w:tc>
        <w:tc>
          <w:tcPr>
            <w:tcW w:w="6835" w:type="dxa"/>
            <w:gridSpan w:val="3"/>
          </w:tcPr>
          <w:p w:rsidR="00532880" w:rsidRPr="00465B2A" w:rsidRDefault="00532880" w:rsidP="002C0C4E">
            <w:r>
              <w:t>View list of</w:t>
            </w:r>
            <w:r w:rsidRPr="00725F77">
              <w:t xml:space="preserve"> change object</w:t>
            </w:r>
            <w:r>
              <w:t>’s</w:t>
            </w:r>
            <w:r w:rsidRPr="00725F77">
              <w:t xml:space="preserve"> status request</w:t>
            </w:r>
            <w:r w:rsidRPr="00465B2A">
              <w:t>:</w:t>
            </w:r>
          </w:p>
          <w:p w:rsidR="00532880" w:rsidRDefault="00532880" w:rsidP="006E782B">
            <w:pPr>
              <w:pStyle w:val="ListParagraph"/>
              <w:numPr>
                <w:ilvl w:val="0"/>
                <w:numId w:val="28"/>
              </w:numPr>
            </w:pPr>
            <w:r>
              <w:t>Administrator access in to The Erudite Guider system</w:t>
            </w:r>
            <w:r w:rsidRPr="0074664F">
              <w:t>.</w:t>
            </w:r>
          </w:p>
          <w:p w:rsidR="00532880" w:rsidRDefault="00532880" w:rsidP="006E782B">
            <w:pPr>
              <w:pStyle w:val="ListParagraph"/>
              <w:numPr>
                <w:ilvl w:val="0"/>
                <w:numId w:val="28"/>
              </w:numPr>
            </w:pPr>
            <w:r>
              <w:t>Click “</w:t>
            </w:r>
            <w:r w:rsidRPr="003531F4">
              <w:rPr>
                <w:lang w:val="vi-VN"/>
              </w:rPr>
              <w:t>Quản lý bảo tàng</w:t>
            </w:r>
            <w:r>
              <w:t>”.</w:t>
            </w:r>
          </w:p>
          <w:p w:rsidR="00532880" w:rsidRDefault="00532880" w:rsidP="006E782B">
            <w:pPr>
              <w:pStyle w:val="ListParagraph"/>
              <w:numPr>
                <w:ilvl w:val="0"/>
                <w:numId w:val="28"/>
              </w:numPr>
            </w:pPr>
            <w:r>
              <w:t>Click “</w:t>
            </w:r>
            <w:r w:rsidRPr="003531F4">
              <w:rPr>
                <w:lang w:val="vi-VN"/>
              </w:rPr>
              <w:t>Danh sách yêu cầu</w:t>
            </w:r>
            <w:r>
              <w:t>” button.</w:t>
            </w:r>
          </w:p>
          <w:p w:rsidR="00532880" w:rsidRPr="004C2CA8" w:rsidRDefault="00E55B12" w:rsidP="006E782B">
            <w:pPr>
              <w:pStyle w:val="ListParagraph"/>
              <w:numPr>
                <w:ilvl w:val="0"/>
                <w:numId w:val="28"/>
              </w:numPr>
            </w:pPr>
            <w:r>
              <w:t>List of request from customer will be displayed</w:t>
            </w:r>
            <w:r w:rsidR="00532880">
              <w:t>.</w:t>
            </w:r>
          </w:p>
        </w:tc>
      </w:tr>
      <w:tr w:rsidR="00532880" w:rsidRPr="00D868D7" w:rsidTr="00FA64B1">
        <w:tc>
          <w:tcPr>
            <w:tcW w:w="2066" w:type="dxa"/>
            <w:shd w:val="clear" w:color="auto" w:fill="FBD4B4" w:themeFill="accent6" w:themeFillTint="66"/>
          </w:tcPr>
          <w:p w:rsidR="00532880" w:rsidRPr="00D868D7" w:rsidRDefault="00532880" w:rsidP="002C0C4E">
            <w:r w:rsidRPr="00D868D7">
              <w:t>Alternative Flows: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Exceptions: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Priority:</w:t>
            </w:r>
          </w:p>
        </w:tc>
        <w:tc>
          <w:tcPr>
            <w:tcW w:w="6835" w:type="dxa"/>
            <w:gridSpan w:val="3"/>
          </w:tcPr>
          <w:p w:rsidR="00532880" w:rsidRPr="00D868D7" w:rsidRDefault="00532880" w:rsidP="002C0C4E">
            <w:r>
              <w:t>Medium</w:t>
            </w:r>
          </w:p>
        </w:tc>
      </w:tr>
      <w:tr w:rsidR="00532880" w:rsidRPr="00D868D7" w:rsidTr="00FA64B1">
        <w:tc>
          <w:tcPr>
            <w:tcW w:w="2066" w:type="dxa"/>
            <w:shd w:val="clear" w:color="auto" w:fill="FBD4B4" w:themeFill="accent6" w:themeFillTint="66"/>
          </w:tcPr>
          <w:p w:rsidR="00532880" w:rsidRPr="00D868D7" w:rsidRDefault="00532880" w:rsidP="002C0C4E">
            <w:r w:rsidRPr="00D868D7">
              <w:t>Frequency of Use:</w:t>
            </w:r>
          </w:p>
        </w:tc>
        <w:tc>
          <w:tcPr>
            <w:tcW w:w="6835" w:type="dxa"/>
            <w:gridSpan w:val="3"/>
          </w:tcPr>
          <w:p w:rsidR="00532880" w:rsidRPr="00D868D7" w:rsidRDefault="00532880" w:rsidP="002C0C4E">
            <w:r>
              <w:t xml:space="preserve">High </w:t>
            </w:r>
          </w:p>
        </w:tc>
      </w:tr>
      <w:tr w:rsidR="00532880" w:rsidRPr="00D868D7" w:rsidTr="00FA64B1">
        <w:tc>
          <w:tcPr>
            <w:tcW w:w="2066" w:type="dxa"/>
            <w:shd w:val="clear" w:color="auto" w:fill="FBD4B4" w:themeFill="accent6" w:themeFillTint="66"/>
          </w:tcPr>
          <w:p w:rsidR="00532880" w:rsidRPr="00D868D7" w:rsidRDefault="00532880" w:rsidP="002C0C4E">
            <w:r w:rsidRPr="00D868D7">
              <w:t>Business Rules:</w:t>
            </w:r>
          </w:p>
        </w:tc>
        <w:tc>
          <w:tcPr>
            <w:tcW w:w="6835" w:type="dxa"/>
            <w:gridSpan w:val="3"/>
          </w:tcPr>
          <w:p w:rsidR="00532880" w:rsidRPr="00D868D7" w:rsidRDefault="000C0AFB" w:rsidP="002C0C4E">
            <w:r>
              <w:t>B4</w:t>
            </w:r>
            <w:r w:rsidR="00E55B12">
              <w:t>8</w:t>
            </w:r>
          </w:p>
        </w:tc>
      </w:tr>
      <w:tr w:rsidR="00532880" w:rsidRPr="00D868D7" w:rsidTr="00FA64B1">
        <w:tc>
          <w:tcPr>
            <w:tcW w:w="2066" w:type="dxa"/>
            <w:shd w:val="clear" w:color="auto" w:fill="FBD4B4" w:themeFill="accent6" w:themeFillTint="66"/>
          </w:tcPr>
          <w:p w:rsidR="00532880" w:rsidRPr="00D868D7" w:rsidRDefault="00532880" w:rsidP="002C0C4E">
            <w:r w:rsidRPr="00D868D7">
              <w:t>Other Information:</w:t>
            </w:r>
          </w:p>
        </w:tc>
        <w:tc>
          <w:tcPr>
            <w:tcW w:w="6835" w:type="dxa"/>
            <w:gridSpan w:val="3"/>
          </w:tcPr>
          <w:p w:rsidR="00532880" w:rsidRPr="00D868D7" w:rsidRDefault="00532880" w:rsidP="002C0C4E">
            <w:r w:rsidRPr="00D868D7">
              <w:t>N/A</w:t>
            </w:r>
          </w:p>
        </w:tc>
      </w:tr>
      <w:tr w:rsidR="00532880" w:rsidRPr="00D868D7" w:rsidTr="00FA64B1">
        <w:tc>
          <w:tcPr>
            <w:tcW w:w="2066" w:type="dxa"/>
            <w:shd w:val="clear" w:color="auto" w:fill="FBD4B4" w:themeFill="accent6" w:themeFillTint="66"/>
          </w:tcPr>
          <w:p w:rsidR="00532880" w:rsidRPr="00D868D7" w:rsidRDefault="00532880" w:rsidP="002C0C4E">
            <w:r w:rsidRPr="00D868D7">
              <w:t>Assumptions</w:t>
            </w:r>
          </w:p>
        </w:tc>
        <w:tc>
          <w:tcPr>
            <w:tcW w:w="6835" w:type="dxa"/>
            <w:gridSpan w:val="3"/>
          </w:tcPr>
          <w:p w:rsidR="00532880" w:rsidRPr="00D868D7" w:rsidRDefault="00532880" w:rsidP="002C0C4E">
            <w:r w:rsidRPr="00D868D7">
              <w:t>N/A</w:t>
            </w:r>
          </w:p>
        </w:tc>
      </w:tr>
    </w:tbl>
    <w:p w:rsidR="00532880" w:rsidRPr="007D3203" w:rsidRDefault="00532880" w:rsidP="002C0C4E"/>
    <w:p w:rsidR="00586E06" w:rsidRDefault="00586E06" w:rsidP="002C0C4E">
      <w:pPr>
        <w:pStyle w:val="Heading5"/>
      </w:pPr>
      <w:r>
        <w:t>Accept</w:t>
      </w:r>
    </w:p>
    <w:p w:rsidR="00532880" w:rsidRPr="00532880" w:rsidRDefault="00532880"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2C0C4E">
            <w:r>
              <w:t>Use Case ID:</w:t>
            </w:r>
          </w:p>
        </w:tc>
        <w:tc>
          <w:tcPr>
            <w:tcW w:w="6835" w:type="dxa"/>
            <w:gridSpan w:val="3"/>
            <w:shd w:val="clear" w:color="auto" w:fill="FBD4B4" w:themeFill="accent6" w:themeFillTint="66"/>
          </w:tcPr>
          <w:p w:rsidR="00532880" w:rsidRPr="00D868D7" w:rsidRDefault="00532880" w:rsidP="002C0C4E">
            <w:r>
              <w:t>UC-11-02</w:t>
            </w:r>
          </w:p>
        </w:tc>
      </w:tr>
      <w:tr w:rsidR="00532880" w:rsidRPr="00D868D7" w:rsidTr="00FA64B1">
        <w:tc>
          <w:tcPr>
            <w:tcW w:w="2066" w:type="dxa"/>
            <w:shd w:val="clear" w:color="auto" w:fill="FBD4B4" w:themeFill="accent6" w:themeFillTint="66"/>
          </w:tcPr>
          <w:p w:rsidR="00532880" w:rsidRPr="00D868D7" w:rsidRDefault="00532880" w:rsidP="002C0C4E">
            <w:r w:rsidRPr="00D868D7">
              <w:t>Created By:</w:t>
            </w:r>
          </w:p>
        </w:tc>
        <w:tc>
          <w:tcPr>
            <w:tcW w:w="2124" w:type="dxa"/>
          </w:tcPr>
          <w:p w:rsidR="00532880" w:rsidRPr="00E9167E" w:rsidRDefault="00532880" w:rsidP="002C0C4E">
            <w:pPr>
              <w:rPr>
                <w:rFonts w:ascii="Times New Roman" w:hAnsi="Times New Roman" w:cs="Times New Roman"/>
              </w:rPr>
            </w:pPr>
            <w:r w:rsidRPr="00D650E5">
              <w:rPr>
                <w:lang w:val="vi-VN"/>
              </w:rPr>
              <w:t>QuyetNH</w:t>
            </w:r>
          </w:p>
        </w:tc>
        <w:tc>
          <w:tcPr>
            <w:tcW w:w="2347" w:type="dxa"/>
          </w:tcPr>
          <w:p w:rsidR="00532880" w:rsidRPr="00D868D7" w:rsidRDefault="00532880" w:rsidP="002C0C4E">
            <w:r w:rsidRPr="00D868D7">
              <w:t>Date Created:</w:t>
            </w:r>
          </w:p>
        </w:tc>
        <w:tc>
          <w:tcPr>
            <w:tcW w:w="2364" w:type="dxa"/>
          </w:tcPr>
          <w:p w:rsidR="00532880" w:rsidRPr="00D868D7" w:rsidRDefault="00532880" w:rsidP="002C0C4E">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2C0C4E">
            <w:r w:rsidRPr="00D868D7">
              <w:t>Primary Actor:</w:t>
            </w:r>
          </w:p>
        </w:tc>
        <w:tc>
          <w:tcPr>
            <w:tcW w:w="2124" w:type="dxa"/>
          </w:tcPr>
          <w:p w:rsidR="00532880" w:rsidRPr="00D868D7" w:rsidRDefault="00532880" w:rsidP="002C0C4E">
            <w:r>
              <w:t>Administrator</w:t>
            </w:r>
          </w:p>
        </w:tc>
        <w:tc>
          <w:tcPr>
            <w:tcW w:w="2347" w:type="dxa"/>
          </w:tcPr>
          <w:p w:rsidR="00532880" w:rsidRPr="00D868D7" w:rsidRDefault="00532880" w:rsidP="002C0C4E">
            <w:r w:rsidRPr="00D868D7">
              <w:t>Secondary Actor:</w:t>
            </w:r>
          </w:p>
        </w:tc>
        <w:tc>
          <w:tcPr>
            <w:tcW w:w="2364" w:type="dxa"/>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Trigger:</w:t>
            </w:r>
          </w:p>
        </w:tc>
        <w:tc>
          <w:tcPr>
            <w:tcW w:w="6835" w:type="dxa"/>
            <w:gridSpan w:val="3"/>
          </w:tcPr>
          <w:p w:rsidR="00532880" w:rsidRPr="00D868D7" w:rsidRDefault="00532880" w:rsidP="002C0C4E">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Description</w:t>
            </w:r>
          </w:p>
        </w:tc>
        <w:tc>
          <w:tcPr>
            <w:tcW w:w="6835" w:type="dxa"/>
            <w:gridSpan w:val="3"/>
          </w:tcPr>
          <w:p w:rsidR="00532880" w:rsidRPr="00CB3C60" w:rsidRDefault="00532880" w:rsidP="002C0C4E">
            <w:r w:rsidRPr="00125244">
              <w:t>After receiving and evaluating requests from cust</w:t>
            </w:r>
            <w:r>
              <w:t xml:space="preserve">omers, admin can accept easily </w:t>
            </w:r>
            <w:r w:rsidRPr="00125244">
              <w:t>that request by click on the "</w:t>
            </w:r>
            <w:r w:rsidRPr="004C2CA8">
              <w:rPr>
                <w:lang w:val="vi-VN"/>
              </w:rPr>
              <w:t>Chấp nhận</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approved and</w:t>
            </w:r>
            <w:r w:rsidRPr="00125244">
              <w:t xml:space="preserve"> system will notify this approval to customer's account</w:t>
            </w:r>
            <w:r>
              <w:t>.</w:t>
            </w:r>
          </w:p>
        </w:tc>
      </w:tr>
      <w:tr w:rsidR="00532880" w:rsidRPr="00D868D7" w:rsidTr="00FA64B1">
        <w:tc>
          <w:tcPr>
            <w:tcW w:w="2066" w:type="dxa"/>
            <w:shd w:val="clear" w:color="auto" w:fill="FBD4B4" w:themeFill="accent6" w:themeFillTint="66"/>
          </w:tcPr>
          <w:p w:rsidR="00532880" w:rsidRPr="00D868D7" w:rsidRDefault="00532880" w:rsidP="002C0C4E">
            <w:r w:rsidRPr="00D868D7">
              <w:t>Preconditions:</w:t>
            </w:r>
          </w:p>
        </w:tc>
        <w:tc>
          <w:tcPr>
            <w:tcW w:w="6835" w:type="dxa"/>
            <w:gridSpan w:val="3"/>
          </w:tcPr>
          <w:p w:rsidR="00532880" w:rsidRPr="00D868D7" w:rsidRDefault="00532880" w:rsidP="002C0C4E">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Post conditions:</w:t>
            </w:r>
          </w:p>
        </w:tc>
        <w:tc>
          <w:tcPr>
            <w:tcW w:w="6835" w:type="dxa"/>
            <w:gridSpan w:val="3"/>
          </w:tcPr>
          <w:p w:rsidR="0015194D" w:rsidRPr="00D868D7" w:rsidRDefault="00532880" w:rsidP="0015194D">
            <w:r>
              <w:t>C</w:t>
            </w:r>
            <w:r w:rsidRPr="00725F77">
              <w:t>hange</w:t>
            </w:r>
            <w:r>
              <w:t xml:space="preserv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2C0C4E">
            <w:r w:rsidRPr="00D868D7">
              <w:t>Normal Flow:</w:t>
            </w:r>
          </w:p>
        </w:tc>
        <w:tc>
          <w:tcPr>
            <w:tcW w:w="6835" w:type="dxa"/>
            <w:gridSpan w:val="3"/>
          </w:tcPr>
          <w:p w:rsidR="00532880" w:rsidRPr="00465B2A" w:rsidRDefault="00532880" w:rsidP="002C0C4E">
            <w:r w:rsidRPr="00725F77">
              <w:t>Accept change</w:t>
            </w:r>
            <w:r>
              <w:t xml:space="preserve"> </w:t>
            </w:r>
            <w:r w:rsidRPr="00725F77">
              <w:t>object</w:t>
            </w:r>
            <w:r>
              <w:t>’s</w:t>
            </w:r>
            <w:r w:rsidRPr="00725F77">
              <w:t xml:space="preserve"> status request</w:t>
            </w:r>
            <w:r w:rsidRPr="00465B2A">
              <w:t>:</w:t>
            </w:r>
          </w:p>
          <w:p w:rsidR="00532880" w:rsidRDefault="00532880" w:rsidP="006E782B">
            <w:pPr>
              <w:pStyle w:val="ListParagraph"/>
              <w:numPr>
                <w:ilvl w:val="0"/>
                <w:numId w:val="29"/>
              </w:numPr>
            </w:pPr>
            <w:r>
              <w:t>Administrator access in to The Erudite Guider system</w:t>
            </w:r>
            <w:r w:rsidRPr="0074664F">
              <w:t>.</w:t>
            </w:r>
          </w:p>
          <w:p w:rsidR="00532880" w:rsidRDefault="00532880" w:rsidP="006E782B">
            <w:pPr>
              <w:pStyle w:val="ListParagraph"/>
              <w:numPr>
                <w:ilvl w:val="0"/>
                <w:numId w:val="29"/>
              </w:numPr>
            </w:pPr>
            <w:r>
              <w:t>Click “</w:t>
            </w:r>
            <w:r w:rsidRPr="003531F4">
              <w:rPr>
                <w:lang w:val="vi-VN"/>
              </w:rPr>
              <w:t>Quản lý bảo tàng</w:t>
            </w:r>
            <w:r>
              <w:t>”.</w:t>
            </w:r>
          </w:p>
          <w:p w:rsidR="00532880" w:rsidRDefault="00532880" w:rsidP="006E782B">
            <w:pPr>
              <w:pStyle w:val="ListParagraph"/>
              <w:numPr>
                <w:ilvl w:val="0"/>
                <w:numId w:val="29"/>
              </w:numPr>
            </w:pPr>
            <w:r>
              <w:t>Click “</w:t>
            </w:r>
            <w:r w:rsidRPr="003531F4">
              <w:rPr>
                <w:lang w:val="vi-VN"/>
              </w:rPr>
              <w:t>Danh sách yêu cầu</w:t>
            </w:r>
            <w:r>
              <w:t>” button to display list of requests.</w:t>
            </w:r>
          </w:p>
          <w:p w:rsidR="00532880" w:rsidRDefault="00532880" w:rsidP="006E782B">
            <w:pPr>
              <w:pStyle w:val="ListParagraph"/>
              <w:numPr>
                <w:ilvl w:val="0"/>
                <w:numId w:val="29"/>
              </w:numPr>
            </w:pPr>
            <w:r>
              <w:t>Administrator verify request.</w:t>
            </w:r>
          </w:p>
          <w:p w:rsidR="00532880" w:rsidRDefault="00532880" w:rsidP="006E782B">
            <w:pPr>
              <w:pStyle w:val="ListParagraph"/>
              <w:numPr>
                <w:ilvl w:val="0"/>
                <w:numId w:val="29"/>
              </w:numPr>
            </w:pPr>
            <w:r>
              <w:t>Click “</w:t>
            </w:r>
            <w:r w:rsidRPr="004C2CA8">
              <w:rPr>
                <w:lang w:val="vi-VN"/>
              </w:rPr>
              <w:t>Xử lý yêu cầu</w:t>
            </w:r>
            <w:r>
              <w:t>”</w:t>
            </w:r>
            <w:r w:rsidRPr="00125244">
              <w:t xml:space="preserve"> button of each request.</w:t>
            </w:r>
          </w:p>
          <w:p w:rsidR="00532880" w:rsidRPr="004C2CA8" w:rsidRDefault="00532880" w:rsidP="006E782B">
            <w:pPr>
              <w:pStyle w:val="ListParagraph"/>
              <w:numPr>
                <w:ilvl w:val="0"/>
                <w:numId w:val="29"/>
              </w:numPr>
            </w:pPr>
            <w:r>
              <w:t xml:space="preserve">Click </w:t>
            </w:r>
            <w:r w:rsidRPr="00125244">
              <w:t>"</w:t>
            </w:r>
            <w:r w:rsidRPr="004C2CA8">
              <w:rPr>
                <w:lang w:val="vi-VN"/>
              </w:rPr>
              <w:t>Chấp nhận</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2C0C4E">
            <w:r w:rsidRPr="00D868D7">
              <w:lastRenderedPageBreak/>
              <w:t>Alternative Flows:</w:t>
            </w:r>
          </w:p>
        </w:tc>
        <w:tc>
          <w:tcPr>
            <w:tcW w:w="6835" w:type="dxa"/>
            <w:gridSpan w:val="3"/>
          </w:tcPr>
          <w:p w:rsidR="00532880" w:rsidRPr="00D868D7" w:rsidRDefault="00190707" w:rsidP="002C0C4E">
            <w:r>
              <w:t>At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2C0C4E">
            <w:r w:rsidRPr="00D868D7">
              <w:t>Exceptions: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Priority:</w:t>
            </w:r>
          </w:p>
        </w:tc>
        <w:tc>
          <w:tcPr>
            <w:tcW w:w="6835" w:type="dxa"/>
            <w:gridSpan w:val="3"/>
          </w:tcPr>
          <w:p w:rsidR="00532880" w:rsidRPr="00D868D7" w:rsidRDefault="00532880" w:rsidP="002C0C4E">
            <w:r>
              <w:t>Medium</w:t>
            </w:r>
          </w:p>
        </w:tc>
      </w:tr>
      <w:tr w:rsidR="00532880" w:rsidRPr="00D868D7" w:rsidTr="00FA64B1">
        <w:tc>
          <w:tcPr>
            <w:tcW w:w="2066" w:type="dxa"/>
            <w:shd w:val="clear" w:color="auto" w:fill="FBD4B4" w:themeFill="accent6" w:themeFillTint="66"/>
          </w:tcPr>
          <w:p w:rsidR="00532880" w:rsidRPr="00D868D7" w:rsidRDefault="00532880" w:rsidP="002C0C4E">
            <w:r w:rsidRPr="00D868D7">
              <w:t>Frequency of Use:</w:t>
            </w:r>
          </w:p>
        </w:tc>
        <w:tc>
          <w:tcPr>
            <w:tcW w:w="6835" w:type="dxa"/>
            <w:gridSpan w:val="3"/>
          </w:tcPr>
          <w:p w:rsidR="00532880" w:rsidRPr="00D868D7" w:rsidRDefault="00532880" w:rsidP="002C0C4E">
            <w:r>
              <w:t xml:space="preserve">High </w:t>
            </w:r>
          </w:p>
        </w:tc>
      </w:tr>
      <w:tr w:rsidR="00532880" w:rsidRPr="00D868D7" w:rsidTr="00FA64B1">
        <w:tc>
          <w:tcPr>
            <w:tcW w:w="2066" w:type="dxa"/>
            <w:shd w:val="clear" w:color="auto" w:fill="FBD4B4" w:themeFill="accent6" w:themeFillTint="66"/>
          </w:tcPr>
          <w:p w:rsidR="00532880" w:rsidRPr="00D868D7" w:rsidRDefault="00532880" w:rsidP="002C0C4E">
            <w:r w:rsidRPr="00D868D7">
              <w:t>Business Rules:</w:t>
            </w:r>
          </w:p>
        </w:tc>
        <w:tc>
          <w:tcPr>
            <w:tcW w:w="6835" w:type="dxa"/>
            <w:gridSpan w:val="3"/>
          </w:tcPr>
          <w:p w:rsidR="00532880" w:rsidRPr="00BE4A02" w:rsidRDefault="000C0AFB" w:rsidP="002C0C4E">
            <w:pPr>
              <w:rPr>
                <w:b/>
              </w:rPr>
            </w:pPr>
            <w:r>
              <w:t xml:space="preserve">B48, </w:t>
            </w:r>
            <w:r w:rsidR="00E55B12">
              <w:t xml:space="preserve">B49, </w:t>
            </w:r>
            <w:r>
              <w:t>B5</w:t>
            </w:r>
            <w:r w:rsidR="00053836">
              <w:t>1</w:t>
            </w:r>
            <w:r w:rsidR="00BE4A02">
              <w:t>, B62</w:t>
            </w:r>
          </w:p>
        </w:tc>
      </w:tr>
      <w:tr w:rsidR="00532880" w:rsidRPr="00D868D7" w:rsidTr="00FA64B1">
        <w:tc>
          <w:tcPr>
            <w:tcW w:w="2066" w:type="dxa"/>
            <w:shd w:val="clear" w:color="auto" w:fill="FBD4B4" w:themeFill="accent6" w:themeFillTint="66"/>
          </w:tcPr>
          <w:p w:rsidR="00532880" w:rsidRPr="00D868D7" w:rsidRDefault="00532880" w:rsidP="002C0C4E">
            <w:r w:rsidRPr="00D868D7">
              <w:t>Other Information:</w:t>
            </w:r>
          </w:p>
        </w:tc>
        <w:tc>
          <w:tcPr>
            <w:tcW w:w="6835" w:type="dxa"/>
            <w:gridSpan w:val="3"/>
          </w:tcPr>
          <w:p w:rsidR="00532880" w:rsidRPr="00D868D7" w:rsidRDefault="00532880" w:rsidP="002C0C4E">
            <w:r w:rsidRPr="00D868D7">
              <w:t>N/A</w:t>
            </w:r>
          </w:p>
        </w:tc>
      </w:tr>
      <w:tr w:rsidR="00532880" w:rsidRPr="00D868D7" w:rsidTr="00FA64B1">
        <w:tc>
          <w:tcPr>
            <w:tcW w:w="2066" w:type="dxa"/>
            <w:shd w:val="clear" w:color="auto" w:fill="FBD4B4" w:themeFill="accent6" w:themeFillTint="66"/>
          </w:tcPr>
          <w:p w:rsidR="00532880" w:rsidRPr="00D868D7" w:rsidRDefault="00532880" w:rsidP="002C0C4E">
            <w:r w:rsidRPr="00D868D7">
              <w:t>Assumptions</w:t>
            </w:r>
          </w:p>
        </w:tc>
        <w:tc>
          <w:tcPr>
            <w:tcW w:w="6835" w:type="dxa"/>
            <w:gridSpan w:val="3"/>
          </w:tcPr>
          <w:p w:rsidR="00532880" w:rsidRPr="00D868D7" w:rsidRDefault="00532880" w:rsidP="002C0C4E">
            <w:r w:rsidRPr="00D868D7">
              <w:t>N/A</w:t>
            </w:r>
          </w:p>
        </w:tc>
      </w:tr>
    </w:tbl>
    <w:p w:rsidR="00532880" w:rsidRPr="00532880" w:rsidRDefault="00532880" w:rsidP="002C0C4E"/>
    <w:p w:rsidR="00586E06" w:rsidRDefault="00586E06" w:rsidP="002C0C4E">
      <w:pPr>
        <w:pStyle w:val="Heading5"/>
      </w:pPr>
      <w:r>
        <w:t>Reject</w:t>
      </w:r>
    </w:p>
    <w:p w:rsidR="00532880" w:rsidRDefault="00532880"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32880" w:rsidRPr="00D868D7" w:rsidTr="00FA64B1">
        <w:tc>
          <w:tcPr>
            <w:tcW w:w="2066" w:type="dxa"/>
            <w:shd w:val="clear" w:color="auto" w:fill="FBD4B4" w:themeFill="accent6" w:themeFillTint="66"/>
          </w:tcPr>
          <w:p w:rsidR="00532880" w:rsidRPr="00D868D7" w:rsidRDefault="00532880" w:rsidP="002C0C4E">
            <w:r>
              <w:t>Use Case ID:</w:t>
            </w:r>
          </w:p>
        </w:tc>
        <w:tc>
          <w:tcPr>
            <w:tcW w:w="6835" w:type="dxa"/>
            <w:gridSpan w:val="3"/>
            <w:shd w:val="clear" w:color="auto" w:fill="FBD4B4" w:themeFill="accent6" w:themeFillTint="66"/>
          </w:tcPr>
          <w:p w:rsidR="00532880" w:rsidRPr="00D868D7" w:rsidRDefault="00532880" w:rsidP="002C0C4E">
            <w:r>
              <w:t>UC-11-03</w:t>
            </w:r>
          </w:p>
        </w:tc>
      </w:tr>
      <w:tr w:rsidR="00532880" w:rsidRPr="00D868D7" w:rsidTr="00FA64B1">
        <w:tc>
          <w:tcPr>
            <w:tcW w:w="2066" w:type="dxa"/>
            <w:shd w:val="clear" w:color="auto" w:fill="FBD4B4" w:themeFill="accent6" w:themeFillTint="66"/>
          </w:tcPr>
          <w:p w:rsidR="00532880" w:rsidRPr="00D868D7" w:rsidRDefault="00532880" w:rsidP="002C0C4E">
            <w:r w:rsidRPr="00D868D7">
              <w:t>Created By:</w:t>
            </w:r>
          </w:p>
        </w:tc>
        <w:tc>
          <w:tcPr>
            <w:tcW w:w="2124" w:type="dxa"/>
          </w:tcPr>
          <w:p w:rsidR="00532880" w:rsidRPr="00E9167E" w:rsidRDefault="00532880" w:rsidP="002C0C4E">
            <w:pPr>
              <w:rPr>
                <w:rFonts w:ascii="Times New Roman" w:hAnsi="Times New Roman" w:cs="Times New Roman"/>
              </w:rPr>
            </w:pPr>
            <w:r w:rsidRPr="00D650E5">
              <w:rPr>
                <w:lang w:val="vi-VN"/>
              </w:rPr>
              <w:t>QuyetNH</w:t>
            </w:r>
          </w:p>
        </w:tc>
        <w:tc>
          <w:tcPr>
            <w:tcW w:w="2347" w:type="dxa"/>
          </w:tcPr>
          <w:p w:rsidR="00532880" w:rsidRPr="00D868D7" w:rsidRDefault="00532880" w:rsidP="002C0C4E">
            <w:r w:rsidRPr="00D868D7">
              <w:t>Date Created:</w:t>
            </w:r>
          </w:p>
        </w:tc>
        <w:tc>
          <w:tcPr>
            <w:tcW w:w="2364" w:type="dxa"/>
          </w:tcPr>
          <w:p w:rsidR="00532880" w:rsidRPr="00D868D7" w:rsidRDefault="00532880" w:rsidP="002C0C4E">
            <w:r>
              <w:t>11/10</w:t>
            </w:r>
            <w:r w:rsidRPr="00D868D7">
              <w:t>/2016</w:t>
            </w:r>
          </w:p>
        </w:tc>
      </w:tr>
      <w:tr w:rsidR="00532880" w:rsidRPr="00D868D7" w:rsidTr="00FA64B1">
        <w:tc>
          <w:tcPr>
            <w:tcW w:w="2066" w:type="dxa"/>
            <w:shd w:val="clear" w:color="auto" w:fill="FBD4B4" w:themeFill="accent6" w:themeFillTint="66"/>
          </w:tcPr>
          <w:p w:rsidR="00532880" w:rsidRPr="00D868D7" w:rsidRDefault="00532880" w:rsidP="002C0C4E">
            <w:r w:rsidRPr="00D868D7">
              <w:t>Primary Actor:</w:t>
            </w:r>
          </w:p>
        </w:tc>
        <w:tc>
          <w:tcPr>
            <w:tcW w:w="2124" w:type="dxa"/>
          </w:tcPr>
          <w:p w:rsidR="00532880" w:rsidRPr="00D868D7" w:rsidRDefault="00532880" w:rsidP="002C0C4E">
            <w:r>
              <w:t>Administrator</w:t>
            </w:r>
          </w:p>
        </w:tc>
        <w:tc>
          <w:tcPr>
            <w:tcW w:w="2347" w:type="dxa"/>
          </w:tcPr>
          <w:p w:rsidR="00532880" w:rsidRPr="00D868D7" w:rsidRDefault="00532880" w:rsidP="002C0C4E">
            <w:r w:rsidRPr="00D868D7">
              <w:t>Secondary Actor:</w:t>
            </w:r>
          </w:p>
        </w:tc>
        <w:tc>
          <w:tcPr>
            <w:tcW w:w="2364" w:type="dxa"/>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Trigger:</w:t>
            </w:r>
          </w:p>
        </w:tc>
        <w:tc>
          <w:tcPr>
            <w:tcW w:w="6835" w:type="dxa"/>
            <w:gridSpan w:val="3"/>
          </w:tcPr>
          <w:p w:rsidR="00532880" w:rsidRPr="00D868D7" w:rsidRDefault="00532880" w:rsidP="002C0C4E">
            <w:r>
              <w:t>Administrator</w:t>
            </w:r>
            <w:r w:rsidRPr="00A00F97">
              <w:t xml:space="preserve"> needs to access to </w:t>
            </w:r>
            <w:r>
              <w:t>The Erudite Guider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Description</w:t>
            </w:r>
          </w:p>
        </w:tc>
        <w:tc>
          <w:tcPr>
            <w:tcW w:w="6835" w:type="dxa"/>
            <w:gridSpan w:val="3"/>
          </w:tcPr>
          <w:p w:rsidR="00532880" w:rsidRPr="00CB3C60" w:rsidRDefault="00532880" w:rsidP="002C0C4E">
            <w:r w:rsidRPr="00125244">
              <w:t>After receiving and evaluating requests from cust</w:t>
            </w:r>
            <w:r>
              <w:t xml:space="preserve">omers, admin can accept easily </w:t>
            </w:r>
            <w:r w:rsidRPr="00125244">
              <w:t>that request by click on the "</w:t>
            </w:r>
            <w:r w:rsidRPr="00A87847">
              <w:rPr>
                <w:lang w:val="vi-VN"/>
              </w:rPr>
              <w:t>Từ chối</w:t>
            </w:r>
            <w:r w:rsidRPr="00125244">
              <w:t xml:space="preserve">" button in a </w:t>
            </w:r>
            <w:r w:rsidRPr="00836751">
              <w:t xml:space="preserve">prompt </w:t>
            </w:r>
            <w:r w:rsidRPr="00125244">
              <w:t>window displayed after clicking the "</w:t>
            </w:r>
            <w:r w:rsidRPr="004C2CA8">
              <w:rPr>
                <w:lang w:val="vi-VN"/>
              </w:rPr>
              <w:t>Xử lý yêu cầu</w:t>
            </w:r>
            <w:r w:rsidRPr="00125244">
              <w:t>" button of each request. This means that customer</w:t>
            </w:r>
            <w:r>
              <w:t>’s request had been denied and</w:t>
            </w:r>
            <w:r w:rsidRPr="00125244">
              <w:t xml:space="preserve"> system will notify this to customer's account</w:t>
            </w:r>
            <w:r>
              <w:t>.</w:t>
            </w:r>
          </w:p>
        </w:tc>
      </w:tr>
      <w:tr w:rsidR="00532880" w:rsidRPr="00D868D7" w:rsidTr="00FA64B1">
        <w:tc>
          <w:tcPr>
            <w:tcW w:w="2066" w:type="dxa"/>
            <w:shd w:val="clear" w:color="auto" w:fill="FBD4B4" w:themeFill="accent6" w:themeFillTint="66"/>
          </w:tcPr>
          <w:p w:rsidR="00532880" w:rsidRPr="00D868D7" w:rsidRDefault="00532880" w:rsidP="002C0C4E">
            <w:r w:rsidRPr="00D868D7">
              <w:t>Preconditions:</w:t>
            </w:r>
          </w:p>
        </w:tc>
        <w:tc>
          <w:tcPr>
            <w:tcW w:w="6835" w:type="dxa"/>
            <w:gridSpan w:val="3"/>
          </w:tcPr>
          <w:p w:rsidR="00532880" w:rsidRPr="00D868D7" w:rsidRDefault="00532880" w:rsidP="002C0C4E">
            <w:r>
              <w:t>Administrator has valid account on system.</w:t>
            </w:r>
          </w:p>
        </w:tc>
      </w:tr>
      <w:tr w:rsidR="00532880" w:rsidRPr="00D868D7" w:rsidTr="00FA64B1">
        <w:tc>
          <w:tcPr>
            <w:tcW w:w="2066" w:type="dxa"/>
            <w:shd w:val="clear" w:color="auto" w:fill="FBD4B4" w:themeFill="accent6" w:themeFillTint="66"/>
          </w:tcPr>
          <w:p w:rsidR="00532880" w:rsidRPr="00D868D7" w:rsidRDefault="00532880" w:rsidP="002C0C4E">
            <w:r w:rsidRPr="00D868D7">
              <w:t>Post conditions:</w:t>
            </w:r>
          </w:p>
        </w:tc>
        <w:tc>
          <w:tcPr>
            <w:tcW w:w="6835" w:type="dxa"/>
            <w:gridSpan w:val="3"/>
          </w:tcPr>
          <w:p w:rsidR="00532880" w:rsidRPr="00D868D7" w:rsidRDefault="00FD0846" w:rsidP="002C0C4E">
            <w:r>
              <w:t>C</w:t>
            </w:r>
            <w:r w:rsidRPr="00725F77">
              <w:t>hange</w:t>
            </w:r>
            <w:r>
              <w:t xml:space="preserv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532880" w:rsidRPr="00D868D7" w:rsidTr="00FA64B1">
        <w:tc>
          <w:tcPr>
            <w:tcW w:w="2066" w:type="dxa"/>
            <w:shd w:val="clear" w:color="auto" w:fill="FBD4B4" w:themeFill="accent6" w:themeFillTint="66"/>
          </w:tcPr>
          <w:p w:rsidR="00532880" w:rsidRPr="00D868D7" w:rsidRDefault="00532880" w:rsidP="002C0C4E">
            <w:r w:rsidRPr="00D868D7">
              <w:t>Normal Flow:</w:t>
            </w:r>
          </w:p>
        </w:tc>
        <w:tc>
          <w:tcPr>
            <w:tcW w:w="6835" w:type="dxa"/>
            <w:gridSpan w:val="3"/>
          </w:tcPr>
          <w:p w:rsidR="00532880" w:rsidRPr="00465B2A" w:rsidRDefault="00532880" w:rsidP="002C0C4E">
            <w:r w:rsidRPr="004856C4">
              <w:t>Reject change</w:t>
            </w:r>
            <w:r>
              <w:t xml:space="preserve"> </w:t>
            </w:r>
            <w:r w:rsidRPr="004856C4">
              <w:t>object</w:t>
            </w:r>
            <w:r>
              <w:t>’s</w:t>
            </w:r>
            <w:r w:rsidRPr="004856C4">
              <w:t xml:space="preserve"> status request</w:t>
            </w:r>
            <w:r w:rsidRPr="00465B2A">
              <w:t>:</w:t>
            </w:r>
          </w:p>
          <w:p w:rsidR="00532880" w:rsidRDefault="00532880" w:rsidP="006E782B">
            <w:pPr>
              <w:pStyle w:val="ListParagraph"/>
              <w:numPr>
                <w:ilvl w:val="0"/>
                <w:numId w:val="30"/>
              </w:numPr>
            </w:pPr>
            <w:r>
              <w:t>Administrator access in to The Erudite Guider system</w:t>
            </w:r>
            <w:r w:rsidRPr="0074664F">
              <w:t>.</w:t>
            </w:r>
          </w:p>
          <w:p w:rsidR="00532880" w:rsidRDefault="00532880" w:rsidP="006E782B">
            <w:pPr>
              <w:pStyle w:val="ListParagraph"/>
              <w:numPr>
                <w:ilvl w:val="0"/>
                <w:numId w:val="30"/>
              </w:numPr>
            </w:pPr>
            <w:r>
              <w:t>Click “</w:t>
            </w:r>
            <w:r w:rsidRPr="003531F4">
              <w:rPr>
                <w:lang w:val="vi-VN"/>
              </w:rPr>
              <w:t>Quản lý bảo tàng</w:t>
            </w:r>
            <w:r>
              <w:t>”.</w:t>
            </w:r>
          </w:p>
          <w:p w:rsidR="00532880" w:rsidRDefault="00532880" w:rsidP="006E782B">
            <w:pPr>
              <w:pStyle w:val="ListParagraph"/>
              <w:numPr>
                <w:ilvl w:val="0"/>
                <w:numId w:val="30"/>
              </w:numPr>
            </w:pPr>
            <w:r>
              <w:t>Click “</w:t>
            </w:r>
            <w:r w:rsidRPr="003531F4">
              <w:rPr>
                <w:lang w:val="vi-VN"/>
              </w:rPr>
              <w:t>Danh sách yêu cầu</w:t>
            </w:r>
            <w:r>
              <w:t>” button to display list of requests.</w:t>
            </w:r>
          </w:p>
          <w:p w:rsidR="00532880" w:rsidRDefault="00532880" w:rsidP="006E782B">
            <w:pPr>
              <w:pStyle w:val="ListParagraph"/>
              <w:numPr>
                <w:ilvl w:val="0"/>
                <w:numId w:val="30"/>
              </w:numPr>
            </w:pPr>
            <w:r>
              <w:t>Administrator verify request.</w:t>
            </w:r>
          </w:p>
          <w:p w:rsidR="00532880" w:rsidRDefault="00532880" w:rsidP="006E782B">
            <w:pPr>
              <w:pStyle w:val="ListParagraph"/>
              <w:numPr>
                <w:ilvl w:val="0"/>
                <w:numId w:val="30"/>
              </w:numPr>
            </w:pPr>
            <w:r>
              <w:t>Click “</w:t>
            </w:r>
            <w:r w:rsidRPr="004C2CA8">
              <w:rPr>
                <w:lang w:val="vi-VN"/>
              </w:rPr>
              <w:t>Xử lý yêu cầu</w:t>
            </w:r>
            <w:r>
              <w:t>”</w:t>
            </w:r>
            <w:r w:rsidRPr="00125244">
              <w:t xml:space="preserve"> button of each request.</w:t>
            </w:r>
          </w:p>
          <w:p w:rsidR="00532880" w:rsidRPr="004C2CA8" w:rsidRDefault="00532880" w:rsidP="006E782B">
            <w:pPr>
              <w:pStyle w:val="ListParagraph"/>
              <w:numPr>
                <w:ilvl w:val="0"/>
                <w:numId w:val="30"/>
              </w:numPr>
            </w:pPr>
            <w:r>
              <w:t xml:space="preserve">Click </w:t>
            </w:r>
            <w:r w:rsidRPr="00125244">
              <w:t>"</w:t>
            </w:r>
            <w:r w:rsidRPr="00A87847">
              <w:rPr>
                <w:lang w:val="vi-VN"/>
              </w:rPr>
              <w:t>Từ chối</w:t>
            </w:r>
            <w:r w:rsidRPr="00125244">
              <w:t>" button</w:t>
            </w:r>
            <w:r>
              <w:t xml:space="preserve"> to accept the request. </w:t>
            </w:r>
          </w:p>
        </w:tc>
      </w:tr>
      <w:tr w:rsidR="00532880" w:rsidRPr="00D868D7" w:rsidTr="00FA64B1">
        <w:tc>
          <w:tcPr>
            <w:tcW w:w="2066" w:type="dxa"/>
            <w:shd w:val="clear" w:color="auto" w:fill="FBD4B4" w:themeFill="accent6" w:themeFillTint="66"/>
          </w:tcPr>
          <w:p w:rsidR="00532880" w:rsidRPr="00D868D7" w:rsidRDefault="00532880" w:rsidP="002C0C4E">
            <w:r w:rsidRPr="00D868D7">
              <w:t>Alternative Flows:</w:t>
            </w:r>
          </w:p>
        </w:tc>
        <w:tc>
          <w:tcPr>
            <w:tcW w:w="6835" w:type="dxa"/>
            <w:gridSpan w:val="3"/>
          </w:tcPr>
          <w:p w:rsidR="00532880" w:rsidRPr="00D868D7" w:rsidRDefault="00E01DF1" w:rsidP="002C0C4E">
            <w:r>
              <w:t>At step 5</w:t>
            </w:r>
            <w:r w:rsidR="00532880">
              <w:t>, Administrator click “</w:t>
            </w:r>
            <w:r w:rsidR="00532880" w:rsidRPr="00A87847">
              <w:rPr>
                <w:lang w:val="vi-VN"/>
              </w:rPr>
              <w:t>Đóng</w:t>
            </w:r>
            <w:r w:rsidR="00532880">
              <w:t>” button.</w:t>
            </w:r>
          </w:p>
        </w:tc>
      </w:tr>
      <w:tr w:rsidR="00532880" w:rsidRPr="00D868D7" w:rsidTr="00FA64B1">
        <w:tc>
          <w:tcPr>
            <w:tcW w:w="2066" w:type="dxa"/>
            <w:shd w:val="clear" w:color="auto" w:fill="FBD4B4" w:themeFill="accent6" w:themeFillTint="66"/>
          </w:tcPr>
          <w:p w:rsidR="00532880" w:rsidRPr="00D868D7" w:rsidRDefault="00532880" w:rsidP="002C0C4E">
            <w:r w:rsidRPr="00D868D7">
              <w:t>Exceptions:</w:t>
            </w:r>
          </w:p>
        </w:tc>
        <w:tc>
          <w:tcPr>
            <w:tcW w:w="6835" w:type="dxa"/>
            <w:gridSpan w:val="3"/>
          </w:tcPr>
          <w:p w:rsidR="00532880" w:rsidRPr="00D868D7" w:rsidRDefault="00532880" w:rsidP="002C0C4E">
            <w:r>
              <w:t>N/A</w:t>
            </w:r>
          </w:p>
        </w:tc>
      </w:tr>
      <w:tr w:rsidR="00532880" w:rsidRPr="00D868D7" w:rsidTr="00FA64B1">
        <w:tc>
          <w:tcPr>
            <w:tcW w:w="2066" w:type="dxa"/>
            <w:shd w:val="clear" w:color="auto" w:fill="FBD4B4" w:themeFill="accent6" w:themeFillTint="66"/>
          </w:tcPr>
          <w:p w:rsidR="00532880" w:rsidRPr="00D868D7" w:rsidRDefault="00532880" w:rsidP="002C0C4E">
            <w:r w:rsidRPr="00D868D7">
              <w:t>Priority:</w:t>
            </w:r>
          </w:p>
        </w:tc>
        <w:tc>
          <w:tcPr>
            <w:tcW w:w="6835" w:type="dxa"/>
            <w:gridSpan w:val="3"/>
          </w:tcPr>
          <w:p w:rsidR="00532880" w:rsidRPr="00D868D7" w:rsidRDefault="00532880" w:rsidP="002C0C4E">
            <w:r>
              <w:t>Medium</w:t>
            </w:r>
          </w:p>
        </w:tc>
      </w:tr>
      <w:tr w:rsidR="00532880" w:rsidRPr="00D868D7" w:rsidTr="00FA64B1">
        <w:tc>
          <w:tcPr>
            <w:tcW w:w="2066" w:type="dxa"/>
            <w:shd w:val="clear" w:color="auto" w:fill="FBD4B4" w:themeFill="accent6" w:themeFillTint="66"/>
          </w:tcPr>
          <w:p w:rsidR="00532880" w:rsidRPr="00D868D7" w:rsidRDefault="00532880" w:rsidP="002C0C4E">
            <w:r w:rsidRPr="00D868D7">
              <w:t>Frequency of Use:</w:t>
            </w:r>
          </w:p>
        </w:tc>
        <w:tc>
          <w:tcPr>
            <w:tcW w:w="6835" w:type="dxa"/>
            <w:gridSpan w:val="3"/>
          </w:tcPr>
          <w:p w:rsidR="00532880" w:rsidRPr="00D868D7" w:rsidRDefault="00532880" w:rsidP="002C0C4E">
            <w:r>
              <w:t xml:space="preserve">High </w:t>
            </w:r>
          </w:p>
        </w:tc>
      </w:tr>
      <w:tr w:rsidR="00532880" w:rsidRPr="00D868D7" w:rsidTr="00FA64B1">
        <w:tc>
          <w:tcPr>
            <w:tcW w:w="2066" w:type="dxa"/>
            <w:shd w:val="clear" w:color="auto" w:fill="FBD4B4" w:themeFill="accent6" w:themeFillTint="66"/>
          </w:tcPr>
          <w:p w:rsidR="00532880" w:rsidRPr="00D868D7" w:rsidRDefault="00532880" w:rsidP="002C0C4E">
            <w:r w:rsidRPr="00D868D7">
              <w:lastRenderedPageBreak/>
              <w:t>Business Rules:</w:t>
            </w:r>
          </w:p>
        </w:tc>
        <w:tc>
          <w:tcPr>
            <w:tcW w:w="6835" w:type="dxa"/>
            <w:gridSpan w:val="3"/>
          </w:tcPr>
          <w:p w:rsidR="00532880" w:rsidRPr="00BE4A02" w:rsidRDefault="00BF35C3" w:rsidP="002C0C4E">
            <w:pPr>
              <w:rPr>
                <w:b/>
              </w:rPr>
            </w:pPr>
            <w:r>
              <w:t xml:space="preserve">B48, </w:t>
            </w:r>
            <w:r w:rsidR="00053836">
              <w:t xml:space="preserve">B49, </w:t>
            </w:r>
            <w:r>
              <w:t>B5</w:t>
            </w:r>
            <w:r w:rsidR="00053836">
              <w:t>1</w:t>
            </w:r>
            <w:r w:rsidR="00BE4A02">
              <w:t>, B62</w:t>
            </w:r>
          </w:p>
        </w:tc>
      </w:tr>
      <w:tr w:rsidR="00532880" w:rsidRPr="00D868D7" w:rsidTr="00FA64B1">
        <w:tc>
          <w:tcPr>
            <w:tcW w:w="2066" w:type="dxa"/>
            <w:shd w:val="clear" w:color="auto" w:fill="FBD4B4" w:themeFill="accent6" w:themeFillTint="66"/>
          </w:tcPr>
          <w:p w:rsidR="00532880" w:rsidRPr="00D868D7" w:rsidRDefault="00532880" w:rsidP="002C0C4E">
            <w:r w:rsidRPr="00D868D7">
              <w:t>Other Information:</w:t>
            </w:r>
          </w:p>
        </w:tc>
        <w:tc>
          <w:tcPr>
            <w:tcW w:w="6835" w:type="dxa"/>
            <w:gridSpan w:val="3"/>
          </w:tcPr>
          <w:p w:rsidR="00532880" w:rsidRPr="00D868D7" w:rsidRDefault="00532880" w:rsidP="002C0C4E">
            <w:r w:rsidRPr="00D868D7">
              <w:t>N/A</w:t>
            </w:r>
          </w:p>
        </w:tc>
      </w:tr>
      <w:tr w:rsidR="00532880" w:rsidRPr="00D868D7" w:rsidTr="00FA64B1">
        <w:tc>
          <w:tcPr>
            <w:tcW w:w="2066" w:type="dxa"/>
            <w:shd w:val="clear" w:color="auto" w:fill="FBD4B4" w:themeFill="accent6" w:themeFillTint="66"/>
          </w:tcPr>
          <w:p w:rsidR="00532880" w:rsidRPr="00D868D7" w:rsidRDefault="00532880" w:rsidP="002C0C4E">
            <w:r w:rsidRPr="00D868D7">
              <w:t>Assumptions</w:t>
            </w:r>
          </w:p>
        </w:tc>
        <w:tc>
          <w:tcPr>
            <w:tcW w:w="6835" w:type="dxa"/>
            <w:gridSpan w:val="3"/>
          </w:tcPr>
          <w:p w:rsidR="00532880" w:rsidRPr="00D868D7" w:rsidRDefault="00532880" w:rsidP="002C0C4E">
            <w:r w:rsidRPr="00D868D7">
              <w:t>N/A</w:t>
            </w:r>
          </w:p>
        </w:tc>
      </w:tr>
    </w:tbl>
    <w:p w:rsidR="00532880" w:rsidRPr="00532880" w:rsidRDefault="00532880" w:rsidP="002C0C4E"/>
    <w:p w:rsidR="00586E06" w:rsidRDefault="00586E06" w:rsidP="002C0C4E">
      <w:pPr>
        <w:pStyle w:val="Heading4"/>
      </w:pPr>
      <w:r w:rsidRPr="00AE1901">
        <w:t>Request to delete</w:t>
      </w:r>
    </w:p>
    <w:p w:rsidR="00586E06" w:rsidRDefault="00586E06" w:rsidP="002C0C4E">
      <w:pPr>
        <w:pStyle w:val="Heading5"/>
      </w:pPr>
      <w:r>
        <w:t>View</w:t>
      </w:r>
    </w:p>
    <w:p w:rsidR="00532880" w:rsidRDefault="00532880"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2C0C4E">
            <w:r>
              <w:t>Use Case ID:</w:t>
            </w:r>
          </w:p>
        </w:tc>
        <w:tc>
          <w:tcPr>
            <w:tcW w:w="6835" w:type="dxa"/>
            <w:gridSpan w:val="3"/>
            <w:shd w:val="clear" w:color="auto" w:fill="FBD4B4" w:themeFill="accent6" w:themeFillTint="66"/>
          </w:tcPr>
          <w:p w:rsidR="00FA64B1" w:rsidRPr="00D868D7" w:rsidRDefault="00FA64B1" w:rsidP="002C0C4E">
            <w:r>
              <w:t>UC-11-04</w:t>
            </w:r>
          </w:p>
        </w:tc>
      </w:tr>
      <w:tr w:rsidR="00FA64B1" w:rsidRPr="00D868D7" w:rsidTr="00FA64B1">
        <w:tc>
          <w:tcPr>
            <w:tcW w:w="2066" w:type="dxa"/>
            <w:shd w:val="clear" w:color="auto" w:fill="FBD4B4" w:themeFill="accent6" w:themeFillTint="66"/>
          </w:tcPr>
          <w:p w:rsidR="00FA64B1" w:rsidRPr="00D868D7" w:rsidRDefault="00FA64B1" w:rsidP="002C0C4E">
            <w:r w:rsidRPr="00D868D7">
              <w:t>Created By:</w:t>
            </w:r>
          </w:p>
        </w:tc>
        <w:tc>
          <w:tcPr>
            <w:tcW w:w="2124" w:type="dxa"/>
          </w:tcPr>
          <w:p w:rsidR="00FA64B1" w:rsidRPr="00E9167E" w:rsidRDefault="00FA64B1" w:rsidP="002C0C4E">
            <w:pPr>
              <w:rPr>
                <w:rFonts w:ascii="Times New Roman" w:hAnsi="Times New Roman" w:cs="Times New Roman"/>
              </w:rPr>
            </w:pPr>
            <w:r w:rsidRPr="00D650E5">
              <w:rPr>
                <w:lang w:val="vi-VN"/>
              </w:rPr>
              <w:t>QuyetNH</w:t>
            </w:r>
          </w:p>
        </w:tc>
        <w:tc>
          <w:tcPr>
            <w:tcW w:w="2347" w:type="dxa"/>
          </w:tcPr>
          <w:p w:rsidR="00FA64B1" w:rsidRPr="00D868D7" w:rsidRDefault="00FA64B1" w:rsidP="002C0C4E">
            <w:r w:rsidRPr="00D868D7">
              <w:t>Date Created:</w:t>
            </w:r>
          </w:p>
        </w:tc>
        <w:tc>
          <w:tcPr>
            <w:tcW w:w="2364" w:type="dxa"/>
          </w:tcPr>
          <w:p w:rsidR="00FA64B1" w:rsidRPr="00D868D7" w:rsidRDefault="00FA64B1" w:rsidP="002C0C4E">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2C0C4E">
            <w:r w:rsidRPr="00D868D7">
              <w:t>Primary Actor:</w:t>
            </w:r>
          </w:p>
        </w:tc>
        <w:tc>
          <w:tcPr>
            <w:tcW w:w="2124" w:type="dxa"/>
          </w:tcPr>
          <w:p w:rsidR="00FA64B1" w:rsidRPr="00D868D7" w:rsidRDefault="00FA64B1" w:rsidP="002C0C4E">
            <w:r>
              <w:t>Administrator</w:t>
            </w:r>
          </w:p>
        </w:tc>
        <w:tc>
          <w:tcPr>
            <w:tcW w:w="2347" w:type="dxa"/>
          </w:tcPr>
          <w:p w:rsidR="00FA64B1" w:rsidRPr="00D868D7" w:rsidRDefault="00FA64B1" w:rsidP="002C0C4E">
            <w:r w:rsidRPr="00D868D7">
              <w:t>Secondary Actor:</w:t>
            </w:r>
          </w:p>
        </w:tc>
        <w:tc>
          <w:tcPr>
            <w:tcW w:w="2364" w:type="dxa"/>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Trigger:</w:t>
            </w:r>
          </w:p>
        </w:tc>
        <w:tc>
          <w:tcPr>
            <w:tcW w:w="6835" w:type="dxa"/>
            <w:gridSpan w:val="3"/>
          </w:tcPr>
          <w:p w:rsidR="00FA64B1" w:rsidRPr="00D868D7" w:rsidRDefault="00FA64B1" w:rsidP="002C0C4E">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Description</w:t>
            </w:r>
          </w:p>
        </w:tc>
        <w:tc>
          <w:tcPr>
            <w:tcW w:w="6835" w:type="dxa"/>
            <w:gridSpan w:val="3"/>
          </w:tcPr>
          <w:p w:rsidR="00FA64B1" w:rsidRPr="00CB3C60" w:rsidRDefault="00FA64B1" w:rsidP="002C0C4E">
            <w:r w:rsidRPr="00D56779">
              <w:t xml:space="preserve">When customers want to </w:t>
            </w:r>
            <w:r>
              <w:t>delete</w:t>
            </w:r>
            <w:r w:rsidRPr="00D56779">
              <w:t xml:space="preserve"> the informati</w:t>
            </w:r>
            <w:r>
              <w:t>on of the objects are in The Erudite Guider system</w:t>
            </w:r>
            <w:r w:rsidRPr="00D56779">
              <w:t xml:space="preserve">, </w:t>
            </w:r>
            <w:r>
              <w:t>no matter those objects are in Pending, Available or Active status</w:t>
            </w:r>
            <w:r w:rsidRPr="00D56779">
              <w:t>, they will</w:t>
            </w:r>
            <w:r>
              <w:t xml:space="preserve"> have to send a request to admin</w:t>
            </w:r>
            <w:r w:rsidRPr="00D56779">
              <w:t>. Then</w:t>
            </w:r>
            <w:r>
              <w:t>,</w:t>
            </w:r>
            <w:r w:rsidRPr="00D56779">
              <w:t xml:space="preserve"> admin can view all requests from the museums at </w:t>
            </w:r>
            <w:r>
              <w:t xml:space="preserve">item </w:t>
            </w:r>
            <w:r w:rsidRPr="00D56779">
              <w:t>"</w:t>
            </w:r>
            <w:r w:rsidRPr="003531F4">
              <w:rPr>
                <w:lang w:val="vi-VN"/>
              </w:rPr>
              <w:t>Quản lý bảo tàng</w:t>
            </w:r>
            <w:r w:rsidRPr="00D56779">
              <w:t>"</w:t>
            </w:r>
            <w:r>
              <w:t>.</w:t>
            </w:r>
            <w:r w:rsidRPr="00D56779">
              <w:t xml:space="preserve"> </w:t>
            </w:r>
            <w:r>
              <w:t>In</w:t>
            </w:r>
            <w:r w:rsidRPr="00D56779">
              <w:t xml:space="preserve"> each museum, admin can view all the </w:t>
            </w:r>
            <w:r>
              <w:t>requests</w:t>
            </w:r>
            <w:r w:rsidRPr="00D56779">
              <w:t xml:space="preserve"> by clicking </w:t>
            </w:r>
            <w:r>
              <w:t>on the "</w:t>
            </w:r>
            <w:r w:rsidRPr="003531F4">
              <w:rPr>
                <w:lang w:val="vi-VN"/>
              </w:rPr>
              <w:t>Danh sách yêu cầu</w:t>
            </w:r>
            <w:r>
              <w:t xml:space="preserve">" at each respective museum. Thence, </w:t>
            </w:r>
            <w:r w:rsidRPr="00D56779">
              <w:t xml:space="preserve">admin evaluate and handle each customer's </w:t>
            </w:r>
            <w:r>
              <w:t xml:space="preserve">request base </w:t>
            </w:r>
            <w:r w:rsidRPr="00D56779">
              <w:t xml:space="preserve">on  </w:t>
            </w:r>
            <w:r>
              <w:t xml:space="preserve">request’s </w:t>
            </w:r>
            <w:r w:rsidRPr="00D56779">
              <w:t>content such as name of object, current status of object, reasons, ...</w:t>
            </w:r>
          </w:p>
        </w:tc>
      </w:tr>
      <w:tr w:rsidR="00FA64B1" w:rsidRPr="00D868D7" w:rsidTr="00FA64B1">
        <w:tc>
          <w:tcPr>
            <w:tcW w:w="2066" w:type="dxa"/>
            <w:shd w:val="clear" w:color="auto" w:fill="FBD4B4" w:themeFill="accent6" w:themeFillTint="66"/>
          </w:tcPr>
          <w:p w:rsidR="00FA64B1" w:rsidRPr="00D868D7" w:rsidRDefault="00FA64B1" w:rsidP="002C0C4E">
            <w:r w:rsidRPr="00D868D7">
              <w:t>Preconditions:</w:t>
            </w:r>
          </w:p>
        </w:tc>
        <w:tc>
          <w:tcPr>
            <w:tcW w:w="6835" w:type="dxa"/>
            <w:gridSpan w:val="3"/>
          </w:tcPr>
          <w:p w:rsidR="00FA64B1" w:rsidRPr="00D868D7" w:rsidRDefault="00FA64B1" w:rsidP="002C0C4E">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Post conditions:</w:t>
            </w:r>
          </w:p>
        </w:tc>
        <w:tc>
          <w:tcPr>
            <w:tcW w:w="6835" w:type="dxa"/>
            <w:gridSpan w:val="3"/>
          </w:tcPr>
          <w:p w:rsidR="00FA64B1" w:rsidRPr="00D868D7" w:rsidRDefault="00FA64B1" w:rsidP="002C0C4E">
            <w:r>
              <w:t xml:space="preserve">List of delete </w:t>
            </w:r>
            <w:r w:rsidRPr="00725F77">
              <w:t>object</w:t>
            </w:r>
            <w:r>
              <w:t>’s</w:t>
            </w:r>
            <w:r w:rsidRPr="00725F77">
              <w:t xml:space="preserve"> status request</w:t>
            </w:r>
            <w:r>
              <w:t xml:space="preserve"> is displayed</w:t>
            </w:r>
          </w:p>
        </w:tc>
      </w:tr>
      <w:tr w:rsidR="00FA64B1" w:rsidRPr="00D868D7" w:rsidTr="00FA64B1">
        <w:tc>
          <w:tcPr>
            <w:tcW w:w="2066" w:type="dxa"/>
            <w:shd w:val="clear" w:color="auto" w:fill="FBD4B4" w:themeFill="accent6" w:themeFillTint="66"/>
          </w:tcPr>
          <w:p w:rsidR="00FA64B1" w:rsidRPr="00D868D7" w:rsidRDefault="00FA64B1" w:rsidP="002C0C4E">
            <w:r w:rsidRPr="00D868D7">
              <w:t>Normal Flow:</w:t>
            </w:r>
          </w:p>
        </w:tc>
        <w:tc>
          <w:tcPr>
            <w:tcW w:w="6835" w:type="dxa"/>
            <w:gridSpan w:val="3"/>
          </w:tcPr>
          <w:p w:rsidR="00FA64B1" w:rsidRPr="00465B2A" w:rsidRDefault="00FA64B1" w:rsidP="002C0C4E">
            <w:r>
              <w:t>View list of</w:t>
            </w:r>
            <w:r w:rsidRPr="00725F77">
              <w:t xml:space="preserve"> </w:t>
            </w:r>
            <w:r>
              <w:t>delete</w:t>
            </w:r>
            <w:r w:rsidRPr="00725F77">
              <w:t xml:space="preserve"> object</w:t>
            </w:r>
            <w:r>
              <w:t>’s</w:t>
            </w:r>
            <w:r w:rsidRPr="00725F77">
              <w:t xml:space="preserve"> status request</w:t>
            </w:r>
            <w:r w:rsidRPr="00465B2A">
              <w:t>:</w:t>
            </w:r>
          </w:p>
          <w:p w:rsidR="00FA64B1" w:rsidRDefault="00FA64B1" w:rsidP="006E782B">
            <w:pPr>
              <w:pStyle w:val="ListParagraph"/>
              <w:numPr>
                <w:ilvl w:val="0"/>
                <w:numId w:val="31"/>
              </w:numPr>
            </w:pPr>
            <w:r>
              <w:t>Administrator access in to The Erudite Guider system</w:t>
            </w:r>
            <w:r w:rsidRPr="0074664F">
              <w:t>.</w:t>
            </w:r>
          </w:p>
          <w:p w:rsidR="00FA64B1" w:rsidRDefault="00FA64B1" w:rsidP="006E782B">
            <w:pPr>
              <w:pStyle w:val="ListParagraph"/>
              <w:numPr>
                <w:ilvl w:val="0"/>
                <w:numId w:val="31"/>
              </w:numPr>
            </w:pPr>
            <w:r>
              <w:t>Click “</w:t>
            </w:r>
            <w:r w:rsidRPr="003531F4">
              <w:rPr>
                <w:lang w:val="vi-VN"/>
              </w:rPr>
              <w:t>Quản lý bảo tàng</w:t>
            </w:r>
            <w:r>
              <w:t>”.</w:t>
            </w:r>
          </w:p>
          <w:p w:rsidR="00FA64B1" w:rsidRDefault="00FA64B1" w:rsidP="006E782B">
            <w:pPr>
              <w:pStyle w:val="ListParagraph"/>
              <w:numPr>
                <w:ilvl w:val="0"/>
                <w:numId w:val="31"/>
              </w:numPr>
            </w:pPr>
            <w:r>
              <w:t>Click “</w:t>
            </w:r>
            <w:r w:rsidRPr="003531F4">
              <w:rPr>
                <w:lang w:val="vi-VN"/>
              </w:rPr>
              <w:t>Danh sách yêu cầu</w:t>
            </w:r>
            <w:r>
              <w:t>” button.</w:t>
            </w:r>
          </w:p>
          <w:p w:rsidR="00FA64B1" w:rsidRPr="004C2CA8" w:rsidRDefault="00FA64B1" w:rsidP="006E782B">
            <w:pPr>
              <w:pStyle w:val="ListParagraph"/>
              <w:numPr>
                <w:ilvl w:val="0"/>
                <w:numId w:val="31"/>
              </w:numPr>
            </w:pPr>
            <w:r>
              <w:t>Administrator verify delete object’s information request.</w:t>
            </w:r>
          </w:p>
        </w:tc>
      </w:tr>
      <w:tr w:rsidR="00FA64B1" w:rsidRPr="00D868D7" w:rsidTr="00FA64B1">
        <w:tc>
          <w:tcPr>
            <w:tcW w:w="2066" w:type="dxa"/>
            <w:shd w:val="clear" w:color="auto" w:fill="FBD4B4" w:themeFill="accent6" w:themeFillTint="66"/>
          </w:tcPr>
          <w:p w:rsidR="00FA64B1" w:rsidRPr="00D868D7" w:rsidRDefault="00FA64B1" w:rsidP="002C0C4E">
            <w:r w:rsidRPr="00D868D7">
              <w:t>Alternative Flows:</w:t>
            </w:r>
          </w:p>
        </w:tc>
        <w:tc>
          <w:tcPr>
            <w:tcW w:w="6835" w:type="dxa"/>
            <w:gridSpan w:val="3"/>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Exceptions:</w:t>
            </w:r>
          </w:p>
        </w:tc>
        <w:tc>
          <w:tcPr>
            <w:tcW w:w="6835" w:type="dxa"/>
            <w:gridSpan w:val="3"/>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Priority:</w:t>
            </w:r>
          </w:p>
        </w:tc>
        <w:tc>
          <w:tcPr>
            <w:tcW w:w="6835" w:type="dxa"/>
            <w:gridSpan w:val="3"/>
          </w:tcPr>
          <w:p w:rsidR="00FA64B1" w:rsidRPr="00D868D7" w:rsidRDefault="00FA64B1" w:rsidP="002C0C4E">
            <w:r>
              <w:t>Medium</w:t>
            </w:r>
          </w:p>
        </w:tc>
      </w:tr>
      <w:tr w:rsidR="00FA64B1" w:rsidRPr="00D868D7" w:rsidTr="00FA64B1">
        <w:tc>
          <w:tcPr>
            <w:tcW w:w="2066" w:type="dxa"/>
            <w:shd w:val="clear" w:color="auto" w:fill="FBD4B4" w:themeFill="accent6" w:themeFillTint="66"/>
          </w:tcPr>
          <w:p w:rsidR="00FA64B1" w:rsidRPr="00D868D7" w:rsidRDefault="00FA64B1" w:rsidP="002C0C4E">
            <w:r w:rsidRPr="00D868D7">
              <w:t>Frequency of Use:</w:t>
            </w:r>
          </w:p>
        </w:tc>
        <w:tc>
          <w:tcPr>
            <w:tcW w:w="6835" w:type="dxa"/>
            <w:gridSpan w:val="3"/>
          </w:tcPr>
          <w:p w:rsidR="00FA64B1" w:rsidRPr="00D868D7" w:rsidRDefault="00FA64B1" w:rsidP="002C0C4E">
            <w:r>
              <w:t xml:space="preserve">High </w:t>
            </w:r>
          </w:p>
        </w:tc>
      </w:tr>
      <w:tr w:rsidR="00FA64B1" w:rsidRPr="00D868D7" w:rsidTr="00FA64B1">
        <w:tc>
          <w:tcPr>
            <w:tcW w:w="2066" w:type="dxa"/>
            <w:shd w:val="clear" w:color="auto" w:fill="FBD4B4" w:themeFill="accent6" w:themeFillTint="66"/>
          </w:tcPr>
          <w:p w:rsidR="00FA64B1" w:rsidRPr="00D868D7" w:rsidRDefault="00FA64B1" w:rsidP="002C0C4E">
            <w:r w:rsidRPr="00D868D7">
              <w:t>Business Rules:</w:t>
            </w:r>
          </w:p>
        </w:tc>
        <w:tc>
          <w:tcPr>
            <w:tcW w:w="6835" w:type="dxa"/>
            <w:gridSpan w:val="3"/>
          </w:tcPr>
          <w:p w:rsidR="00FA64B1" w:rsidRPr="00D868D7" w:rsidRDefault="00BF35C3" w:rsidP="002C0C4E">
            <w:r>
              <w:t>B4</w:t>
            </w:r>
            <w:r w:rsidR="00053836">
              <w:t>8</w:t>
            </w:r>
          </w:p>
        </w:tc>
      </w:tr>
      <w:tr w:rsidR="00FA64B1" w:rsidRPr="00D868D7" w:rsidTr="00FA64B1">
        <w:tc>
          <w:tcPr>
            <w:tcW w:w="2066" w:type="dxa"/>
            <w:shd w:val="clear" w:color="auto" w:fill="FBD4B4" w:themeFill="accent6" w:themeFillTint="66"/>
          </w:tcPr>
          <w:p w:rsidR="00FA64B1" w:rsidRPr="00D868D7" w:rsidRDefault="00FA64B1" w:rsidP="002C0C4E">
            <w:r w:rsidRPr="00D868D7">
              <w:t>Other Information:</w:t>
            </w:r>
          </w:p>
        </w:tc>
        <w:tc>
          <w:tcPr>
            <w:tcW w:w="6835" w:type="dxa"/>
            <w:gridSpan w:val="3"/>
          </w:tcPr>
          <w:p w:rsidR="00FA64B1" w:rsidRPr="00D868D7" w:rsidRDefault="00FA64B1" w:rsidP="002C0C4E">
            <w:r w:rsidRPr="00D868D7">
              <w:t>N/A</w:t>
            </w:r>
          </w:p>
        </w:tc>
      </w:tr>
      <w:tr w:rsidR="00FA64B1" w:rsidRPr="00D868D7" w:rsidTr="00FA64B1">
        <w:tc>
          <w:tcPr>
            <w:tcW w:w="2066" w:type="dxa"/>
            <w:shd w:val="clear" w:color="auto" w:fill="FBD4B4" w:themeFill="accent6" w:themeFillTint="66"/>
          </w:tcPr>
          <w:p w:rsidR="00FA64B1" w:rsidRPr="00D868D7" w:rsidRDefault="00FA64B1" w:rsidP="002C0C4E">
            <w:r w:rsidRPr="00D868D7">
              <w:t>Assumptions</w:t>
            </w:r>
          </w:p>
        </w:tc>
        <w:tc>
          <w:tcPr>
            <w:tcW w:w="6835" w:type="dxa"/>
            <w:gridSpan w:val="3"/>
          </w:tcPr>
          <w:p w:rsidR="00FA64B1" w:rsidRPr="00D868D7" w:rsidRDefault="00FA64B1" w:rsidP="002C0C4E">
            <w:r w:rsidRPr="00D868D7">
              <w:t>N/A</w:t>
            </w:r>
          </w:p>
        </w:tc>
      </w:tr>
    </w:tbl>
    <w:p w:rsidR="00532880" w:rsidRPr="00532880" w:rsidRDefault="00532880" w:rsidP="002C0C4E"/>
    <w:p w:rsidR="00586E06" w:rsidRDefault="00586E06" w:rsidP="002C0C4E">
      <w:pPr>
        <w:pStyle w:val="Heading5"/>
      </w:pPr>
      <w:r>
        <w:t>Accept</w:t>
      </w:r>
    </w:p>
    <w:p w:rsidR="00FA64B1" w:rsidRPr="00FA64B1" w:rsidRDefault="00FA64B1"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A64B1" w:rsidRPr="00D868D7" w:rsidTr="00FA64B1">
        <w:tc>
          <w:tcPr>
            <w:tcW w:w="2066" w:type="dxa"/>
            <w:shd w:val="clear" w:color="auto" w:fill="FBD4B4" w:themeFill="accent6" w:themeFillTint="66"/>
          </w:tcPr>
          <w:p w:rsidR="00FA64B1" w:rsidRPr="00D868D7" w:rsidRDefault="00FA64B1" w:rsidP="002C0C4E">
            <w:r>
              <w:t>Use Case ID:</w:t>
            </w:r>
          </w:p>
        </w:tc>
        <w:tc>
          <w:tcPr>
            <w:tcW w:w="6835" w:type="dxa"/>
            <w:gridSpan w:val="3"/>
            <w:shd w:val="clear" w:color="auto" w:fill="FBD4B4" w:themeFill="accent6" w:themeFillTint="66"/>
          </w:tcPr>
          <w:p w:rsidR="00FA64B1" w:rsidRPr="00D868D7" w:rsidRDefault="00FA64B1" w:rsidP="002C0C4E">
            <w:r>
              <w:t>UC-11-05</w:t>
            </w:r>
          </w:p>
        </w:tc>
      </w:tr>
      <w:tr w:rsidR="00FA64B1" w:rsidRPr="00D868D7" w:rsidTr="00FA64B1">
        <w:tc>
          <w:tcPr>
            <w:tcW w:w="2066" w:type="dxa"/>
            <w:shd w:val="clear" w:color="auto" w:fill="FBD4B4" w:themeFill="accent6" w:themeFillTint="66"/>
          </w:tcPr>
          <w:p w:rsidR="00FA64B1" w:rsidRPr="00D868D7" w:rsidRDefault="00FA64B1" w:rsidP="002C0C4E">
            <w:r w:rsidRPr="00D868D7">
              <w:t>Created By:</w:t>
            </w:r>
          </w:p>
        </w:tc>
        <w:tc>
          <w:tcPr>
            <w:tcW w:w="2124" w:type="dxa"/>
          </w:tcPr>
          <w:p w:rsidR="00FA64B1" w:rsidRPr="00E9167E" w:rsidRDefault="00FA64B1" w:rsidP="002C0C4E">
            <w:pPr>
              <w:rPr>
                <w:rFonts w:ascii="Times New Roman" w:hAnsi="Times New Roman" w:cs="Times New Roman"/>
              </w:rPr>
            </w:pPr>
            <w:r w:rsidRPr="00D650E5">
              <w:rPr>
                <w:lang w:val="vi-VN"/>
              </w:rPr>
              <w:t>QuyetNH</w:t>
            </w:r>
          </w:p>
        </w:tc>
        <w:tc>
          <w:tcPr>
            <w:tcW w:w="2347" w:type="dxa"/>
          </w:tcPr>
          <w:p w:rsidR="00FA64B1" w:rsidRPr="00D868D7" w:rsidRDefault="00FA64B1" w:rsidP="002C0C4E">
            <w:r w:rsidRPr="00D868D7">
              <w:t>Date Created:</w:t>
            </w:r>
          </w:p>
        </w:tc>
        <w:tc>
          <w:tcPr>
            <w:tcW w:w="2364" w:type="dxa"/>
          </w:tcPr>
          <w:p w:rsidR="00FA64B1" w:rsidRPr="00D868D7" w:rsidRDefault="00FA64B1" w:rsidP="002C0C4E">
            <w:r>
              <w:t>11/10</w:t>
            </w:r>
            <w:r w:rsidRPr="00D868D7">
              <w:t>/2016</w:t>
            </w:r>
          </w:p>
        </w:tc>
      </w:tr>
      <w:tr w:rsidR="00FA64B1" w:rsidRPr="00D868D7" w:rsidTr="00FA64B1">
        <w:tc>
          <w:tcPr>
            <w:tcW w:w="2066" w:type="dxa"/>
            <w:shd w:val="clear" w:color="auto" w:fill="FBD4B4" w:themeFill="accent6" w:themeFillTint="66"/>
          </w:tcPr>
          <w:p w:rsidR="00FA64B1" w:rsidRPr="00D868D7" w:rsidRDefault="00FA64B1" w:rsidP="002C0C4E">
            <w:r w:rsidRPr="00D868D7">
              <w:t>Primary Actor:</w:t>
            </w:r>
          </w:p>
        </w:tc>
        <w:tc>
          <w:tcPr>
            <w:tcW w:w="2124" w:type="dxa"/>
          </w:tcPr>
          <w:p w:rsidR="00FA64B1" w:rsidRPr="00D868D7" w:rsidRDefault="00FA64B1" w:rsidP="002C0C4E">
            <w:r>
              <w:t>Administrator</w:t>
            </w:r>
          </w:p>
        </w:tc>
        <w:tc>
          <w:tcPr>
            <w:tcW w:w="2347" w:type="dxa"/>
          </w:tcPr>
          <w:p w:rsidR="00FA64B1" w:rsidRPr="00D868D7" w:rsidRDefault="00FA64B1" w:rsidP="002C0C4E">
            <w:r w:rsidRPr="00D868D7">
              <w:t>Secondary Actor:</w:t>
            </w:r>
          </w:p>
        </w:tc>
        <w:tc>
          <w:tcPr>
            <w:tcW w:w="2364" w:type="dxa"/>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Trigger:</w:t>
            </w:r>
          </w:p>
        </w:tc>
        <w:tc>
          <w:tcPr>
            <w:tcW w:w="6835" w:type="dxa"/>
            <w:gridSpan w:val="3"/>
          </w:tcPr>
          <w:p w:rsidR="00FA64B1" w:rsidRPr="00D868D7" w:rsidRDefault="00FA64B1" w:rsidP="002C0C4E">
            <w:r>
              <w:t>Administrator</w:t>
            </w:r>
            <w:r w:rsidRPr="00A00F97">
              <w:t xml:space="preserve"> needs to access to </w:t>
            </w:r>
            <w:r>
              <w:t>The Erudite Guider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Description</w:t>
            </w:r>
          </w:p>
        </w:tc>
        <w:tc>
          <w:tcPr>
            <w:tcW w:w="6835" w:type="dxa"/>
            <w:gridSpan w:val="3"/>
          </w:tcPr>
          <w:p w:rsidR="00FA64B1" w:rsidRPr="00CB3C60" w:rsidRDefault="00FA64B1" w:rsidP="002C0C4E">
            <w:r w:rsidRPr="00925A42">
              <w:t xml:space="preserve">In the process of managing the objects on the system, sometimes customers want to remove objects are in the Active state. Meanwhile, </w:t>
            </w:r>
            <w:r>
              <w:t>similar</w:t>
            </w:r>
            <w:r w:rsidRPr="00925A42">
              <w:t xml:space="preserve"> the change of the status of object</w:t>
            </w:r>
            <w:r>
              <w:t>s, the customers will create a deleting request</w:t>
            </w:r>
            <w:r w:rsidRPr="00925A42">
              <w:t xml:space="preserve"> to the system. After receiving this request, Admin will verify and accept this request like requests to change object's status above.</w:t>
            </w:r>
          </w:p>
        </w:tc>
      </w:tr>
      <w:tr w:rsidR="00FA64B1" w:rsidRPr="00D868D7" w:rsidTr="00FA64B1">
        <w:tc>
          <w:tcPr>
            <w:tcW w:w="2066" w:type="dxa"/>
            <w:shd w:val="clear" w:color="auto" w:fill="FBD4B4" w:themeFill="accent6" w:themeFillTint="66"/>
          </w:tcPr>
          <w:p w:rsidR="00FA64B1" w:rsidRPr="00D868D7" w:rsidRDefault="00FA64B1" w:rsidP="002C0C4E">
            <w:r w:rsidRPr="00D868D7">
              <w:t>Preconditions:</w:t>
            </w:r>
          </w:p>
        </w:tc>
        <w:tc>
          <w:tcPr>
            <w:tcW w:w="6835" w:type="dxa"/>
            <w:gridSpan w:val="3"/>
          </w:tcPr>
          <w:p w:rsidR="00FA64B1" w:rsidRPr="00D868D7" w:rsidRDefault="00FA64B1" w:rsidP="002C0C4E">
            <w:r>
              <w:t>Administrator has valid account on system.</w:t>
            </w:r>
          </w:p>
        </w:tc>
      </w:tr>
      <w:tr w:rsidR="00FA64B1" w:rsidRPr="00D868D7" w:rsidTr="00FA64B1">
        <w:tc>
          <w:tcPr>
            <w:tcW w:w="2066" w:type="dxa"/>
            <w:shd w:val="clear" w:color="auto" w:fill="FBD4B4" w:themeFill="accent6" w:themeFillTint="66"/>
          </w:tcPr>
          <w:p w:rsidR="00FA64B1" w:rsidRPr="00D868D7" w:rsidRDefault="00FA64B1" w:rsidP="002C0C4E">
            <w:r w:rsidRPr="00D868D7">
              <w:t>Post conditions:</w:t>
            </w:r>
          </w:p>
        </w:tc>
        <w:tc>
          <w:tcPr>
            <w:tcW w:w="6835" w:type="dxa"/>
            <w:gridSpan w:val="3"/>
          </w:tcPr>
          <w:p w:rsidR="00FA64B1" w:rsidRPr="00D868D7" w:rsidRDefault="00FD0846" w:rsidP="002C0C4E">
            <w:r>
              <w:t xml:space="preserve">Delete </w:t>
            </w:r>
            <w:r w:rsidRPr="00725F77">
              <w:t>object</w:t>
            </w:r>
            <w:r>
              <w:t>’s</w:t>
            </w:r>
            <w:r w:rsidRPr="00725F77">
              <w:t xml:space="preserve"> status request</w:t>
            </w:r>
            <w:r>
              <w:t xml:space="preserve"> is accepted</w:t>
            </w:r>
            <w:r w:rsidR="0015194D">
              <w:t xml:space="preserve"> and notification will be sent automatically to customer’s email.</w:t>
            </w:r>
          </w:p>
        </w:tc>
      </w:tr>
      <w:tr w:rsidR="00FA64B1" w:rsidRPr="00D868D7" w:rsidTr="00FA64B1">
        <w:tc>
          <w:tcPr>
            <w:tcW w:w="2066" w:type="dxa"/>
            <w:shd w:val="clear" w:color="auto" w:fill="FBD4B4" w:themeFill="accent6" w:themeFillTint="66"/>
          </w:tcPr>
          <w:p w:rsidR="00FA64B1" w:rsidRPr="00D868D7" w:rsidRDefault="00FA64B1" w:rsidP="002C0C4E">
            <w:r w:rsidRPr="00D868D7">
              <w:t>Normal Flow:</w:t>
            </w:r>
          </w:p>
        </w:tc>
        <w:tc>
          <w:tcPr>
            <w:tcW w:w="6835" w:type="dxa"/>
            <w:gridSpan w:val="3"/>
          </w:tcPr>
          <w:p w:rsidR="00FA64B1" w:rsidRPr="00465B2A" w:rsidRDefault="00FA64B1" w:rsidP="002C0C4E">
            <w:r w:rsidRPr="00A94094">
              <w:t>Accept object deleting request</w:t>
            </w:r>
            <w:r w:rsidRPr="00465B2A">
              <w:t>:</w:t>
            </w:r>
          </w:p>
          <w:p w:rsidR="00FA64B1" w:rsidRDefault="00FA64B1" w:rsidP="006E782B">
            <w:pPr>
              <w:pStyle w:val="ListParagraph"/>
              <w:numPr>
                <w:ilvl w:val="0"/>
                <w:numId w:val="32"/>
              </w:numPr>
            </w:pPr>
            <w:r>
              <w:t>Administrator access in to The Erudite Guider system</w:t>
            </w:r>
            <w:r w:rsidRPr="0074664F">
              <w:t>.</w:t>
            </w:r>
          </w:p>
          <w:p w:rsidR="00FA64B1" w:rsidRDefault="00FA64B1" w:rsidP="006E782B">
            <w:pPr>
              <w:pStyle w:val="ListParagraph"/>
              <w:numPr>
                <w:ilvl w:val="0"/>
                <w:numId w:val="32"/>
              </w:numPr>
            </w:pPr>
            <w:r>
              <w:t>Click “</w:t>
            </w:r>
            <w:r w:rsidRPr="003531F4">
              <w:rPr>
                <w:lang w:val="vi-VN"/>
              </w:rPr>
              <w:t>Quản lý bảo tàng</w:t>
            </w:r>
            <w:r>
              <w:t>”.</w:t>
            </w:r>
          </w:p>
          <w:p w:rsidR="00FA64B1" w:rsidRDefault="00FA64B1" w:rsidP="006E782B">
            <w:pPr>
              <w:pStyle w:val="ListParagraph"/>
              <w:numPr>
                <w:ilvl w:val="0"/>
                <w:numId w:val="32"/>
              </w:numPr>
            </w:pPr>
            <w:r>
              <w:t>Click “</w:t>
            </w:r>
            <w:r w:rsidRPr="003531F4">
              <w:rPr>
                <w:lang w:val="vi-VN"/>
              </w:rPr>
              <w:t>Danh sách yêu cầu</w:t>
            </w:r>
            <w:r>
              <w:t>” button to display list of requests.</w:t>
            </w:r>
          </w:p>
          <w:p w:rsidR="00FA64B1" w:rsidRDefault="00FA64B1" w:rsidP="006E782B">
            <w:pPr>
              <w:pStyle w:val="ListParagraph"/>
              <w:numPr>
                <w:ilvl w:val="0"/>
                <w:numId w:val="32"/>
              </w:numPr>
            </w:pPr>
            <w:r>
              <w:t>Administrator verify request.</w:t>
            </w:r>
          </w:p>
          <w:p w:rsidR="00FA64B1" w:rsidRDefault="00FA64B1" w:rsidP="006E782B">
            <w:pPr>
              <w:pStyle w:val="ListParagraph"/>
              <w:numPr>
                <w:ilvl w:val="0"/>
                <w:numId w:val="32"/>
              </w:numPr>
            </w:pPr>
            <w:r>
              <w:t>Click “</w:t>
            </w:r>
            <w:r w:rsidRPr="004C2CA8">
              <w:rPr>
                <w:lang w:val="vi-VN"/>
              </w:rPr>
              <w:t>Xử lý yêu cầu</w:t>
            </w:r>
            <w:r>
              <w:t>”</w:t>
            </w:r>
            <w:r w:rsidRPr="00125244">
              <w:t xml:space="preserve"> button of each request.</w:t>
            </w:r>
          </w:p>
          <w:p w:rsidR="00FA64B1" w:rsidRPr="004C2CA8" w:rsidRDefault="00FA64B1" w:rsidP="006E782B">
            <w:pPr>
              <w:pStyle w:val="ListParagraph"/>
              <w:numPr>
                <w:ilvl w:val="0"/>
                <w:numId w:val="32"/>
              </w:numPr>
            </w:pPr>
            <w:r>
              <w:t xml:space="preserve">Click </w:t>
            </w:r>
            <w:r w:rsidRPr="00125244">
              <w:t>"</w:t>
            </w:r>
            <w:r w:rsidRPr="002432EC">
              <w:rPr>
                <w:lang w:val="vi-VN"/>
              </w:rPr>
              <w:t>Chấp nhận</w:t>
            </w:r>
            <w:r w:rsidRPr="00125244">
              <w:t>" button</w:t>
            </w:r>
            <w:r>
              <w:t xml:space="preserve"> to accept the request. </w:t>
            </w:r>
          </w:p>
        </w:tc>
      </w:tr>
      <w:tr w:rsidR="00FA64B1" w:rsidRPr="00D868D7" w:rsidTr="00FA64B1">
        <w:tc>
          <w:tcPr>
            <w:tcW w:w="2066" w:type="dxa"/>
            <w:shd w:val="clear" w:color="auto" w:fill="FBD4B4" w:themeFill="accent6" w:themeFillTint="66"/>
          </w:tcPr>
          <w:p w:rsidR="00FA64B1" w:rsidRPr="00D868D7" w:rsidRDefault="00FA64B1" w:rsidP="002C0C4E">
            <w:r w:rsidRPr="00D868D7">
              <w:t>Alternative Flows:</w:t>
            </w:r>
          </w:p>
        </w:tc>
        <w:tc>
          <w:tcPr>
            <w:tcW w:w="6835" w:type="dxa"/>
            <w:gridSpan w:val="3"/>
          </w:tcPr>
          <w:p w:rsidR="00FA64B1" w:rsidRPr="00D868D7" w:rsidRDefault="00190707" w:rsidP="002C0C4E">
            <w:r>
              <w:t>At step 5</w:t>
            </w:r>
            <w:r w:rsidR="00FA64B1">
              <w:t>, Administrator click “</w:t>
            </w:r>
            <w:r w:rsidR="00FA64B1" w:rsidRPr="00A87847">
              <w:rPr>
                <w:lang w:val="vi-VN"/>
              </w:rPr>
              <w:t>Đóng</w:t>
            </w:r>
            <w:r w:rsidR="00FA64B1">
              <w:t>” button.</w:t>
            </w:r>
          </w:p>
        </w:tc>
      </w:tr>
      <w:tr w:rsidR="00FA64B1" w:rsidRPr="00D868D7" w:rsidTr="00FA64B1">
        <w:tc>
          <w:tcPr>
            <w:tcW w:w="2066" w:type="dxa"/>
            <w:shd w:val="clear" w:color="auto" w:fill="FBD4B4" w:themeFill="accent6" w:themeFillTint="66"/>
          </w:tcPr>
          <w:p w:rsidR="00FA64B1" w:rsidRPr="00D868D7" w:rsidRDefault="00FA64B1" w:rsidP="002C0C4E">
            <w:r w:rsidRPr="00D868D7">
              <w:t>Exceptions:</w:t>
            </w:r>
          </w:p>
        </w:tc>
        <w:tc>
          <w:tcPr>
            <w:tcW w:w="6835" w:type="dxa"/>
            <w:gridSpan w:val="3"/>
          </w:tcPr>
          <w:p w:rsidR="00FA64B1" w:rsidRPr="00D868D7" w:rsidRDefault="00FA64B1" w:rsidP="002C0C4E">
            <w:r>
              <w:t>N/A</w:t>
            </w:r>
          </w:p>
        </w:tc>
      </w:tr>
      <w:tr w:rsidR="00FA64B1" w:rsidRPr="00D868D7" w:rsidTr="00FA64B1">
        <w:tc>
          <w:tcPr>
            <w:tcW w:w="2066" w:type="dxa"/>
            <w:shd w:val="clear" w:color="auto" w:fill="FBD4B4" w:themeFill="accent6" w:themeFillTint="66"/>
          </w:tcPr>
          <w:p w:rsidR="00FA64B1" w:rsidRPr="00D868D7" w:rsidRDefault="00FA64B1" w:rsidP="002C0C4E">
            <w:r w:rsidRPr="00D868D7">
              <w:t>Priority:</w:t>
            </w:r>
          </w:p>
        </w:tc>
        <w:tc>
          <w:tcPr>
            <w:tcW w:w="6835" w:type="dxa"/>
            <w:gridSpan w:val="3"/>
          </w:tcPr>
          <w:p w:rsidR="00FA64B1" w:rsidRPr="00D868D7" w:rsidRDefault="00FA64B1" w:rsidP="002C0C4E">
            <w:r>
              <w:t>Medium</w:t>
            </w:r>
          </w:p>
        </w:tc>
      </w:tr>
      <w:tr w:rsidR="00FA64B1" w:rsidRPr="00D868D7" w:rsidTr="00FA64B1">
        <w:tc>
          <w:tcPr>
            <w:tcW w:w="2066" w:type="dxa"/>
            <w:shd w:val="clear" w:color="auto" w:fill="FBD4B4" w:themeFill="accent6" w:themeFillTint="66"/>
          </w:tcPr>
          <w:p w:rsidR="00FA64B1" w:rsidRPr="00D868D7" w:rsidRDefault="00FA64B1" w:rsidP="002C0C4E">
            <w:r w:rsidRPr="00D868D7">
              <w:t>Frequency of Use:</w:t>
            </w:r>
          </w:p>
        </w:tc>
        <w:tc>
          <w:tcPr>
            <w:tcW w:w="6835" w:type="dxa"/>
            <w:gridSpan w:val="3"/>
          </w:tcPr>
          <w:p w:rsidR="00FA64B1" w:rsidRPr="00D868D7" w:rsidRDefault="00FA64B1" w:rsidP="002C0C4E">
            <w:r>
              <w:t xml:space="preserve">High </w:t>
            </w:r>
          </w:p>
        </w:tc>
      </w:tr>
      <w:tr w:rsidR="00FA64B1" w:rsidRPr="00D868D7" w:rsidTr="00FA64B1">
        <w:tc>
          <w:tcPr>
            <w:tcW w:w="2066" w:type="dxa"/>
            <w:shd w:val="clear" w:color="auto" w:fill="FBD4B4" w:themeFill="accent6" w:themeFillTint="66"/>
          </w:tcPr>
          <w:p w:rsidR="00FA64B1" w:rsidRPr="00D868D7" w:rsidRDefault="00FA64B1" w:rsidP="002C0C4E">
            <w:r w:rsidRPr="00D868D7">
              <w:t>Business Rules:</w:t>
            </w:r>
          </w:p>
        </w:tc>
        <w:tc>
          <w:tcPr>
            <w:tcW w:w="6835" w:type="dxa"/>
            <w:gridSpan w:val="3"/>
          </w:tcPr>
          <w:p w:rsidR="00FA64B1" w:rsidRPr="00D868D7" w:rsidRDefault="00053836" w:rsidP="002C0C4E">
            <w:r>
              <w:t>B48, B49, B51</w:t>
            </w:r>
          </w:p>
        </w:tc>
      </w:tr>
      <w:tr w:rsidR="00FA64B1" w:rsidRPr="00D868D7" w:rsidTr="00FA64B1">
        <w:tc>
          <w:tcPr>
            <w:tcW w:w="2066" w:type="dxa"/>
            <w:shd w:val="clear" w:color="auto" w:fill="FBD4B4" w:themeFill="accent6" w:themeFillTint="66"/>
          </w:tcPr>
          <w:p w:rsidR="00FA64B1" w:rsidRPr="00D868D7" w:rsidRDefault="00FA64B1" w:rsidP="002C0C4E">
            <w:r w:rsidRPr="00D868D7">
              <w:t>Other Information:</w:t>
            </w:r>
          </w:p>
        </w:tc>
        <w:tc>
          <w:tcPr>
            <w:tcW w:w="6835" w:type="dxa"/>
            <w:gridSpan w:val="3"/>
          </w:tcPr>
          <w:p w:rsidR="00FA64B1" w:rsidRPr="00D868D7" w:rsidRDefault="00FA64B1" w:rsidP="002C0C4E">
            <w:r w:rsidRPr="00D868D7">
              <w:t>N/A</w:t>
            </w:r>
          </w:p>
        </w:tc>
      </w:tr>
      <w:tr w:rsidR="00FA64B1" w:rsidRPr="00D868D7" w:rsidTr="00FA64B1">
        <w:tc>
          <w:tcPr>
            <w:tcW w:w="2066" w:type="dxa"/>
            <w:shd w:val="clear" w:color="auto" w:fill="FBD4B4" w:themeFill="accent6" w:themeFillTint="66"/>
          </w:tcPr>
          <w:p w:rsidR="00FA64B1" w:rsidRPr="00D868D7" w:rsidRDefault="00FA64B1" w:rsidP="002C0C4E">
            <w:r w:rsidRPr="00D868D7">
              <w:t>Assumptions</w:t>
            </w:r>
          </w:p>
        </w:tc>
        <w:tc>
          <w:tcPr>
            <w:tcW w:w="6835" w:type="dxa"/>
            <w:gridSpan w:val="3"/>
          </w:tcPr>
          <w:p w:rsidR="00FA64B1" w:rsidRPr="00D868D7" w:rsidRDefault="00FA64B1" w:rsidP="002C0C4E">
            <w:r w:rsidRPr="00D868D7">
              <w:t>N/A</w:t>
            </w:r>
          </w:p>
        </w:tc>
      </w:tr>
    </w:tbl>
    <w:p w:rsidR="00FA64B1" w:rsidRPr="00FA64B1" w:rsidRDefault="00FA64B1" w:rsidP="002C0C4E"/>
    <w:p w:rsidR="00586E06" w:rsidRDefault="00586E06" w:rsidP="002C0C4E">
      <w:pPr>
        <w:pStyle w:val="Heading5"/>
      </w:pPr>
      <w:r>
        <w:t>Reject</w:t>
      </w:r>
    </w:p>
    <w:p w:rsidR="00FD0846" w:rsidRDefault="00FD0846"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D0846" w:rsidRPr="00D868D7" w:rsidTr="00DD5C44">
        <w:tc>
          <w:tcPr>
            <w:tcW w:w="2066" w:type="dxa"/>
            <w:shd w:val="clear" w:color="auto" w:fill="FBD4B4" w:themeFill="accent6" w:themeFillTint="66"/>
          </w:tcPr>
          <w:p w:rsidR="00FD0846" w:rsidRPr="00D868D7" w:rsidRDefault="00FD0846" w:rsidP="002C0C4E">
            <w:r>
              <w:t>Use Case ID:</w:t>
            </w:r>
          </w:p>
        </w:tc>
        <w:tc>
          <w:tcPr>
            <w:tcW w:w="6835" w:type="dxa"/>
            <w:gridSpan w:val="3"/>
            <w:shd w:val="clear" w:color="auto" w:fill="FBD4B4" w:themeFill="accent6" w:themeFillTint="66"/>
          </w:tcPr>
          <w:p w:rsidR="00FD0846" w:rsidRPr="00D868D7" w:rsidRDefault="00FD0846" w:rsidP="002C0C4E">
            <w:r>
              <w:t>UC-11-06</w:t>
            </w:r>
          </w:p>
        </w:tc>
      </w:tr>
      <w:tr w:rsidR="00FD0846" w:rsidRPr="00D868D7" w:rsidTr="00DD5C44">
        <w:tc>
          <w:tcPr>
            <w:tcW w:w="2066" w:type="dxa"/>
            <w:shd w:val="clear" w:color="auto" w:fill="FBD4B4" w:themeFill="accent6" w:themeFillTint="66"/>
          </w:tcPr>
          <w:p w:rsidR="00FD0846" w:rsidRPr="00D868D7" w:rsidRDefault="00FD0846" w:rsidP="002C0C4E">
            <w:r w:rsidRPr="00D868D7">
              <w:lastRenderedPageBreak/>
              <w:t>Created By:</w:t>
            </w:r>
          </w:p>
        </w:tc>
        <w:tc>
          <w:tcPr>
            <w:tcW w:w="2124" w:type="dxa"/>
          </w:tcPr>
          <w:p w:rsidR="00FD0846" w:rsidRPr="00E9167E" w:rsidRDefault="00FD0846" w:rsidP="002C0C4E">
            <w:pPr>
              <w:rPr>
                <w:rFonts w:ascii="Times New Roman" w:hAnsi="Times New Roman" w:cs="Times New Roman"/>
              </w:rPr>
            </w:pPr>
            <w:r w:rsidRPr="00D650E5">
              <w:rPr>
                <w:lang w:val="vi-VN"/>
              </w:rPr>
              <w:t>QuyetNH</w:t>
            </w:r>
          </w:p>
        </w:tc>
        <w:tc>
          <w:tcPr>
            <w:tcW w:w="2347" w:type="dxa"/>
          </w:tcPr>
          <w:p w:rsidR="00FD0846" w:rsidRPr="00D868D7" w:rsidRDefault="00FD0846" w:rsidP="002C0C4E">
            <w:r w:rsidRPr="00D868D7">
              <w:t>Date Created:</w:t>
            </w:r>
          </w:p>
        </w:tc>
        <w:tc>
          <w:tcPr>
            <w:tcW w:w="2364" w:type="dxa"/>
          </w:tcPr>
          <w:p w:rsidR="00FD0846" w:rsidRPr="00D868D7" w:rsidRDefault="00FD0846" w:rsidP="002C0C4E">
            <w:r>
              <w:t>11/10</w:t>
            </w:r>
            <w:r w:rsidRPr="00D868D7">
              <w:t>/2016</w:t>
            </w:r>
          </w:p>
        </w:tc>
      </w:tr>
      <w:tr w:rsidR="00FD0846" w:rsidRPr="00D868D7" w:rsidTr="00DD5C44">
        <w:tc>
          <w:tcPr>
            <w:tcW w:w="2066" w:type="dxa"/>
            <w:shd w:val="clear" w:color="auto" w:fill="FBD4B4" w:themeFill="accent6" w:themeFillTint="66"/>
          </w:tcPr>
          <w:p w:rsidR="00FD0846" w:rsidRPr="00D868D7" w:rsidRDefault="00FD0846" w:rsidP="002C0C4E">
            <w:r w:rsidRPr="00D868D7">
              <w:t>Primary Actor:</w:t>
            </w:r>
          </w:p>
        </w:tc>
        <w:tc>
          <w:tcPr>
            <w:tcW w:w="2124" w:type="dxa"/>
          </w:tcPr>
          <w:p w:rsidR="00FD0846" w:rsidRPr="00D868D7" w:rsidRDefault="00FD0846" w:rsidP="002C0C4E">
            <w:r>
              <w:t>Administrator</w:t>
            </w:r>
          </w:p>
        </w:tc>
        <w:tc>
          <w:tcPr>
            <w:tcW w:w="2347" w:type="dxa"/>
          </w:tcPr>
          <w:p w:rsidR="00FD0846" w:rsidRPr="00D868D7" w:rsidRDefault="00FD0846" w:rsidP="002C0C4E">
            <w:r w:rsidRPr="00D868D7">
              <w:t>Secondary Actor:</w:t>
            </w:r>
          </w:p>
        </w:tc>
        <w:tc>
          <w:tcPr>
            <w:tcW w:w="2364" w:type="dxa"/>
          </w:tcPr>
          <w:p w:rsidR="00FD0846" w:rsidRPr="00D868D7" w:rsidRDefault="00FD0846" w:rsidP="002C0C4E">
            <w:r>
              <w:t>N/A</w:t>
            </w:r>
          </w:p>
        </w:tc>
      </w:tr>
      <w:tr w:rsidR="00FD0846" w:rsidRPr="00D868D7" w:rsidTr="00DD5C44">
        <w:tc>
          <w:tcPr>
            <w:tcW w:w="2066" w:type="dxa"/>
            <w:shd w:val="clear" w:color="auto" w:fill="FBD4B4" w:themeFill="accent6" w:themeFillTint="66"/>
          </w:tcPr>
          <w:p w:rsidR="00FD0846" w:rsidRPr="00D868D7" w:rsidRDefault="00FD0846" w:rsidP="002C0C4E">
            <w:r w:rsidRPr="00D868D7">
              <w:t>Trigger:</w:t>
            </w:r>
          </w:p>
        </w:tc>
        <w:tc>
          <w:tcPr>
            <w:tcW w:w="6835" w:type="dxa"/>
            <w:gridSpan w:val="3"/>
          </w:tcPr>
          <w:p w:rsidR="00FD0846" w:rsidRPr="00D868D7" w:rsidRDefault="00FD0846" w:rsidP="002C0C4E">
            <w:r>
              <w:t>Administrator</w:t>
            </w:r>
            <w:r w:rsidRPr="00A00F97">
              <w:t xml:space="preserve"> needs to access to </w:t>
            </w:r>
            <w:r>
              <w:t>The Erudite Guider system.</w:t>
            </w:r>
          </w:p>
        </w:tc>
      </w:tr>
      <w:tr w:rsidR="00FD0846" w:rsidRPr="00D868D7" w:rsidTr="00DD5C44">
        <w:tc>
          <w:tcPr>
            <w:tcW w:w="2066" w:type="dxa"/>
            <w:shd w:val="clear" w:color="auto" w:fill="FBD4B4" w:themeFill="accent6" w:themeFillTint="66"/>
          </w:tcPr>
          <w:p w:rsidR="00FD0846" w:rsidRPr="00D868D7" w:rsidRDefault="00FD0846" w:rsidP="002C0C4E">
            <w:r w:rsidRPr="00D868D7">
              <w:t>Description</w:t>
            </w:r>
          </w:p>
        </w:tc>
        <w:tc>
          <w:tcPr>
            <w:tcW w:w="6835" w:type="dxa"/>
            <w:gridSpan w:val="3"/>
          </w:tcPr>
          <w:p w:rsidR="00FD0846" w:rsidRPr="00CB3C60" w:rsidRDefault="00FD0846" w:rsidP="002C0C4E">
            <w:r w:rsidRPr="00FE0CA9">
              <w:t>In the process of managing the objects on the system, sometimes customers want to remove objects are in the Active state. Meanwhile, as well as the change of the status of objects, the customers</w:t>
            </w:r>
            <w:r>
              <w:t xml:space="preserve"> will create a deleting request</w:t>
            </w:r>
            <w:r w:rsidRPr="00FE0CA9">
              <w:t xml:space="preserve"> to the system. After receiving this reque</w:t>
            </w:r>
            <w:r>
              <w:t xml:space="preserve">st, </w:t>
            </w:r>
            <w:r w:rsidRPr="00FE0CA9">
              <w:t>Admin will verify and reject this request like requests to change object's status above.</w:t>
            </w:r>
          </w:p>
        </w:tc>
      </w:tr>
      <w:tr w:rsidR="00FD0846" w:rsidRPr="00D868D7" w:rsidTr="00DD5C44">
        <w:tc>
          <w:tcPr>
            <w:tcW w:w="2066" w:type="dxa"/>
            <w:shd w:val="clear" w:color="auto" w:fill="FBD4B4" w:themeFill="accent6" w:themeFillTint="66"/>
          </w:tcPr>
          <w:p w:rsidR="00FD0846" w:rsidRPr="00D868D7" w:rsidRDefault="00FD0846" w:rsidP="002C0C4E">
            <w:r w:rsidRPr="00D868D7">
              <w:t>Preconditions:</w:t>
            </w:r>
          </w:p>
        </w:tc>
        <w:tc>
          <w:tcPr>
            <w:tcW w:w="6835" w:type="dxa"/>
            <w:gridSpan w:val="3"/>
          </w:tcPr>
          <w:p w:rsidR="00FD0846" w:rsidRPr="00D868D7" w:rsidRDefault="00FD0846" w:rsidP="002C0C4E">
            <w:r>
              <w:t>Administrator has valid account on system.</w:t>
            </w:r>
          </w:p>
        </w:tc>
      </w:tr>
      <w:tr w:rsidR="00FD0846" w:rsidRPr="00D868D7" w:rsidTr="00DD5C44">
        <w:tc>
          <w:tcPr>
            <w:tcW w:w="2066" w:type="dxa"/>
            <w:shd w:val="clear" w:color="auto" w:fill="FBD4B4" w:themeFill="accent6" w:themeFillTint="66"/>
          </w:tcPr>
          <w:p w:rsidR="00FD0846" w:rsidRPr="00D868D7" w:rsidRDefault="00FD0846" w:rsidP="002C0C4E">
            <w:r w:rsidRPr="00D868D7">
              <w:t>Post conditions:</w:t>
            </w:r>
          </w:p>
        </w:tc>
        <w:tc>
          <w:tcPr>
            <w:tcW w:w="6835" w:type="dxa"/>
            <w:gridSpan w:val="3"/>
          </w:tcPr>
          <w:p w:rsidR="00FD0846" w:rsidRPr="00D868D7" w:rsidRDefault="00FD0846" w:rsidP="002C0C4E">
            <w:r>
              <w:t xml:space="preserve">Delete </w:t>
            </w:r>
            <w:r w:rsidRPr="00725F77">
              <w:t>object</w:t>
            </w:r>
            <w:r>
              <w:t>’s</w:t>
            </w:r>
            <w:r w:rsidRPr="00725F77">
              <w:t xml:space="preserve"> status request</w:t>
            </w:r>
            <w:r>
              <w:t xml:space="preserve"> is rejected</w:t>
            </w:r>
            <w:r w:rsidR="0015194D">
              <w:t xml:space="preserve"> and notification will be sent automatically to customer’s email.</w:t>
            </w:r>
          </w:p>
        </w:tc>
      </w:tr>
      <w:tr w:rsidR="00FD0846" w:rsidRPr="00D868D7" w:rsidTr="00DD5C44">
        <w:tc>
          <w:tcPr>
            <w:tcW w:w="2066" w:type="dxa"/>
            <w:shd w:val="clear" w:color="auto" w:fill="FBD4B4" w:themeFill="accent6" w:themeFillTint="66"/>
          </w:tcPr>
          <w:p w:rsidR="00FD0846" w:rsidRPr="00D868D7" w:rsidRDefault="00FD0846" w:rsidP="002C0C4E">
            <w:r w:rsidRPr="00D868D7">
              <w:t>Normal Flow:</w:t>
            </w:r>
          </w:p>
        </w:tc>
        <w:tc>
          <w:tcPr>
            <w:tcW w:w="6835" w:type="dxa"/>
            <w:gridSpan w:val="3"/>
          </w:tcPr>
          <w:p w:rsidR="00FD0846" w:rsidRPr="00465B2A" w:rsidRDefault="00FD0846" w:rsidP="002C0C4E">
            <w:r w:rsidRPr="00A94094">
              <w:t>Reject object deleting request</w:t>
            </w:r>
            <w:r w:rsidRPr="00465B2A">
              <w:t>:</w:t>
            </w:r>
          </w:p>
          <w:p w:rsidR="00FD0846" w:rsidRDefault="00FD0846" w:rsidP="006E782B">
            <w:pPr>
              <w:pStyle w:val="ListParagraph"/>
              <w:numPr>
                <w:ilvl w:val="0"/>
                <w:numId w:val="33"/>
              </w:numPr>
            </w:pPr>
            <w:r>
              <w:t>Administrator access in to The Erudite Guider system</w:t>
            </w:r>
            <w:r w:rsidRPr="0074664F">
              <w:t>.</w:t>
            </w:r>
          </w:p>
          <w:p w:rsidR="00FD0846" w:rsidRDefault="00FD0846" w:rsidP="006E782B">
            <w:pPr>
              <w:pStyle w:val="ListParagraph"/>
              <w:numPr>
                <w:ilvl w:val="0"/>
                <w:numId w:val="33"/>
              </w:numPr>
            </w:pPr>
            <w:r>
              <w:t>Click “</w:t>
            </w:r>
            <w:r w:rsidRPr="003531F4">
              <w:rPr>
                <w:lang w:val="vi-VN"/>
              </w:rPr>
              <w:t>Quản lý bảo tàng</w:t>
            </w:r>
            <w:r>
              <w:t>”.</w:t>
            </w:r>
          </w:p>
          <w:p w:rsidR="00FD0846" w:rsidRDefault="00FD0846" w:rsidP="006E782B">
            <w:pPr>
              <w:pStyle w:val="ListParagraph"/>
              <w:numPr>
                <w:ilvl w:val="0"/>
                <w:numId w:val="33"/>
              </w:numPr>
            </w:pPr>
            <w:r>
              <w:t>Click “</w:t>
            </w:r>
            <w:r w:rsidRPr="003531F4">
              <w:rPr>
                <w:lang w:val="vi-VN"/>
              </w:rPr>
              <w:t>Danh sách yêu cầu</w:t>
            </w:r>
            <w:r>
              <w:t>” button to display list of requests.</w:t>
            </w:r>
          </w:p>
          <w:p w:rsidR="00FD0846" w:rsidRDefault="00FD0846" w:rsidP="006E782B">
            <w:pPr>
              <w:pStyle w:val="ListParagraph"/>
              <w:numPr>
                <w:ilvl w:val="0"/>
                <w:numId w:val="33"/>
              </w:numPr>
            </w:pPr>
            <w:r>
              <w:t>Administrator verify request.</w:t>
            </w:r>
          </w:p>
          <w:p w:rsidR="00FD0846" w:rsidRDefault="00FD0846" w:rsidP="006E782B">
            <w:pPr>
              <w:pStyle w:val="ListParagraph"/>
              <w:numPr>
                <w:ilvl w:val="0"/>
                <w:numId w:val="33"/>
              </w:numPr>
            </w:pPr>
            <w:r>
              <w:t>Click “</w:t>
            </w:r>
            <w:r w:rsidRPr="004C2CA8">
              <w:rPr>
                <w:lang w:val="vi-VN"/>
              </w:rPr>
              <w:t>Xử lý yêu cầu</w:t>
            </w:r>
            <w:r>
              <w:t>”</w:t>
            </w:r>
            <w:r w:rsidRPr="00125244">
              <w:t xml:space="preserve"> button of each request.</w:t>
            </w:r>
          </w:p>
          <w:p w:rsidR="00FD0846" w:rsidRPr="004C2CA8" w:rsidRDefault="00FD0846" w:rsidP="006E782B">
            <w:pPr>
              <w:pStyle w:val="ListParagraph"/>
              <w:numPr>
                <w:ilvl w:val="0"/>
                <w:numId w:val="33"/>
              </w:numPr>
            </w:pPr>
            <w:r>
              <w:t xml:space="preserve">Click </w:t>
            </w:r>
            <w:r w:rsidRPr="00125244">
              <w:t>"</w:t>
            </w:r>
            <w:r w:rsidRPr="00A87847">
              <w:rPr>
                <w:lang w:val="vi-VN"/>
              </w:rPr>
              <w:t>Từ chối</w:t>
            </w:r>
            <w:r w:rsidRPr="00125244">
              <w:t>" button</w:t>
            </w:r>
            <w:r>
              <w:t xml:space="preserve"> to accept the request. </w:t>
            </w:r>
          </w:p>
        </w:tc>
      </w:tr>
      <w:tr w:rsidR="00FD0846" w:rsidRPr="00D868D7" w:rsidTr="00DD5C44">
        <w:tc>
          <w:tcPr>
            <w:tcW w:w="2066" w:type="dxa"/>
            <w:shd w:val="clear" w:color="auto" w:fill="FBD4B4" w:themeFill="accent6" w:themeFillTint="66"/>
          </w:tcPr>
          <w:p w:rsidR="00FD0846" w:rsidRPr="00D868D7" w:rsidRDefault="00FD0846" w:rsidP="002C0C4E">
            <w:r w:rsidRPr="00D868D7">
              <w:t>Alternative Flows:</w:t>
            </w:r>
          </w:p>
        </w:tc>
        <w:tc>
          <w:tcPr>
            <w:tcW w:w="6835" w:type="dxa"/>
            <w:gridSpan w:val="3"/>
          </w:tcPr>
          <w:p w:rsidR="00FD0846" w:rsidRPr="00D868D7" w:rsidRDefault="00190707" w:rsidP="002C0C4E">
            <w:r>
              <w:t>At step 5</w:t>
            </w:r>
            <w:r w:rsidR="00FD0846">
              <w:t>, Administrator click “</w:t>
            </w:r>
            <w:r w:rsidR="00FD0846" w:rsidRPr="00A87847">
              <w:rPr>
                <w:lang w:val="vi-VN"/>
              </w:rPr>
              <w:t>Đóng</w:t>
            </w:r>
            <w:r w:rsidR="00FD0846">
              <w:t>” button.</w:t>
            </w:r>
          </w:p>
        </w:tc>
      </w:tr>
      <w:tr w:rsidR="00FD0846" w:rsidRPr="00D868D7" w:rsidTr="00DD5C44">
        <w:tc>
          <w:tcPr>
            <w:tcW w:w="2066" w:type="dxa"/>
            <w:shd w:val="clear" w:color="auto" w:fill="FBD4B4" w:themeFill="accent6" w:themeFillTint="66"/>
          </w:tcPr>
          <w:p w:rsidR="00FD0846" w:rsidRPr="00D868D7" w:rsidRDefault="00FD0846" w:rsidP="002C0C4E">
            <w:r w:rsidRPr="00D868D7">
              <w:t>Exceptions:</w:t>
            </w:r>
          </w:p>
        </w:tc>
        <w:tc>
          <w:tcPr>
            <w:tcW w:w="6835" w:type="dxa"/>
            <w:gridSpan w:val="3"/>
          </w:tcPr>
          <w:p w:rsidR="00FD0846" w:rsidRPr="00D868D7" w:rsidRDefault="00FD0846" w:rsidP="002C0C4E">
            <w:r>
              <w:t>N/A</w:t>
            </w:r>
          </w:p>
        </w:tc>
      </w:tr>
      <w:tr w:rsidR="00FD0846" w:rsidRPr="00D868D7" w:rsidTr="00DD5C44">
        <w:tc>
          <w:tcPr>
            <w:tcW w:w="2066" w:type="dxa"/>
            <w:shd w:val="clear" w:color="auto" w:fill="FBD4B4" w:themeFill="accent6" w:themeFillTint="66"/>
          </w:tcPr>
          <w:p w:rsidR="00FD0846" w:rsidRPr="00D868D7" w:rsidRDefault="00FD0846" w:rsidP="002C0C4E">
            <w:r w:rsidRPr="00D868D7">
              <w:t>Priority:</w:t>
            </w:r>
          </w:p>
        </w:tc>
        <w:tc>
          <w:tcPr>
            <w:tcW w:w="6835" w:type="dxa"/>
            <w:gridSpan w:val="3"/>
          </w:tcPr>
          <w:p w:rsidR="00FD0846" w:rsidRPr="00D868D7" w:rsidRDefault="00FD0846" w:rsidP="002C0C4E">
            <w:r>
              <w:t>Medium</w:t>
            </w:r>
          </w:p>
        </w:tc>
      </w:tr>
      <w:tr w:rsidR="00FD0846" w:rsidRPr="00D868D7" w:rsidTr="00DD5C44">
        <w:tc>
          <w:tcPr>
            <w:tcW w:w="2066" w:type="dxa"/>
            <w:shd w:val="clear" w:color="auto" w:fill="FBD4B4" w:themeFill="accent6" w:themeFillTint="66"/>
          </w:tcPr>
          <w:p w:rsidR="00FD0846" w:rsidRPr="00D868D7" w:rsidRDefault="00FD0846" w:rsidP="002C0C4E">
            <w:r w:rsidRPr="00D868D7">
              <w:t>Frequency of Use:</w:t>
            </w:r>
          </w:p>
        </w:tc>
        <w:tc>
          <w:tcPr>
            <w:tcW w:w="6835" w:type="dxa"/>
            <w:gridSpan w:val="3"/>
          </w:tcPr>
          <w:p w:rsidR="00FD0846" w:rsidRPr="00D868D7" w:rsidRDefault="00FD0846" w:rsidP="002C0C4E">
            <w:r>
              <w:t xml:space="preserve">High </w:t>
            </w:r>
          </w:p>
        </w:tc>
      </w:tr>
      <w:tr w:rsidR="00FD0846" w:rsidRPr="00D868D7" w:rsidTr="00DD5C44">
        <w:tc>
          <w:tcPr>
            <w:tcW w:w="2066" w:type="dxa"/>
            <w:shd w:val="clear" w:color="auto" w:fill="FBD4B4" w:themeFill="accent6" w:themeFillTint="66"/>
          </w:tcPr>
          <w:p w:rsidR="00FD0846" w:rsidRPr="00D868D7" w:rsidRDefault="00FD0846" w:rsidP="002C0C4E">
            <w:r w:rsidRPr="00D868D7">
              <w:t>Business Rules:</w:t>
            </w:r>
          </w:p>
        </w:tc>
        <w:tc>
          <w:tcPr>
            <w:tcW w:w="6835" w:type="dxa"/>
            <w:gridSpan w:val="3"/>
          </w:tcPr>
          <w:p w:rsidR="00FD0846" w:rsidRPr="00D868D7" w:rsidRDefault="00053836" w:rsidP="002C0C4E">
            <w:r>
              <w:t>B48, B49, B51</w:t>
            </w:r>
          </w:p>
        </w:tc>
      </w:tr>
      <w:tr w:rsidR="00FD0846" w:rsidRPr="00D868D7" w:rsidTr="00DD5C44">
        <w:tc>
          <w:tcPr>
            <w:tcW w:w="2066" w:type="dxa"/>
            <w:shd w:val="clear" w:color="auto" w:fill="FBD4B4" w:themeFill="accent6" w:themeFillTint="66"/>
          </w:tcPr>
          <w:p w:rsidR="00FD0846" w:rsidRPr="00D868D7" w:rsidRDefault="00FD0846" w:rsidP="002C0C4E">
            <w:r w:rsidRPr="00D868D7">
              <w:t>Other Information:</w:t>
            </w:r>
          </w:p>
        </w:tc>
        <w:tc>
          <w:tcPr>
            <w:tcW w:w="6835" w:type="dxa"/>
            <w:gridSpan w:val="3"/>
          </w:tcPr>
          <w:p w:rsidR="00FD0846" w:rsidRPr="00D868D7" w:rsidRDefault="00FD0846" w:rsidP="002C0C4E">
            <w:r w:rsidRPr="00D868D7">
              <w:t>N/A</w:t>
            </w:r>
          </w:p>
        </w:tc>
      </w:tr>
      <w:tr w:rsidR="00FD0846" w:rsidRPr="00D868D7" w:rsidTr="00DD5C44">
        <w:tc>
          <w:tcPr>
            <w:tcW w:w="2066" w:type="dxa"/>
            <w:shd w:val="clear" w:color="auto" w:fill="FBD4B4" w:themeFill="accent6" w:themeFillTint="66"/>
          </w:tcPr>
          <w:p w:rsidR="00FD0846" w:rsidRPr="00D868D7" w:rsidRDefault="00FD0846" w:rsidP="002C0C4E">
            <w:r w:rsidRPr="00D868D7">
              <w:t>Assumptions</w:t>
            </w:r>
          </w:p>
        </w:tc>
        <w:tc>
          <w:tcPr>
            <w:tcW w:w="6835" w:type="dxa"/>
            <w:gridSpan w:val="3"/>
          </w:tcPr>
          <w:p w:rsidR="00FD0846" w:rsidRPr="00D868D7" w:rsidRDefault="00FD0846" w:rsidP="002C0C4E">
            <w:r w:rsidRPr="00D868D7">
              <w:t>N/A</w:t>
            </w:r>
          </w:p>
        </w:tc>
      </w:tr>
    </w:tbl>
    <w:p w:rsidR="00FD0846" w:rsidRPr="00FD0846" w:rsidRDefault="00FD0846" w:rsidP="002C0C4E"/>
    <w:p w:rsidR="004102DB" w:rsidRDefault="004102DB" w:rsidP="002C0C4E">
      <w:pPr>
        <w:pStyle w:val="Heading3"/>
      </w:pPr>
      <w:r>
        <w:lastRenderedPageBreak/>
        <w:t xml:space="preserve"> Display list of museum</w:t>
      </w:r>
    </w:p>
    <w:p w:rsidR="004102DB" w:rsidRDefault="00CF6BA7" w:rsidP="002C0C4E">
      <w:r w:rsidRPr="00CF6BA7">
        <w:rPr>
          <w:noProof/>
          <w:lang w:val="vi-VN" w:eastAsia="vi-VN"/>
        </w:rPr>
        <w:drawing>
          <wp:inline distT="0" distB="0" distL="0" distR="0" wp14:anchorId="62FDECAE" wp14:editId="426DC2F0">
            <wp:extent cx="5292725" cy="2923439"/>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92725" cy="2923439"/>
                    </a:xfrm>
                    <a:prstGeom prst="rect">
                      <a:avLst/>
                    </a:prstGeom>
                  </pic:spPr>
                </pic:pic>
              </a:graphicData>
            </a:graphic>
          </wp:inline>
        </w:drawing>
      </w:r>
    </w:p>
    <w:p w:rsidR="00DD5C44" w:rsidRDefault="00DD5C44"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2C0C4E">
            <w:r>
              <w:t>Use Case ID:</w:t>
            </w:r>
          </w:p>
        </w:tc>
        <w:tc>
          <w:tcPr>
            <w:tcW w:w="6835" w:type="dxa"/>
            <w:gridSpan w:val="3"/>
            <w:shd w:val="clear" w:color="auto" w:fill="FBD4B4" w:themeFill="accent6" w:themeFillTint="66"/>
          </w:tcPr>
          <w:p w:rsidR="00DD5C44" w:rsidRPr="00D868D7" w:rsidRDefault="00DD5C44" w:rsidP="002C0C4E">
            <w:r>
              <w:t>UC-12-01</w:t>
            </w:r>
          </w:p>
        </w:tc>
      </w:tr>
      <w:tr w:rsidR="00DD5C44" w:rsidRPr="00D868D7" w:rsidTr="00DD5C44">
        <w:tc>
          <w:tcPr>
            <w:tcW w:w="2066" w:type="dxa"/>
            <w:shd w:val="clear" w:color="auto" w:fill="FBD4B4" w:themeFill="accent6" w:themeFillTint="66"/>
          </w:tcPr>
          <w:p w:rsidR="00DD5C44" w:rsidRPr="00D868D7" w:rsidRDefault="00DD5C44" w:rsidP="002C0C4E">
            <w:r w:rsidRPr="00D868D7">
              <w:t>Created By:</w:t>
            </w:r>
          </w:p>
        </w:tc>
        <w:tc>
          <w:tcPr>
            <w:tcW w:w="2124" w:type="dxa"/>
          </w:tcPr>
          <w:p w:rsidR="00DD5C44" w:rsidRPr="00E9167E" w:rsidRDefault="00DD5C44" w:rsidP="002C0C4E">
            <w:pPr>
              <w:rPr>
                <w:rFonts w:ascii="Times New Roman" w:hAnsi="Times New Roman" w:cs="Times New Roman"/>
              </w:rPr>
            </w:pPr>
            <w:r w:rsidRPr="00D650E5">
              <w:rPr>
                <w:lang w:val="vi-VN"/>
              </w:rPr>
              <w:t>QuyetNH</w:t>
            </w:r>
          </w:p>
        </w:tc>
        <w:tc>
          <w:tcPr>
            <w:tcW w:w="2347" w:type="dxa"/>
          </w:tcPr>
          <w:p w:rsidR="00DD5C44" w:rsidRPr="00D868D7" w:rsidRDefault="00DD5C44" w:rsidP="002C0C4E">
            <w:r w:rsidRPr="00D868D7">
              <w:t>Date Created:</w:t>
            </w:r>
          </w:p>
        </w:tc>
        <w:tc>
          <w:tcPr>
            <w:tcW w:w="2364" w:type="dxa"/>
          </w:tcPr>
          <w:p w:rsidR="00DD5C44" w:rsidRPr="00D868D7" w:rsidRDefault="00DD5C44" w:rsidP="002C0C4E">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2C0C4E">
            <w:r w:rsidRPr="00D868D7">
              <w:t>Primary Actor:</w:t>
            </w:r>
          </w:p>
        </w:tc>
        <w:tc>
          <w:tcPr>
            <w:tcW w:w="2124" w:type="dxa"/>
          </w:tcPr>
          <w:p w:rsidR="00DD5C44" w:rsidRPr="00D868D7" w:rsidRDefault="00DD5C44" w:rsidP="002C0C4E">
            <w:r>
              <w:t>Administrator</w:t>
            </w:r>
          </w:p>
        </w:tc>
        <w:tc>
          <w:tcPr>
            <w:tcW w:w="2347" w:type="dxa"/>
          </w:tcPr>
          <w:p w:rsidR="00DD5C44" w:rsidRPr="00D868D7" w:rsidRDefault="00DD5C44" w:rsidP="002C0C4E">
            <w:r w:rsidRPr="00D868D7">
              <w:t>Secondary Actor:</w:t>
            </w:r>
          </w:p>
        </w:tc>
        <w:tc>
          <w:tcPr>
            <w:tcW w:w="2364" w:type="dxa"/>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Trigger:</w:t>
            </w:r>
          </w:p>
        </w:tc>
        <w:tc>
          <w:tcPr>
            <w:tcW w:w="6835" w:type="dxa"/>
            <w:gridSpan w:val="3"/>
          </w:tcPr>
          <w:p w:rsidR="00DD5C44" w:rsidRPr="00D868D7" w:rsidRDefault="00053836" w:rsidP="002C0C4E">
            <w:r>
              <w:t>Click on “</w:t>
            </w:r>
            <w:r w:rsidRPr="00053836">
              <w:rPr>
                <w:lang w:val="vi-VN"/>
              </w:rPr>
              <w:t>Quản lý bảo tàng</w:t>
            </w:r>
            <w:r>
              <w:t>” on left navigation bar</w:t>
            </w:r>
          </w:p>
        </w:tc>
      </w:tr>
      <w:tr w:rsidR="00DD5C44" w:rsidRPr="00D868D7" w:rsidTr="00DD5C44">
        <w:tc>
          <w:tcPr>
            <w:tcW w:w="2066" w:type="dxa"/>
            <w:shd w:val="clear" w:color="auto" w:fill="FBD4B4" w:themeFill="accent6" w:themeFillTint="66"/>
          </w:tcPr>
          <w:p w:rsidR="00DD5C44" w:rsidRPr="00D868D7" w:rsidRDefault="00DD5C44" w:rsidP="002C0C4E">
            <w:r w:rsidRPr="00D868D7">
              <w:t>Description</w:t>
            </w:r>
          </w:p>
        </w:tc>
        <w:tc>
          <w:tcPr>
            <w:tcW w:w="6835" w:type="dxa"/>
            <w:gridSpan w:val="3"/>
          </w:tcPr>
          <w:p w:rsidR="00DD5C44" w:rsidRPr="00CB3C60" w:rsidRDefault="00DD5C44" w:rsidP="002C0C4E">
            <w:r>
              <w:t>Admin is able to view the entire list of museums which are using services of the system. This ensures that admin is active in manage museum and easy to manage requests as well as objects of each museum in the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Preconditions:</w:t>
            </w:r>
          </w:p>
        </w:tc>
        <w:tc>
          <w:tcPr>
            <w:tcW w:w="6835" w:type="dxa"/>
            <w:gridSpan w:val="3"/>
          </w:tcPr>
          <w:p w:rsidR="00DD5C44" w:rsidRPr="00D868D7" w:rsidRDefault="00DD5C44" w:rsidP="002C0C4E">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Post conditions:</w:t>
            </w:r>
          </w:p>
        </w:tc>
        <w:tc>
          <w:tcPr>
            <w:tcW w:w="6835" w:type="dxa"/>
            <w:gridSpan w:val="3"/>
          </w:tcPr>
          <w:p w:rsidR="00DD5C44" w:rsidRPr="00D868D7" w:rsidRDefault="00DD5C44" w:rsidP="002C0C4E">
            <w:r>
              <w:t>List of museum is displayed</w:t>
            </w:r>
          </w:p>
        </w:tc>
      </w:tr>
      <w:tr w:rsidR="00DD5C44" w:rsidRPr="00D868D7" w:rsidTr="00DD5C44">
        <w:tc>
          <w:tcPr>
            <w:tcW w:w="2066" w:type="dxa"/>
            <w:shd w:val="clear" w:color="auto" w:fill="FBD4B4" w:themeFill="accent6" w:themeFillTint="66"/>
          </w:tcPr>
          <w:p w:rsidR="00DD5C44" w:rsidRPr="00D868D7" w:rsidRDefault="00DD5C44" w:rsidP="002C0C4E">
            <w:r w:rsidRPr="00D868D7">
              <w:t>Normal Flow:</w:t>
            </w:r>
          </w:p>
        </w:tc>
        <w:tc>
          <w:tcPr>
            <w:tcW w:w="6835" w:type="dxa"/>
            <w:gridSpan w:val="3"/>
          </w:tcPr>
          <w:p w:rsidR="00DD5C44" w:rsidRPr="00465B2A" w:rsidRDefault="00DD5C44" w:rsidP="002C0C4E">
            <w:r>
              <w:t>View list of</w:t>
            </w:r>
            <w:r w:rsidRPr="00725F77">
              <w:t xml:space="preserve"> </w:t>
            </w:r>
            <w:r w:rsidR="00D04E13">
              <w:t>museum</w:t>
            </w:r>
            <w:r w:rsidRPr="00465B2A">
              <w:t>:</w:t>
            </w:r>
          </w:p>
          <w:p w:rsidR="00DD5C44" w:rsidRDefault="00DD5C44" w:rsidP="006E782B">
            <w:pPr>
              <w:pStyle w:val="ListParagraph"/>
              <w:numPr>
                <w:ilvl w:val="0"/>
                <w:numId w:val="34"/>
              </w:numPr>
            </w:pPr>
            <w:r>
              <w:t>Administrator access in to The Erudite Guider system</w:t>
            </w:r>
            <w:r w:rsidRPr="0074664F">
              <w:t>.</w:t>
            </w:r>
          </w:p>
          <w:p w:rsidR="00DD5C44" w:rsidRDefault="00DD5C44" w:rsidP="006E782B">
            <w:pPr>
              <w:pStyle w:val="ListParagraph"/>
              <w:numPr>
                <w:ilvl w:val="0"/>
                <w:numId w:val="34"/>
              </w:numPr>
            </w:pPr>
            <w:r>
              <w:t>Click “</w:t>
            </w:r>
            <w:r w:rsidRPr="003531F4">
              <w:rPr>
                <w:lang w:val="vi-VN"/>
              </w:rPr>
              <w:t>Quản lý bảo tàng</w:t>
            </w:r>
            <w:r>
              <w:t>”.</w:t>
            </w:r>
          </w:p>
          <w:p w:rsidR="009538B8" w:rsidRPr="004C2CA8" w:rsidRDefault="00DD5C44" w:rsidP="006E782B">
            <w:pPr>
              <w:pStyle w:val="ListParagraph"/>
              <w:numPr>
                <w:ilvl w:val="0"/>
                <w:numId w:val="34"/>
              </w:numPr>
            </w:pPr>
            <w:r>
              <w:t>View list of museum is displayed in the screen.</w:t>
            </w:r>
          </w:p>
        </w:tc>
      </w:tr>
      <w:tr w:rsidR="00DD5C44" w:rsidRPr="00D868D7" w:rsidTr="00DD5C44">
        <w:tc>
          <w:tcPr>
            <w:tcW w:w="2066" w:type="dxa"/>
            <w:shd w:val="clear" w:color="auto" w:fill="FBD4B4" w:themeFill="accent6" w:themeFillTint="66"/>
          </w:tcPr>
          <w:p w:rsidR="00DD5C44" w:rsidRPr="00D868D7" w:rsidRDefault="00DD5C44" w:rsidP="002C0C4E">
            <w:r w:rsidRPr="00D868D7">
              <w:t>Alternative Flows:</w:t>
            </w:r>
          </w:p>
        </w:tc>
        <w:tc>
          <w:tcPr>
            <w:tcW w:w="6835" w:type="dxa"/>
            <w:gridSpan w:val="3"/>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Exceptions:</w:t>
            </w:r>
          </w:p>
        </w:tc>
        <w:tc>
          <w:tcPr>
            <w:tcW w:w="6835" w:type="dxa"/>
            <w:gridSpan w:val="3"/>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Priority:</w:t>
            </w:r>
          </w:p>
        </w:tc>
        <w:tc>
          <w:tcPr>
            <w:tcW w:w="6835" w:type="dxa"/>
            <w:gridSpan w:val="3"/>
          </w:tcPr>
          <w:p w:rsidR="00DD5C44" w:rsidRPr="00D868D7" w:rsidRDefault="00DD5C44" w:rsidP="002C0C4E">
            <w:r>
              <w:t>Medium</w:t>
            </w:r>
          </w:p>
        </w:tc>
      </w:tr>
      <w:tr w:rsidR="00DD5C44" w:rsidRPr="00D868D7" w:rsidTr="00DD5C44">
        <w:tc>
          <w:tcPr>
            <w:tcW w:w="2066" w:type="dxa"/>
            <w:shd w:val="clear" w:color="auto" w:fill="FBD4B4" w:themeFill="accent6" w:themeFillTint="66"/>
          </w:tcPr>
          <w:p w:rsidR="00DD5C44" w:rsidRPr="00D868D7" w:rsidRDefault="00DD5C44" w:rsidP="002C0C4E">
            <w:r w:rsidRPr="00D868D7">
              <w:t>Frequency of Use:</w:t>
            </w:r>
          </w:p>
        </w:tc>
        <w:tc>
          <w:tcPr>
            <w:tcW w:w="6835" w:type="dxa"/>
            <w:gridSpan w:val="3"/>
          </w:tcPr>
          <w:p w:rsidR="00DD5C44" w:rsidRPr="00D868D7" w:rsidRDefault="00DD5C44" w:rsidP="002C0C4E">
            <w:r>
              <w:t xml:space="preserve">High </w:t>
            </w:r>
          </w:p>
        </w:tc>
      </w:tr>
      <w:tr w:rsidR="00DD5C44" w:rsidRPr="00D868D7" w:rsidTr="00DD5C44">
        <w:tc>
          <w:tcPr>
            <w:tcW w:w="2066" w:type="dxa"/>
            <w:shd w:val="clear" w:color="auto" w:fill="FBD4B4" w:themeFill="accent6" w:themeFillTint="66"/>
          </w:tcPr>
          <w:p w:rsidR="00DD5C44" w:rsidRPr="00D868D7" w:rsidRDefault="00DD5C44" w:rsidP="002C0C4E">
            <w:r w:rsidRPr="00D868D7">
              <w:t>Business Rules:</w:t>
            </w:r>
          </w:p>
        </w:tc>
        <w:tc>
          <w:tcPr>
            <w:tcW w:w="6835" w:type="dxa"/>
            <w:gridSpan w:val="3"/>
          </w:tcPr>
          <w:p w:rsidR="00DD5C44" w:rsidRPr="00D868D7" w:rsidRDefault="00101CC2" w:rsidP="002C0C4E">
            <w:r>
              <w:t>B5</w:t>
            </w:r>
            <w:r w:rsidR="00053836">
              <w:t>2</w:t>
            </w:r>
          </w:p>
        </w:tc>
      </w:tr>
      <w:tr w:rsidR="00DD5C44" w:rsidRPr="00D868D7" w:rsidTr="00DD5C44">
        <w:tc>
          <w:tcPr>
            <w:tcW w:w="2066" w:type="dxa"/>
            <w:shd w:val="clear" w:color="auto" w:fill="FBD4B4" w:themeFill="accent6" w:themeFillTint="66"/>
          </w:tcPr>
          <w:p w:rsidR="00DD5C44" w:rsidRPr="00D868D7" w:rsidRDefault="00DD5C44" w:rsidP="002C0C4E">
            <w:r w:rsidRPr="00D868D7">
              <w:lastRenderedPageBreak/>
              <w:t>Other Information:</w:t>
            </w:r>
          </w:p>
        </w:tc>
        <w:tc>
          <w:tcPr>
            <w:tcW w:w="6835" w:type="dxa"/>
            <w:gridSpan w:val="3"/>
          </w:tcPr>
          <w:p w:rsidR="00DD5C44" w:rsidRPr="00D868D7" w:rsidRDefault="00DD5C44" w:rsidP="002C0C4E">
            <w:r w:rsidRPr="00D868D7">
              <w:t>N/A</w:t>
            </w:r>
          </w:p>
        </w:tc>
      </w:tr>
      <w:tr w:rsidR="00DD5C44" w:rsidRPr="00D868D7" w:rsidTr="00DD5C44">
        <w:tc>
          <w:tcPr>
            <w:tcW w:w="2066" w:type="dxa"/>
            <w:shd w:val="clear" w:color="auto" w:fill="FBD4B4" w:themeFill="accent6" w:themeFillTint="66"/>
          </w:tcPr>
          <w:p w:rsidR="00DD5C44" w:rsidRPr="00D868D7" w:rsidRDefault="00DD5C44" w:rsidP="002C0C4E">
            <w:r w:rsidRPr="00D868D7">
              <w:t>Assumptions</w:t>
            </w:r>
          </w:p>
        </w:tc>
        <w:tc>
          <w:tcPr>
            <w:tcW w:w="6835" w:type="dxa"/>
            <w:gridSpan w:val="3"/>
          </w:tcPr>
          <w:p w:rsidR="00DD5C44" w:rsidRPr="00D868D7" w:rsidRDefault="00DD5C44" w:rsidP="002C0C4E">
            <w:r w:rsidRPr="00D868D7">
              <w:t>N/A</w:t>
            </w:r>
          </w:p>
        </w:tc>
      </w:tr>
    </w:tbl>
    <w:p w:rsidR="00CF6BA7" w:rsidRPr="004102DB" w:rsidRDefault="00CF6BA7" w:rsidP="002C0C4E"/>
    <w:p w:rsidR="00D67A8A" w:rsidRDefault="00D67A8A" w:rsidP="002C0C4E">
      <w:pPr>
        <w:pStyle w:val="Heading3"/>
      </w:pPr>
      <w:r>
        <w:t xml:space="preserve"> </w:t>
      </w:r>
      <w:r w:rsidR="004C5C77">
        <w:t>Account management</w:t>
      </w:r>
    </w:p>
    <w:p w:rsidR="004C5C77" w:rsidRPr="004C5C77" w:rsidRDefault="004C5C77" w:rsidP="002C0C4E">
      <w:r w:rsidRPr="004C5C77">
        <w:rPr>
          <w:noProof/>
          <w:lang w:val="vi-VN" w:eastAsia="vi-VN"/>
        </w:rPr>
        <w:drawing>
          <wp:inline distT="0" distB="0" distL="0" distR="0" wp14:anchorId="07DC4CC1" wp14:editId="29793A3E">
            <wp:extent cx="5292725" cy="2887249"/>
            <wp:effectExtent l="0" t="0" r="317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92725" cy="2887249"/>
                    </a:xfrm>
                    <a:prstGeom prst="rect">
                      <a:avLst/>
                    </a:prstGeom>
                  </pic:spPr>
                </pic:pic>
              </a:graphicData>
            </a:graphic>
          </wp:inline>
        </w:drawing>
      </w:r>
    </w:p>
    <w:p w:rsidR="004C5C77" w:rsidRDefault="004C5C77" w:rsidP="002C0C4E">
      <w:pPr>
        <w:pStyle w:val="Heading4"/>
      </w:pPr>
      <w:r>
        <w:t>View</w:t>
      </w:r>
    </w:p>
    <w:p w:rsidR="004C5C77" w:rsidRDefault="004C5C77" w:rsidP="002C0C4E">
      <w:pPr>
        <w:pStyle w:val="Heading5"/>
      </w:pPr>
      <w:r>
        <w:t>View list</w:t>
      </w:r>
    </w:p>
    <w:p w:rsidR="00F77862" w:rsidRPr="00F77862" w:rsidRDefault="00F77862"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7416E5" w:rsidRPr="00D868D7" w:rsidTr="00F77862">
        <w:tc>
          <w:tcPr>
            <w:tcW w:w="2066" w:type="dxa"/>
            <w:shd w:val="clear" w:color="auto" w:fill="FBD4B4" w:themeFill="accent6" w:themeFillTint="66"/>
          </w:tcPr>
          <w:p w:rsidR="007416E5" w:rsidRPr="00D868D7" w:rsidRDefault="007416E5" w:rsidP="002C0C4E">
            <w:r>
              <w:t>Use Case ID:</w:t>
            </w:r>
          </w:p>
        </w:tc>
        <w:tc>
          <w:tcPr>
            <w:tcW w:w="6835" w:type="dxa"/>
            <w:gridSpan w:val="3"/>
            <w:shd w:val="clear" w:color="auto" w:fill="FBD4B4" w:themeFill="accent6" w:themeFillTint="66"/>
          </w:tcPr>
          <w:p w:rsidR="007416E5" w:rsidRPr="00D868D7" w:rsidRDefault="007416E5" w:rsidP="002C0C4E">
            <w:r>
              <w:t>UC-13-01</w:t>
            </w:r>
          </w:p>
        </w:tc>
      </w:tr>
      <w:tr w:rsidR="007416E5" w:rsidRPr="00D868D7" w:rsidTr="00F77862">
        <w:tc>
          <w:tcPr>
            <w:tcW w:w="2066" w:type="dxa"/>
            <w:shd w:val="clear" w:color="auto" w:fill="FBD4B4" w:themeFill="accent6" w:themeFillTint="66"/>
          </w:tcPr>
          <w:p w:rsidR="007416E5" w:rsidRPr="00D868D7" w:rsidRDefault="007416E5" w:rsidP="002C0C4E">
            <w:r w:rsidRPr="00D868D7">
              <w:t>Created By:</w:t>
            </w:r>
          </w:p>
        </w:tc>
        <w:tc>
          <w:tcPr>
            <w:tcW w:w="2124" w:type="dxa"/>
          </w:tcPr>
          <w:p w:rsidR="007416E5" w:rsidRPr="00E9167E" w:rsidRDefault="007416E5" w:rsidP="002C0C4E">
            <w:pPr>
              <w:rPr>
                <w:rFonts w:ascii="Times New Roman" w:hAnsi="Times New Roman" w:cs="Times New Roman"/>
              </w:rPr>
            </w:pPr>
            <w:r w:rsidRPr="00D650E5">
              <w:rPr>
                <w:lang w:val="vi-VN"/>
              </w:rPr>
              <w:t>QuyetNH</w:t>
            </w:r>
          </w:p>
        </w:tc>
        <w:tc>
          <w:tcPr>
            <w:tcW w:w="2347" w:type="dxa"/>
          </w:tcPr>
          <w:p w:rsidR="007416E5" w:rsidRPr="00D868D7" w:rsidRDefault="007416E5" w:rsidP="002C0C4E">
            <w:r w:rsidRPr="00D868D7">
              <w:t>Date Created:</w:t>
            </w:r>
          </w:p>
        </w:tc>
        <w:tc>
          <w:tcPr>
            <w:tcW w:w="2364" w:type="dxa"/>
          </w:tcPr>
          <w:p w:rsidR="007416E5" w:rsidRPr="00D868D7" w:rsidRDefault="007416E5" w:rsidP="002C0C4E">
            <w:r>
              <w:t>11/10</w:t>
            </w:r>
            <w:r w:rsidRPr="00D868D7">
              <w:t>/2016</w:t>
            </w:r>
          </w:p>
        </w:tc>
      </w:tr>
      <w:tr w:rsidR="007416E5" w:rsidRPr="00D868D7" w:rsidTr="00F77862">
        <w:tc>
          <w:tcPr>
            <w:tcW w:w="2066" w:type="dxa"/>
            <w:shd w:val="clear" w:color="auto" w:fill="FBD4B4" w:themeFill="accent6" w:themeFillTint="66"/>
          </w:tcPr>
          <w:p w:rsidR="007416E5" w:rsidRPr="00D868D7" w:rsidRDefault="007416E5" w:rsidP="002C0C4E">
            <w:r w:rsidRPr="00D868D7">
              <w:t>Primary Actor:</w:t>
            </w:r>
          </w:p>
        </w:tc>
        <w:tc>
          <w:tcPr>
            <w:tcW w:w="2124" w:type="dxa"/>
          </w:tcPr>
          <w:p w:rsidR="007416E5" w:rsidRPr="00D868D7" w:rsidRDefault="007416E5" w:rsidP="002C0C4E">
            <w:r>
              <w:t>Administrator</w:t>
            </w:r>
          </w:p>
        </w:tc>
        <w:tc>
          <w:tcPr>
            <w:tcW w:w="2347" w:type="dxa"/>
          </w:tcPr>
          <w:p w:rsidR="007416E5" w:rsidRPr="00D868D7" w:rsidRDefault="007416E5" w:rsidP="002C0C4E">
            <w:r w:rsidRPr="00D868D7">
              <w:t>Secondary Actor:</w:t>
            </w:r>
          </w:p>
        </w:tc>
        <w:tc>
          <w:tcPr>
            <w:tcW w:w="2364" w:type="dxa"/>
          </w:tcPr>
          <w:p w:rsidR="007416E5" w:rsidRPr="00D868D7" w:rsidRDefault="007416E5" w:rsidP="002C0C4E">
            <w:r>
              <w:t>N/A</w:t>
            </w:r>
          </w:p>
        </w:tc>
      </w:tr>
      <w:tr w:rsidR="007416E5" w:rsidRPr="00D868D7" w:rsidTr="00F77862">
        <w:tc>
          <w:tcPr>
            <w:tcW w:w="2066" w:type="dxa"/>
            <w:shd w:val="clear" w:color="auto" w:fill="FBD4B4" w:themeFill="accent6" w:themeFillTint="66"/>
          </w:tcPr>
          <w:p w:rsidR="007416E5" w:rsidRPr="00D868D7" w:rsidRDefault="007416E5" w:rsidP="002C0C4E">
            <w:r w:rsidRPr="00D868D7">
              <w:t>Trigger:</w:t>
            </w:r>
          </w:p>
        </w:tc>
        <w:tc>
          <w:tcPr>
            <w:tcW w:w="6835" w:type="dxa"/>
            <w:gridSpan w:val="3"/>
          </w:tcPr>
          <w:p w:rsidR="007416E5" w:rsidRPr="00D868D7" w:rsidRDefault="007416E5" w:rsidP="002C0C4E">
            <w:r>
              <w:t>Administrator</w:t>
            </w:r>
            <w:r w:rsidRPr="00A00F97">
              <w:t xml:space="preserve"> needs to access to </w:t>
            </w:r>
            <w:r>
              <w:t>The Erudite Guider system.</w:t>
            </w:r>
          </w:p>
        </w:tc>
      </w:tr>
      <w:tr w:rsidR="007416E5" w:rsidRPr="00D868D7" w:rsidTr="00F77862">
        <w:tc>
          <w:tcPr>
            <w:tcW w:w="2066" w:type="dxa"/>
            <w:shd w:val="clear" w:color="auto" w:fill="FBD4B4" w:themeFill="accent6" w:themeFillTint="66"/>
          </w:tcPr>
          <w:p w:rsidR="007416E5" w:rsidRPr="00D868D7" w:rsidRDefault="007416E5" w:rsidP="002C0C4E">
            <w:r w:rsidRPr="00D868D7">
              <w:t>Description</w:t>
            </w:r>
          </w:p>
        </w:tc>
        <w:tc>
          <w:tcPr>
            <w:tcW w:w="6835" w:type="dxa"/>
            <w:gridSpan w:val="3"/>
          </w:tcPr>
          <w:p w:rsidR="007416E5" w:rsidRPr="00CB3C60" w:rsidRDefault="007416E5" w:rsidP="002C0C4E">
            <w:r>
              <w:t>Admin have permission to view all of valid accounts those was accepted to working on the system.</w:t>
            </w:r>
          </w:p>
        </w:tc>
      </w:tr>
      <w:tr w:rsidR="007416E5" w:rsidRPr="00D868D7" w:rsidTr="00F77862">
        <w:tc>
          <w:tcPr>
            <w:tcW w:w="2066" w:type="dxa"/>
            <w:shd w:val="clear" w:color="auto" w:fill="FBD4B4" w:themeFill="accent6" w:themeFillTint="66"/>
          </w:tcPr>
          <w:p w:rsidR="007416E5" w:rsidRPr="00D868D7" w:rsidRDefault="007416E5" w:rsidP="002C0C4E">
            <w:r w:rsidRPr="00D868D7">
              <w:t>Preconditions:</w:t>
            </w:r>
          </w:p>
        </w:tc>
        <w:tc>
          <w:tcPr>
            <w:tcW w:w="6835" w:type="dxa"/>
            <w:gridSpan w:val="3"/>
          </w:tcPr>
          <w:p w:rsidR="007416E5" w:rsidRPr="00D868D7" w:rsidRDefault="007416E5" w:rsidP="002C0C4E">
            <w:r>
              <w:t>Administrator accepts to the system successfully.</w:t>
            </w:r>
          </w:p>
        </w:tc>
      </w:tr>
      <w:tr w:rsidR="007416E5" w:rsidRPr="00D868D7" w:rsidTr="00F77862">
        <w:tc>
          <w:tcPr>
            <w:tcW w:w="2066" w:type="dxa"/>
            <w:shd w:val="clear" w:color="auto" w:fill="FBD4B4" w:themeFill="accent6" w:themeFillTint="66"/>
          </w:tcPr>
          <w:p w:rsidR="007416E5" w:rsidRPr="00D868D7" w:rsidRDefault="007416E5" w:rsidP="002C0C4E">
            <w:r w:rsidRPr="00D868D7">
              <w:t>Post conditions:</w:t>
            </w:r>
          </w:p>
        </w:tc>
        <w:tc>
          <w:tcPr>
            <w:tcW w:w="6835" w:type="dxa"/>
            <w:gridSpan w:val="3"/>
          </w:tcPr>
          <w:p w:rsidR="007416E5" w:rsidRPr="00D868D7" w:rsidRDefault="007416E5" w:rsidP="002C0C4E">
            <w:r>
              <w:t>List of valid account is displayed</w:t>
            </w:r>
          </w:p>
        </w:tc>
      </w:tr>
      <w:tr w:rsidR="007416E5" w:rsidRPr="00D868D7" w:rsidTr="00F77862">
        <w:tc>
          <w:tcPr>
            <w:tcW w:w="2066" w:type="dxa"/>
            <w:shd w:val="clear" w:color="auto" w:fill="FBD4B4" w:themeFill="accent6" w:themeFillTint="66"/>
          </w:tcPr>
          <w:p w:rsidR="007416E5" w:rsidRPr="00D868D7" w:rsidRDefault="007416E5" w:rsidP="002C0C4E">
            <w:r w:rsidRPr="00D868D7">
              <w:t>Normal Flow:</w:t>
            </w:r>
          </w:p>
        </w:tc>
        <w:tc>
          <w:tcPr>
            <w:tcW w:w="6835" w:type="dxa"/>
            <w:gridSpan w:val="3"/>
          </w:tcPr>
          <w:p w:rsidR="007416E5" w:rsidRPr="00465B2A" w:rsidRDefault="007416E5" w:rsidP="002C0C4E">
            <w:r>
              <w:t>View list of valid account</w:t>
            </w:r>
            <w:r w:rsidRPr="00465B2A">
              <w:t>:</w:t>
            </w:r>
          </w:p>
          <w:p w:rsidR="007416E5" w:rsidRDefault="007416E5" w:rsidP="006E782B">
            <w:pPr>
              <w:pStyle w:val="ListParagraph"/>
              <w:numPr>
                <w:ilvl w:val="0"/>
                <w:numId w:val="35"/>
              </w:numPr>
            </w:pPr>
            <w:r>
              <w:t>Administrator access in to The Erudite Guider system</w:t>
            </w:r>
            <w:r w:rsidRPr="0074664F">
              <w:t>.</w:t>
            </w:r>
          </w:p>
          <w:p w:rsidR="007416E5" w:rsidRDefault="007416E5" w:rsidP="006E782B">
            <w:pPr>
              <w:pStyle w:val="ListParagraph"/>
              <w:numPr>
                <w:ilvl w:val="0"/>
                <w:numId w:val="35"/>
              </w:numPr>
            </w:pPr>
            <w:r>
              <w:t>Click “</w:t>
            </w:r>
            <w:r w:rsidRPr="007416E5">
              <w:rPr>
                <w:lang w:val="vi-VN"/>
              </w:rPr>
              <w:t>Quản lý tài khoản</w:t>
            </w:r>
            <w:r w:rsidR="005A47F4">
              <w:t>” on left navigation bar.</w:t>
            </w:r>
          </w:p>
          <w:p w:rsidR="007416E5" w:rsidRPr="004C2CA8" w:rsidRDefault="007416E5" w:rsidP="006E782B">
            <w:pPr>
              <w:pStyle w:val="ListParagraph"/>
              <w:numPr>
                <w:ilvl w:val="0"/>
                <w:numId w:val="35"/>
              </w:numPr>
            </w:pPr>
            <w:r>
              <w:t xml:space="preserve">View list of </w:t>
            </w:r>
            <w:r w:rsidR="00F77862">
              <w:t xml:space="preserve">valid account </w:t>
            </w:r>
            <w:r>
              <w:t>is displayed in the screen.</w:t>
            </w:r>
          </w:p>
        </w:tc>
      </w:tr>
      <w:tr w:rsidR="007416E5" w:rsidRPr="00D868D7" w:rsidTr="00F77862">
        <w:tc>
          <w:tcPr>
            <w:tcW w:w="2066" w:type="dxa"/>
            <w:shd w:val="clear" w:color="auto" w:fill="FBD4B4" w:themeFill="accent6" w:themeFillTint="66"/>
          </w:tcPr>
          <w:p w:rsidR="007416E5" w:rsidRPr="00D868D7" w:rsidRDefault="007416E5" w:rsidP="002C0C4E">
            <w:r w:rsidRPr="00D868D7">
              <w:t>Alternative Flows:</w:t>
            </w:r>
          </w:p>
        </w:tc>
        <w:tc>
          <w:tcPr>
            <w:tcW w:w="6835" w:type="dxa"/>
            <w:gridSpan w:val="3"/>
          </w:tcPr>
          <w:p w:rsidR="007416E5" w:rsidRPr="00D868D7" w:rsidRDefault="007416E5" w:rsidP="002C0C4E">
            <w:r>
              <w:t>N/A</w:t>
            </w:r>
          </w:p>
        </w:tc>
      </w:tr>
      <w:tr w:rsidR="007416E5" w:rsidRPr="00D868D7" w:rsidTr="00F77862">
        <w:tc>
          <w:tcPr>
            <w:tcW w:w="2066" w:type="dxa"/>
            <w:shd w:val="clear" w:color="auto" w:fill="FBD4B4" w:themeFill="accent6" w:themeFillTint="66"/>
          </w:tcPr>
          <w:p w:rsidR="007416E5" w:rsidRPr="00D868D7" w:rsidRDefault="007416E5" w:rsidP="002C0C4E">
            <w:r w:rsidRPr="00D868D7">
              <w:lastRenderedPageBreak/>
              <w:t>Exceptions:</w:t>
            </w:r>
          </w:p>
        </w:tc>
        <w:tc>
          <w:tcPr>
            <w:tcW w:w="6835" w:type="dxa"/>
            <w:gridSpan w:val="3"/>
          </w:tcPr>
          <w:p w:rsidR="007416E5" w:rsidRPr="00D868D7" w:rsidRDefault="007416E5" w:rsidP="002C0C4E">
            <w:r>
              <w:t>N/A</w:t>
            </w:r>
          </w:p>
        </w:tc>
      </w:tr>
      <w:tr w:rsidR="007416E5" w:rsidRPr="00D868D7" w:rsidTr="00F77862">
        <w:trPr>
          <w:trHeight w:val="50"/>
        </w:trPr>
        <w:tc>
          <w:tcPr>
            <w:tcW w:w="2066" w:type="dxa"/>
            <w:shd w:val="clear" w:color="auto" w:fill="FBD4B4" w:themeFill="accent6" w:themeFillTint="66"/>
          </w:tcPr>
          <w:p w:rsidR="007416E5" w:rsidRPr="00D868D7" w:rsidRDefault="007416E5" w:rsidP="002C0C4E">
            <w:r w:rsidRPr="00D868D7">
              <w:t>Priority:</w:t>
            </w:r>
          </w:p>
        </w:tc>
        <w:tc>
          <w:tcPr>
            <w:tcW w:w="6835" w:type="dxa"/>
            <w:gridSpan w:val="3"/>
          </w:tcPr>
          <w:p w:rsidR="007416E5" w:rsidRPr="00D868D7" w:rsidRDefault="007416E5" w:rsidP="002C0C4E">
            <w:r>
              <w:t>Medium</w:t>
            </w:r>
          </w:p>
        </w:tc>
      </w:tr>
      <w:tr w:rsidR="007416E5" w:rsidRPr="00D868D7" w:rsidTr="00F77862">
        <w:tc>
          <w:tcPr>
            <w:tcW w:w="2066" w:type="dxa"/>
            <w:shd w:val="clear" w:color="auto" w:fill="FBD4B4" w:themeFill="accent6" w:themeFillTint="66"/>
          </w:tcPr>
          <w:p w:rsidR="007416E5" w:rsidRPr="00D868D7" w:rsidRDefault="007416E5" w:rsidP="002C0C4E">
            <w:r w:rsidRPr="00D868D7">
              <w:t>Frequency of Use:</w:t>
            </w:r>
          </w:p>
        </w:tc>
        <w:tc>
          <w:tcPr>
            <w:tcW w:w="6835" w:type="dxa"/>
            <w:gridSpan w:val="3"/>
          </w:tcPr>
          <w:p w:rsidR="007416E5" w:rsidRPr="00D868D7" w:rsidRDefault="007416E5" w:rsidP="002C0C4E">
            <w:r>
              <w:t xml:space="preserve">High </w:t>
            </w:r>
          </w:p>
        </w:tc>
      </w:tr>
      <w:tr w:rsidR="007416E5" w:rsidRPr="00D868D7" w:rsidTr="00F77862">
        <w:tc>
          <w:tcPr>
            <w:tcW w:w="2066" w:type="dxa"/>
            <w:shd w:val="clear" w:color="auto" w:fill="FBD4B4" w:themeFill="accent6" w:themeFillTint="66"/>
          </w:tcPr>
          <w:p w:rsidR="007416E5" w:rsidRPr="00D868D7" w:rsidRDefault="007416E5" w:rsidP="002C0C4E">
            <w:r w:rsidRPr="00D868D7">
              <w:t>Business Rules:</w:t>
            </w:r>
          </w:p>
        </w:tc>
        <w:tc>
          <w:tcPr>
            <w:tcW w:w="6835" w:type="dxa"/>
            <w:gridSpan w:val="3"/>
          </w:tcPr>
          <w:p w:rsidR="007416E5" w:rsidRPr="00D868D7" w:rsidRDefault="00F77862" w:rsidP="002C0C4E">
            <w:r>
              <w:t>B53</w:t>
            </w:r>
            <w:r w:rsidR="00053836">
              <w:t>, B54</w:t>
            </w:r>
          </w:p>
        </w:tc>
      </w:tr>
      <w:tr w:rsidR="007416E5" w:rsidRPr="00D868D7" w:rsidTr="00F77862">
        <w:tc>
          <w:tcPr>
            <w:tcW w:w="2066" w:type="dxa"/>
            <w:shd w:val="clear" w:color="auto" w:fill="FBD4B4" w:themeFill="accent6" w:themeFillTint="66"/>
          </w:tcPr>
          <w:p w:rsidR="007416E5" w:rsidRPr="00D868D7" w:rsidRDefault="007416E5" w:rsidP="002C0C4E">
            <w:r w:rsidRPr="00D868D7">
              <w:t>Other Information:</w:t>
            </w:r>
          </w:p>
        </w:tc>
        <w:tc>
          <w:tcPr>
            <w:tcW w:w="6835" w:type="dxa"/>
            <w:gridSpan w:val="3"/>
          </w:tcPr>
          <w:p w:rsidR="007416E5" w:rsidRPr="00D868D7" w:rsidRDefault="007416E5" w:rsidP="002C0C4E">
            <w:r w:rsidRPr="00D868D7">
              <w:t>N/A</w:t>
            </w:r>
          </w:p>
        </w:tc>
      </w:tr>
      <w:tr w:rsidR="007416E5" w:rsidRPr="00D868D7" w:rsidTr="00F77862">
        <w:tc>
          <w:tcPr>
            <w:tcW w:w="2066" w:type="dxa"/>
            <w:shd w:val="clear" w:color="auto" w:fill="FBD4B4" w:themeFill="accent6" w:themeFillTint="66"/>
          </w:tcPr>
          <w:p w:rsidR="007416E5" w:rsidRPr="00D868D7" w:rsidRDefault="007416E5" w:rsidP="002C0C4E">
            <w:r w:rsidRPr="00D868D7">
              <w:t>Assumptions</w:t>
            </w:r>
          </w:p>
        </w:tc>
        <w:tc>
          <w:tcPr>
            <w:tcW w:w="6835" w:type="dxa"/>
            <w:gridSpan w:val="3"/>
          </w:tcPr>
          <w:p w:rsidR="007416E5" w:rsidRPr="00D868D7" w:rsidRDefault="007416E5" w:rsidP="002C0C4E">
            <w:r w:rsidRPr="00D868D7">
              <w:t>N/A</w:t>
            </w:r>
          </w:p>
        </w:tc>
      </w:tr>
    </w:tbl>
    <w:p w:rsidR="004C5C77" w:rsidRPr="004C5C77" w:rsidRDefault="004C5C77" w:rsidP="002C0C4E"/>
    <w:p w:rsidR="004C5C77" w:rsidRDefault="004C5C77" w:rsidP="002C0C4E">
      <w:pPr>
        <w:pStyle w:val="Heading5"/>
      </w:pPr>
      <w:r>
        <w:t>View detail</w:t>
      </w:r>
    </w:p>
    <w:p w:rsidR="004C5C77" w:rsidRDefault="004C5C7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F77862" w:rsidRPr="00D868D7" w:rsidTr="003340F1">
        <w:tc>
          <w:tcPr>
            <w:tcW w:w="2066" w:type="dxa"/>
            <w:shd w:val="clear" w:color="auto" w:fill="FBD4B4" w:themeFill="accent6" w:themeFillTint="66"/>
          </w:tcPr>
          <w:p w:rsidR="00F77862" w:rsidRPr="00D868D7" w:rsidRDefault="00F77862" w:rsidP="002C0C4E">
            <w:r>
              <w:t>Use Case ID:</w:t>
            </w:r>
          </w:p>
        </w:tc>
        <w:tc>
          <w:tcPr>
            <w:tcW w:w="6835" w:type="dxa"/>
            <w:gridSpan w:val="3"/>
            <w:shd w:val="clear" w:color="auto" w:fill="FBD4B4" w:themeFill="accent6" w:themeFillTint="66"/>
          </w:tcPr>
          <w:p w:rsidR="00F77862" w:rsidRPr="00D868D7" w:rsidRDefault="00F77862" w:rsidP="002C0C4E">
            <w:r>
              <w:t>UC-13-02</w:t>
            </w:r>
          </w:p>
        </w:tc>
      </w:tr>
      <w:tr w:rsidR="00F77862" w:rsidRPr="00D868D7" w:rsidTr="003340F1">
        <w:tc>
          <w:tcPr>
            <w:tcW w:w="2066" w:type="dxa"/>
            <w:shd w:val="clear" w:color="auto" w:fill="FBD4B4" w:themeFill="accent6" w:themeFillTint="66"/>
          </w:tcPr>
          <w:p w:rsidR="00F77862" w:rsidRPr="00D868D7" w:rsidRDefault="00F77862" w:rsidP="002C0C4E">
            <w:r w:rsidRPr="00D868D7">
              <w:t>Created By:</w:t>
            </w:r>
          </w:p>
        </w:tc>
        <w:tc>
          <w:tcPr>
            <w:tcW w:w="2124" w:type="dxa"/>
          </w:tcPr>
          <w:p w:rsidR="00F77862" w:rsidRPr="00E9167E" w:rsidRDefault="00F77862" w:rsidP="002C0C4E">
            <w:pPr>
              <w:rPr>
                <w:rFonts w:ascii="Times New Roman" w:hAnsi="Times New Roman" w:cs="Times New Roman"/>
              </w:rPr>
            </w:pPr>
            <w:r w:rsidRPr="00D650E5">
              <w:rPr>
                <w:lang w:val="vi-VN"/>
              </w:rPr>
              <w:t>QuyetNH</w:t>
            </w:r>
          </w:p>
        </w:tc>
        <w:tc>
          <w:tcPr>
            <w:tcW w:w="2347" w:type="dxa"/>
          </w:tcPr>
          <w:p w:rsidR="00F77862" w:rsidRPr="00D868D7" w:rsidRDefault="00F77862" w:rsidP="002C0C4E">
            <w:r w:rsidRPr="00D868D7">
              <w:t>Date Created:</w:t>
            </w:r>
          </w:p>
        </w:tc>
        <w:tc>
          <w:tcPr>
            <w:tcW w:w="2364" w:type="dxa"/>
          </w:tcPr>
          <w:p w:rsidR="00F77862" w:rsidRPr="00D868D7" w:rsidRDefault="00F77862" w:rsidP="002C0C4E">
            <w:r>
              <w:t>11/10</w:t>
            </w:r>
            <w:r w:rsidRPr="00D868D7">
              <w:t>/2016</w:t>
            </w:r>
          </w:p>
        </w:tc>
      </w:tr>
      <w:tr w:rsidR="00F77862" w:rsidRPr="00D868D7" w:rsidTr="003340F1">
        <w:tc>
          <w:tcPr>
            <w:tcW w:w="2066" w:type="dxa"/>
            <w:shd w:val="clear" w:color="auto" w:fill="FBD4B4" w:themeFill="accent6" w:themeFillTint="66"/>
          </w:tcPr>
          <w:p w:rsidR="00F77862" w:rsidRPr="00D868D7" w:rsidRDefault="00F77862" w:rsidP="002C0C4E">
            <w:r w:rsidRPr="00D868D7">
              <w:t>Primary Actor:</w:t>
            </w:r>
          </w:p>
        </w:tc>
        <w:tc>
          <w:tcPr>
            <w:tcW w:w="2124" w:type="dxa"/>
          </w:tcPr>
          <w:p w:rsidR="00F77862" w:rsidRPr="00D868D7" w:rsidRDefault="00F77862" w:rsidP="002C0C4E">
            <w:r>
              <w:t>Administrator</w:t>
            </w:r>
          </w:p>
        </w:tc>
        <w:tc>
          <w:tcPr>
            <w:tcW w:w="2347" w:type="dxa"/>
          </w:tcPr>
          <w:p w:rsidR="00F77862" w:rsidRPr="00D868D7" w:rsidRDefault="00F77862" w:rsidP="002C0C4E">
            <w:r w:rsidRPr="00D868D7">
              <w:t>Secondary Actor:</w:t>
            </w:r>
          </w:p>
        </w:tc>
        <w:tc>
          <w:tcPr>
            <w:tcW w:w="2364" w:type="dxa"/>
          </w:tcPr>
          <w:p w:rsidR="00F77862" w:rsidRPr="00D868D7" w:rsidRDefault="00F77862" w:rsidP="002C0C4E">
            <w:r>
              <w:t>N/A</w:t>
            </w:r>
          </w:p>
        </w:tc>
      </w:tr>
      <w:tr w:rsidR="00F77862" w:rsidRPr="00D868D7" w:rsidTr="003340F1">
        <w:tc>
          <w:tcPr>
            <w:tcW w:w="2066" w:type="dxa"/>
            <w:shd w:val="clear" w:color="auto" w:fill="FBD4B4" w:themeFill="accent6" w:themeFillTint="66"/>
          </w:tcPr>
          <w:p w:rsidR="00F77862" w:rsidRPr="00D868D7" w:rsidRDefault="00F77862" w:rsidP="002C0C4E">
            <w:r w:rsidRPr="00D868D7">
              <w:t>Trigger:</w:t>
            </w:r>
          </w:p>
        </w:tc>
        <w:tc>
          <w:tcPr>
            <w:tcW w:w="6835" w:type="dxa"/>
            <w:gridSpan w:val="3"/>
          </w:tcPr>
          <w:p w:rsidR="00F77862" w:rsidRPr="00D868D7" w:rsidRDefault="00F77862" w:rsidP="002C0C4E">
            <w:r>
              <w:t>Administrator</w:t>
            </w:r>
            <w:r w:rsidRPr="00A00F97">
              <w:t xml:space="preserve"> needs to access to </w:t>
            </w:r>
            <w:r>
              <w:t>The Erudite Guider system.</w:t>
            </w:r>
          </w:p>
        </w:tc>
      </w:tr>
      <w:tr w:rsidR="00F77862" w:rsidRPr="00D868D7" w:rsidTr="003340F1">
        <w:tc>
          <w:tcPr>
            <w:tcW w:w="2066" w:type="dxa"/>
            <w:shd w:val="clear" w:color="auto" w:fill="FBD4B4" w:themeFill="accent6" w:themeFillTint="66"/>
          </w:tcPr>
          <w:p w:rsidR="00F77862" w:rsidRPr="00D868D7" w:rsidRDefault="00F77862" w:rsidP="002C0C4E">
            <w:r w:rsidRPr="00D868D7">
              <w:t>Description</w:t>
            </w:r>
          </w:p>
        </w:tc>
        <w:tc>
          <w:tcPr>
            <w:tcW w:w="6835" w:type="dxa"/>
            <w:gridSpan w:val="3"/>
          </w:tcPr>
          <w:p w:rsidR="00F77862" w:rsidRPr="00CB3C60" w:rsidRDefault="00F77862" w:rsidP="002C0C4E">
            <w:r>
              <w:t>Admin have permission to view all of valid accounts those was accepted to working on the system. Moreover, admin can also see detail of chosen account.</w:t>
            </w:r>
          </w:p>
        </w:tc>
      </w:tr>
      <w:tr w:rsidR="00F77862" w:rsidRPr="00D868D7" w:rsidTr="003340F1">
        <w:tc>
          <w:tcPr>
            <w:tcW w:w="2066" w:type="dxa"/>
            <w:shd w:val="clear" w:color="auto" w:fill="FBD4B4" w:themeFill="accent6" w:themeFillTint="66"/>
          </w:tcPr>
          <w:p w:rsidR="00F77862" w:rsidRPr="00D868D7" w:rsidRDefault="00F77862" w:rsidP="002C0C4E">
            <w:r w:rsidRPr="00D868D7">
              <w:t>Preconditions:</w:t>
            </w:r>
          </w:p>
        </w:tc>
        <w:tc>
          <w:tcPr>
            <w:tcW w:w="6835" w:type="dxa"/>
            <w:gridSpan w:val="3"/>
          </w:tcPr>
          <w:p w:rsidR="00F77862" w:rsidRPr="00D868D7" w:rsidRDefault="00F77862" w:rsidP="002C0C4E">
            <w:r>
              <w:t>Administrator accepts to the system successfully.</w:t>
            </w:r>
          </w:p>
        </w:tc>
      </w:tr>
      <w:tr w:rsidR="00F77862" w:rsidRPr="00D868D7" w:rsidTr="003340F1">
        <w:tc>
          <w:tcPr>
            <w:tcW w:w="2066" w:type="dxa"/>
            <w:shd w:val="clear" w:color="auto" w:fill="FBD4B4" w:themeFill="accent6" w:themeFillTint="66"/>
          </w:tcPr>
          <w:p w:rsidR="00F77862" w:rsidRPr="00D868D7" w:rsidRDefault="00F77862" w:rsidP="002C0C4E">
            <w:r w:rsidRPr="00D868D7">
              <w:t>Post conditions:</w:t>
            </w:r>
          </w:p>
        </w:tc>
        <w:tc>
          <w:tcPr>
            <w:tcW w:w="6835" w:type="dxa"/>
            <w:gridSpan w:val="3"/>
          </w:tcPr>
          <w:p w:rsidR="00F77862" w:rsidRPr="00D868D7" w:rsidRDefault="00A20B4B" w:rsidP="002C0C4E">
            <w:r>
              <w:t>Detail of chosen account</w:t>
            </w:r>
            <w:r w:rsidR="00F77862">
              <w:t xml:space="preserve"> is displayed</w:t>
            </w:r>
          </w:p>
        </w:tc>
      </w:tr>
      <w:tr w:rsidR="00F77862" w:rsidRPr="00D868D7" w:rsidTr="003340F1">
        <w:tc>
          <w:tcPr>
            <w:tcW w:w="2066" w:type="dxa"/>
            <w:shd w:val="clear" w:color="auto" w:fill="FBD4B4" w:themeFill="accent6" w:themeFillTint="66"/>
          </w:tcPr>
          <w:p w:rsidR="00F77862" w:rsidRPr="00D868D7" w:rsidRDefault="00F77862" w:rsidP="002C0C4E">
            <w:r w:rsidRPr="00D868D7">
              <w:t>Normal Flow:</w:t>
            </w:r>
          </w:p>
        </w:tc>
        <w:tc>
          <w:tcPr>
            <w:tcW w:w="6835" w:type="dxa"/>
            <w:gridSpan w:val="3"/>
          </w:tcPr>
          <w:p w:rsidR="00F77862" w:rsidRPr="00465B2A" w:rsidRDefault="00F77862" w:rsidP="002C0C4E">
            <w:r>
              <w:t xml:space="preserve">View </w:t>
            </w:r>
            <w:r w:rsidR="00A20B4B">
              <w:t xml:space="preserve">detail </w:t>
            </w:r>
            <w:r>
              <w:t>account</w:t>
            </w:r>
            <w:r w:rsidRPr="00465B2A">
              <w:t>:</w:t>
            </w:r>
          </w:p>
          <w:p w:rsidR="00F77862" w:rsidRDefault="00F77862" w:rsidP="006E782B">
            <w:pPr>
              <w:pStyle w:val="ListParagraph"/>
              <w:numPr>
                <w:ilvl w:val="0"/>
                <w:numId w:val="36"/>
              </w:numPr>
            </w:pPr>
            <w:r>
              <w:t>Administrator access in to The Erudite Guider system</w:t>
            </w:r>
            <w:r w:rsidRPr="0074664F">
              <w:t>.</w:t>
            </w:r>
          </w:p>
          <w:p w:rsidR="00F77862" w:rsidRDefault="00F77862" w:rsidP="006E782B">
            <w:pPr>
              <w:pStyle w:val="ListParagraph"/>
              <w:numPr>
                <w:ilvl w:val="0"/>
                <w:numId w:val="36"/>
              </w:numPr>
            </w:pPr>
            <w:r>
              <w:t>Click “</w:t>
            </w:r>
            <w:r w:rsidRPr="007416E5">
              <w:rPr>
                <w:lang w:val="vi-VN"/>
              </w:rPr>
              <w:t>Quản lý tài khoản</w:t>
            </w:r>
            <w:r>
              <w:t>”.</w:t>
            </w:r>
          </w:p>
          <w:p w:rsidR="00F77862" w:rsidRDefault="00F77862" w:rsidP="006E782B">
            <w:pPr>
              <w:pStyle w:val="ListParagraph"/>
              <w:numPr>
                <w:ilvl w:val="0"/>
                <w:numId w:val="36"/>
              </w:numPr>
            </w:pPr>
            <w:r>
              <w:t>View list of valid account is displayed in the screen.</w:t>
            </w:r>
          </w:p>
          <w:p w:rsidR="00A20B4B" w:rsidRDefault="00635D1F" w:rsidP="006E782B">
            <w:pPr>
              <w:pStyle w:val="ListParagraph"/>
              <w:numPr>
                <w:ilvl w:val="0"/>
                <w:numId w:val="36"/>
              </w:numPr>
            </w:pPr>
            <w:r>
              <w:t>Detail</w:t>
            </w:r>
            <w:r w:rsidR="0008338C">
              <w:t xml:space="preserve"> of every single account also is</w:t>
            </w:r>
            <w:r>
              <w:t xml:space="preserve"> displayed</w:t>
            </w:r>
            <w:r w:rsidR="00A20B4B">
              <w:t>.</w:t>
            </w:r>
          </w:p>
          <w:p w:rsidR="009538B8" w:rsidRPr="004C2CA8" w:rsidRDefault="009538B8" w:rsidP="006E782B">
            <w:pPr>
              <w:pStyle w:val="ListParagraph"/>
              <w:numPr>
                <w:ilvl w:val="0"/>
                <w:numId w:val="36"/>
              </w:numPr>
            </w:pPr>
            <w:r>
              <w:t>Admin can also click on “</w:t>
            </w:r>
            <w:r w:rsidRPr="00941472">
              <w:rPr>
                <w:lang w:val="vi-VN"/>
              </w:rPr>
              <w:t>Chuyển trạng thái</w:t>
            </w:r>
            <w:r>
              <w:t>” button to see more information about both customer account and corresponding museum.</w:t>
            </w:r>
          </w:p>
        </w:tc>
      </w:tr>
      <w:tr w:rsidR="00F77862" w:rsidRPr="00D868D7" w:rsidTr="003340F1">
        <w:tc>
          <w:tcPr>
            <w:tcW w:w="2066" w:type="dxa"/>
            <w:shd w:val="clear" w:color="auto" w:fill="FBD4B4" w:themeFill="accent6" w:themeFillTint="66"/>
          </w:tcPr>
          <w:p w:rsidR="00F77862" w:rsidRPr="00D868D7" w:rsidRDefault="00F77862" w:rsidP="002C0C4E">
            <w:r w:rsidRPr="00D868D7">
              <w:t>Alternative Flows:</w:t>
            </w:r>
          </w:p>
        </w:tc>
        <w:tc>
          <w:tcPr>
            <w:tcW w:w="6835" w:type="dxa"/>
            <w:gridSpan w:val="3"/>
          </w:tcPr>
          <w:p w:rsidR="00F77862" w:rsidRPr="00D868D7" w:rsidRDefault="00F77862" w:rsidP="002C0C4E">
            <w:r>
              <w:t>N/A</w:t>
            </w:r>
          </w:p>
        </w:tc>
      </w:tr>
      <w:tr w:rsidR="00F77862" w:rsidRPr="00D868D7" w:rsidTr="003340F1">
        <w:tc>
          <w:tcPr>
            <w:tcW w:w="2066" w:type="dxa"/>
            <w:shd w:val="clear" w:color="auto" w:fill="FBD4B4" w:themeFill="accent6" w:themeFillTint="66"/>
          </w:tcPr>
          <w:p w:rsidR="00F77862" w:rsidRPr="00D868D7" w:rsidRDefault="00F77862" w:rsidP="002C0C4E">
            <w:r w:rsidRPr="00D868D7">
              <w:t>Exceptions:</w:t>
            </w:r>
          </w:p>
        </w:tc>
        <w:tc>
          <w:tcPr>
            <w:tcW w:w="6835" w:type="dxa"/>
            <w:gridSpan w:val="3"/>
          </w:tcPr>
          <w:p w:rsidR="00F77862" w:rsidRPr="00D868D7" w:rsidRDefault="00F77862" w:rsidP="002C0C4E">
            <w:r>
              <w:t>N/A</w:t>
            </w:r>
          </w:p>
        </w:tc>
      </w:tr>
      <w:tr w:rsidR="00F77862" w:rsidRPr="00D868D7" w:rsidTr="003340F1">
        <w:trPr>
          <w:trHeight w:val="50"/>
        </w:trPr>
        <w:tc>
          <w:tcPr>
            <w:tcW w:w="2066" w:type="dxa"/>
            <w:shd w:val="clear" w:color="auto" w:fill="FBD4B4" w:themeFill="accent6" w:themeFillTint="66"/>
          </w:tcPr>
          <w:p w:rsidR="00F77862" w:rsidRPr="00D868D7" w:rsidRDefault="00F77862" w:rsidP="002C0C4E">
            <w:r w:rsidRPr="00D868D7">
              <w:t>Priority:</w:t>
            </w:r>
          </w:p>
        </w:tc>
        <w:tc>
          <w:tcPr>
            <w:tcW w:w="6835" w:type="dxa"/>
            <w:gridSpan w:val="3"/>
          </w:tcPr>
          <w:p w:rsidR="00F77862" w:rsidRPr="00D868D7" w:rsidRDefault="00F77862" w:rsidP="002C0C4E">
            <w:r>
              <w:t>Medium</w:t>
            </w:r>
          </w:p>
        </w:tc>
      </w:tr>
      <w:tr w:rsidR="00F77862" w:rsidRPr="00D868D7" w:rsidTr="003340F1">
        <w:tc>
          <w:tcPr>
            <w:tcW w:w="2066" w:type="dxa"/>
            <w:shd w:val="clear" w:color="auto" w:fill="FBD4B4" w:themeFill="accent6" w:themeFillTint="66"/>
          </w:tcPr>
          <w:p w:rsidR="00F77862" w:rsidRPr="00D868D7" w:rsidRDefault="00F77862" w:rsidP="002C0C4E">
            <w:r w:rsidRPr="00D868D7">
              <w:t>Frequency of Use:</w:t>
            </w:r>
          </w:p>
        </w:tc>
        <w:tc>
          <w:tcPr>
            <w:tcW w:w="6835" w:type="dxa"/>
            <w:gridSpan w:val="3"/>
          </w:tcPr>
          <w:p w:rsidR="00F77862" w:rsidRPr="00D868D7" w:rsidRDefault="00F77862" w:rsidP="002C0C4E">
            <w:r>
              <w:t xml:space="preserve">High </w:t>
            </w:r>
          </w:p>
        </w:tc>
      </w:tr>
      <w:tr w:rsidR="00F77862" w:rsidRPr="00D868D7" w:rsidTr="003340F1">
        <w:tc>
          <w:tcPr>
            <w:tcW w:w="2066" w:type="dxa"/>
            <w:shd w:val="clear" w:color="auto" w:fill="FBD4B4" w:themeFill="accent6" w:themeFillTint="66"/>
          </w:tcPr>
          <w:p w:rsidR="00F77862" w:rsidRPr="00D868D7" w:rsidRDefault="00F77862" w:rsidP="002C0C4E">
            <w:r w:rsidRPr="00D868D7">
              <w:t>Business Rules:</w:t>
            </w:r>
          </w:p>
        </w:tc>
        <w:tc>
          <w:tcPr>
            <w:tcW w:w="6835" w:type="dxa"/>
            <w:gridSpan w:val="3"/>
          </w:tcPr>
          <w:p w:rsidR="00F77862" w:rsidRPr="00D868D7" w:rsidRDefault="00053836" w:rsidP="002C0C4E">
            <w:r>
              <w:t>B53, B54</w:t>
            </w:r>
          </w:p>
        </w:tc>
      </w:tr>
      <w:tr w:rsidR="00F77862" w:rsidRPr="00D868D7" w:rsidTr="003340F1">
        <w:tc>
          <w:tcPr>
            <w:tcW w:w="2066" w:type="dxa"/>
            <w:shd w:val="clear" w:color="auto" w:fill="FBD4B4" w:themeFill="accent6" w:themeFillTint="66"/>
          </w:tcPr>
          <w:p w:rsidR="00F77862" w:rsidRPr="00D868D7" w:rsidRDefault="00F77862" w:rsidP="002C0C4E">
            <w:r w:rsidRPr="00D868D7">
              <w:t>Other Information:</w:t>
            </w:r>
          </w:p>
        </w:tc>
        <w:tc>
          <w:tcPr>
            <w:tcW w:w="6835" w:type="dxa"/>
            <w:gridSpan w:val="3"/>
          </w:tcPr>
          <w:p w:rsidR="00F77862" w:rsidRPr="00D868D7" w:rsidRDefault="00F77862" w:rsidP="002C0C4E">
            <w:r w:rsidRPr="00D868D7">
              <w:t>N/A</w:t>
            </w:r>
          </w:p>
        </w:tc>
      </w:tr>
      <w:tr w:rsidR="00F77862" w:rsidRPr="00D868D7" w:rsidTr="003340F1">
        <w:tc>
          <w:tcPr>
            <w:tcW w:w="2066" w:type="dxa"/>
            <w:shd w:val="clear" w:color="auto" w:fill="FBD4B4" w:themeFill="accent6" w:themeFillTint="66"/>
          </w:tcPr>
          <w:p w:rsidR="00F77862" w:rsidRPr="00D868D7" w:rsidRDefault="00F77862" w:rsidP="002C0C4E">
            <w:r w:rsidRPr="00D868D7">
              <w:lastRenderedPageBreak/>
              <w:t>Assumptions</w:t>
            </w:r>
          </w:p>
        </w:tc>
        <w:tc>
          <w:tcPr>
            <w:tcW w:w="6835" w:type="dxa"/>
            <w:gridSpan w:val="3"/>
          </w:tcPr>
          <w:p w:rsidR="00F77862" w:rsidRPr="00D868D7" w:rsidRDefault="00F77862" w:rsidP="002C0C4E">
            <w:r w:rsidRPr="00D868D7">
              <w:t>N/A</w:t>
            </w:r>
          </w:p>
        </w:tc>
      </w:tr>
    </w:tbl>
    <w:p w:rsidR="00F77862" w:rsidRPr="004C5C77" w:rsidRDefault="00F77862" w:rsidP="002C0C4E"/>
    <w:p w:rsidR="004102DB" w:rsidRDefault="004102DB" w:rsidP="002C0C4E">
      <w:pPr>
        <w:pStyle w:val="Heading4"/>
      </w:pPr>
      <w:r>
        <w:t xml:space="preserve"> Deactivate </w:t>
      </w:r>
      <w:r w:rsidR="004F4FBA" w:rsidRPr="004F4FBA">
        <w:t>account</w:t>
      </w:r>
    </w:p>
    <w:p w:rsidR="00CF6BA7" w:rsidRPr="00CF6BA7" w:rsidRDefault="00CF6BA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D5C44" w:rsidRPr="00D868D7" w:rsidTr="00DD5C44">
        <w:tc>
          <w:tcPr>
            <w:tcW w:w="2066" w:type="dxa"/>
            <w:shd w:val="clear" w:color="auto" w:fill="FBD4B4" w:themeFill="accent6" w:themeFillTint="66"/>
          </w:tcPr>
          <w:p w:rsidR="00DD5C44" w:rsidRPr="00D868D7" w:rsidRDefault="00DD5C44" w:rsidP="002C0C4E">
            <w:r>
              <w:t>Use Case ID:</w:t>
            </w:r>
          </w:p>
        </w:tc>
        <w:tc>
          <w:tcPr>
            <w:tcW w:w="6835" w:type="dxa"/>
            <w:gridSpan w:val="3"/>
            <w:shd w:val="clear" w:color="auto" w:fill="FBD4B4" w:themeFill="accent6" w:themeFillTint="66"/>
          </w:tcPr>
          <w:p w:rsidR="00DD5C44" w:rsidRPr="00D868D7" w:rsidRDefault="00DD5C44" w:rsidP="002C0C4E">
            <w:r>
              <w:t>UC-13-0</w:t>
            </w:r>
            <w:r w:rsidR="00A20B4B">
              <w:t>3</w:t>
            </w:r>
          </w:p>
        </w:tc>
      </w:tr>
      <w:tr w:rsidR="00DD5C44" w:rsidRPr="00D868D7" w:rsidTr="00DD5C44">
        <w:tc>
          <w:tcPr>
            <w:tcW w:w="2066" w:type="dxa"/>
            <w:shd w:val="clear" w:color="auto" w:fill="FBD4B4" w:themeFill="accent6" w:themeFillTint="66"/>
          </w:tcPr>
          <w:p w:rsidR="00DD5C44" w:rsidRPr="00D868D7" w:rsidRDefault="00DD5C44" w:rsidP="002C0C4E">
            <w:r w:rsidRPr="00D868D7">
              <w:t>Created By:</w:t>
            </w:r>
          </w:p>
        </w:tc>
        <w:tc>
          <w:tcPr>
            <w:tcW w:w="2124" w:type="dxa"/>
          </w:tcPr>
          <w:p w:rsidR="00DD5C44" w:rsidRPr="00E9167E" w:rsidRDefault="00DD5C44" w:rsidP="002C0C4E">
            <w:pPr>
              <w:rPr>
                <w:rFonts w:ascii="Times New Roman" w:hAnsi="Times New Roman" w:cs="Times New Roman"/>
              </w:rPr>
            </w:pPr>
            <w:r w:rsidRPr="00D650E5">
              <w:rPr>
                <w:lang w:val="vi-VN"/>
              </w:rPr>
              <w:t>QuyetNH</w:t>
            </w:r>
          </w:p>
        </w:tc>
        <w:tc>
          <w:tcPr>
            <w:tcW w:w="2347" w:type="dxa"/>
          </w:tcPr>
          <w:p w:rsidR="00DD5C44" w:rsidRPr="00D868D7" w:rsidRDefault="00DD5C44" w:rsidP="002C0C4E">
            <w:r w:rsidRPr="00D868D7">
              <w:t>Date Created:</w:t>
            </w:r>
          </w:p>
        </w:tc>
        <w:tc>
          <w:tcPr>
            <w:tcW w:w="2364" w:type="dxa"/>
          </w:tcPr>
          <w:p w:rsidR="00DD5C44" w:rsidRPr="00D868D7" w:rsidRDefault="00DD5C44" w:rsidP="002C0C4E">
            <w:r>
              <w:t>11/10</w:t>
            </w:r>
            <w:r w:rsidRPr="00D868D7">
              <w:t>/2016</w:t>
            </w:r>
          </w:p>
        </w:tc>
      </w:tr>
      <w:tr w:rsidR="00DD5C44" w:rsidRPr="00D868D7" w:rsidTr="00DD5C44">
        <w:tc>
          <w:tcPr>
            <w:tcW w:w="2066" w:type="dxa"/>
            <w:shd w:val="clear" w:color="auto" w:fill="FBD4B4" w:themeFill="accent6" w:themeFillTint="66"/>
          </w:tcPr>
          <w:p w:rsidR="00DD5C44" w:rsidRPr="00D868D7" w:rsidRDefault="00DD5C44" w:rsidP="002C0C4E">
            <w:r w:rsidRPr="00D868D7">
              <w:t>Primary Actor:</w:t>
            </w:r>
          </w:p>
        </w:tc>
        <w:tc>
          <w:tcPr>
            <w:tcW w:w="2124" w:type="dxa"/>
          </w:tcPr>
          <w:p w:rsidR="00DD5C44" w:rsidRPr="00D868D7" w:rsidRDefault="00DD5C44" w:rsidP="002C0C4E">
            <w:r>
              <w:t>Administrator</w:t>
            </w:r>
          </w:p>
        </w:tc>
        <w:tc>
          <w:tcPr>
            <w:tcW w:w="2347" w:type="dxa"/>
          </w:tcPr>
          <w:p w:rsidR="00DD5C44" w:rsidRPr="00D868D7" w:rsidRDefault="00DD5C44" w:rsidP="002C0C4E">
            <w:r w:rsidRPr="00D868D7">
              <w:t>Secondary Actor:</w:t>
            </w:r>
          </w:p>
        </w:tc>
        <w:tc>
          <w:tcPr>
            <w:tcW w:w="2364" w:type="dxa"/>
          </w:tcPr>
          <w:p w:rsidR="00DD5C44" w:rsidRPr="00D868D7" w:rsidRDefault="00DD5C44" w:rsidP="002C0C4E">
            <w:r>
              <w:t>N/A</w:t>
            </w:r>
          </w:p>
        </w:tc>
      </w:tr>
      <w:tr w:rsidR="00DD5C44" w:rsidRPr="00D868D7" w:rsidTr="00DD5C44">
        <w:tc>
          <w:tcPr>
            <w:tcW w:w="2066" w:type="dxa"/>
            <w:shd w:val="clear" w:color="auto" w:fill="FBD4B4" w:themeFill="accent6" w:themeFillTint="66"/>
          </w:tcPr>
          <w:p w:rsidR="00DD5C44" w:rsidRPr="00D868D7" w:rsidRDefault="00DD5C44" w:rsidP="002C0C4E">
            <w:r w:rsidRPr="00D868D7">
              <w:t>Trigger:</w:t>
            </w:r>
          </w:p>
        </w:tc>
        <w:tc>
          <w:tcPr>
            <w:tcW w:w="6835" w:type="dxa"/>
            <w:gridSpan w:val="3"/>
          </w:tcPr>
          <w:p w:rsidR="00DD5C44" w:rsidRPr="00D868D7" w:rsidRDefault="00DD5C44" w:rsidP="002C0C4E">
            <w:r>
              <w:t>Administrator</w:t>
            </w:r>
            <w:r w:rsidRPr="00A00F97">
              <w:t xml:space="preserve"> needs to access to </w:t>
            </w:r>
            <w:r>
              <w:t>The Erudite Guider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Description</w:t>
            </w:r>
          </w:p>
        </w:tc>
        <w:tc>
          <w:tcPr>
            <w:tcW w:w="6835" w:type="dxa"/>
            <w:gridSpan w:val="3"/>
          </w:tcPr>
          <w:p w:rsidR="00DD5C44" w:rsidRPr="00CB3C60" w:rsidRDefault="00DD5C44" w:rsidP="002C0C4E">
            <w:r>
              <w:t>When a museum, which is being the system’s customers want to stop using service of the system or the customers using the service is expiry, Admin can deactivate that customer’s account. And as the same time, the entire museum's objects will no longer able to</w:t>
            </w:r>
            <w:r w:rsidR="00901B09">
              <w:t xml:space="preserve"> be</w:t>
            </w:r>
            <w:r>
              <w:t xml:space="preserve"> display</w:t>
            </w:r>
            <w:r w:rsidR="00901B09">
              <w:t>ed</w:t>
            </w:r>
            <w:r>
              <w:t xml:space="preserve"> when visitors use the application while they are visiting that museum.</w:t>
            </w:r>
          </w:p>
        </w:tc>
      </w:tr>
      <w:tr w:rsidR="00DD5C44" w:rsidRPr="00D868D7" w:rsidTr="00DD5C44">
        <w:tc>
          <w:tcPr>
            <w:tcW w:w="2066" w:type="dxa"/>
            <w:shd w:val="clear" w:color="auto" w:fill="FBD4B4" w:themeFill="accent6" w:themeFillTint="66"/>
          </w:tcPr>
          <w:p w:rsidR="00DD5C44" w:rsidRPr="00D868D7" w:rsidRDefault="00DD5C44" w:rsidP="002C0C4E">
            <w:r w:rsidRPr="00D868D7">
              <w:t>Preconditions:</w:t>
            </w:r>
          </w:p>
        </w:tc>
        <w:tc>
          <w:tcPr>
            <w:tcW w:w="6835" w:type="dxa"/>
            <w:gridSpan w:val="3"/>
          </w:tcPr>
          <w:p w:rsidR="00DD5C44" w:rsidRPr="00D868D7" w:rsidRDefault="00DD5C44" w:rsidP="002C0C4E">
            <w:r>
              <w:t>Administrator has valid account on system.</w:t>
            </w:r>
          </w:p>
        </w:tc>
      </w:tr>
      <w:tr w:rsidR="00DD5C44" w:rsidRPr="00D868D7" w:rsidTr="00DD5C44">
        <w:tc>
          <w:tcPr>
            <w:tcW w:w="2066" w:type="dxa"/>
            <w:shd w:val="clear" w:color="auto" w:fill="FBD4B4" w:themeFill="accent6" w:themeFillTint="66"/>
          </w:tcPr>
          <w:p w:rsidR="00DD5C44" w:rsidRPr="00D868D7" w:rsidRDefault="00DD5C44" w:rsidP="002C0C4E">
            <w:r w:rsidRPr="00D868D7">
              <w:t>Post conditions:</w:t>
            </w:r>
          </w:p>
        </w:tc>
        <w:tc>
          <w:tcPr>
            <w:tcW w:w="6835" w:type="dxa"/>
            <w:gridSpan w:val="3"/>
          </w:tcPr>
          <w:p w:rsidR="00DD5C44" w:rsidRPr="00D868D7" w:rsidRDefault="00901B09" w:rsidP="002C0C4E">
            <w:r>
              <w:t xml:space="preserve">The museum </w:t>
            </w:r>
            <w:r w:rsidR="00DD5C44">
              <w:t>that is considered is deactivated.</w:t>
            </w:r>
          </w:p>
        </w:tc>
      </w:tr>
      <w:tr w:rsidR="00DD5C44" w:rsidRPr="00D868D7" w:rsidTr="00DD5C44">
        <w:tc>
          <w:tcPr>
            <w:tcW w:w="2066" w:type="dxa"/>
            <w:shd w:val="clear" w:color="auto" w:fill="FBD4B4" w:themeFill="accent6" w:themeFillTint="66"/>
          </w:tcPr>
          <w:p w:rsidR="00DD5C44" w:rsidRPr="00D868D7" w:rsidRDefault="00DD5C44" w:rsidP="002C0C4E">
            <w:r w:rsidRPr="00D868D7">
              <w:t>Normal Flow:</w:t>
            </w:r>
          </w:p>
        </w:tc>
        <w:tc>
          <w:tcPr>
            <w:tcW w:w="6835" w:type="dxa"/>
            <w:gridSpan w:val="3"/>
          </w:tcPr>
          <w:p w:rsidR="00DD5C44" w:rsidRPr="00465B2A" w:rsidRDefault="00D04E13" w:rsidP="002C0C4E">
            <w:r>
              <w:t>Deactivate Museum</w:t>
            </w:r>
            <w:r w:rsidR="00DD5C44" w:rsidRPr="00465B2A">
              <w:t>:</w:t>
            </w:r>
          </w:p>
          <w:p w:rsidR="00A20B4B" w:rsidRDefault="00A20B4B" w:rsidP="006E782B">
            <w:pPr>
              <w:pStyle w:val="ListParagraph"/>
              <w:numPr>
                <w:ilvl w:val="0"/>
                <w:numId w:val="37"/>
              </w:numPr>
            </w:pPr>
            <w:r>
              <w:t>Administrator access in to The Erudite Guider system</w:t>
            </w:r>
            <w:r w:rsidRPr="0074664F">
              <w:t>.</w:t>
            </w:r>
          </w:p>
          <w:p w:rsidR="00A20B4B" w:rsidRDefault="00A20B4B" w:rsidP="006E782B">
            <w:pPr>
              <w:pStyle w:val="ListParagraph"/>
              <w:numPr>
                <w:ilvl w:val="0"/>
                <w:numId w:val="37"/>
              </w:numPr>
            </w:pPr>
            <w:r>
              <w:t>Click “</w:t>
            </w:r>
            <w:r w:rsidRPr="007416E5">
              <w:rPr>
                <w:lang w:val="vi-VN"/>
              </w:rPr>
              <w:t>Quản lý tài khoản</w:t>
            </w:r>
            <w:r>
              <w:t>”.</w:t>
            </w:r>
          </w:p>
          <w:p w:rsidR="00A20B4B" w:rsidRDefault="00A20B4B" w:rsidP="006E782B">
            <w:pPr>
              <w:pStyle w:val="ListParagraph"/>
              <w:numPr>
                <w:ilvl w:val="0"/>
                <w:numId w:val="37"/>
              </w:numPr>
            </w:pPr>
            <w:r>
              <w:t>View list of valid account is displayed in the screen.</w:t>
            </w:r>
          </w:p>
          <w:p w:rsidR="00DD5C44" w:rsidRDefault="00941472" w:rsidP="006E782B">
            <w:pPr>
              <w:pStyle w:val="ListParagraph"/>
              <w:numPr>
                <w:ilvl w:val="0"/>
                <w:numId w:val="37"/>
              </w:numPr>
            </w:pPr>
            <w:r>
              <w:t>S</w:t>
            </w:r>
            <w:r w:rsidR="00A20B4B">
              <w:t>ee detail of chosen account</w:t>
            </w:r>
            <w:r>
              <w:t xml:space="preserve"> as well</w:t>
            </w:r>
            <w:r w:rsidR="00A20B4B">
              <w:t>.</w:t>
            </w:r>
          </w:p>
          <w:p w:rsidR="00A20B4B" w:rsidRDefault="00A20B4B" w:rsidP="006E782B">
            <w:pPr>
              <w:pStyle w:val="ListParagraph"/>
              <w:numPr>
                <w:ilvl w:val="0"/>
                <w:numId w:val="37"/>
              </w:numPr>
            </w:pPr>
            <w:r>
              <w:t xml:space="preserve">Click on </w:t>
            </w:r>
            <w:r w:rsidR="00190707">
              <w:t>“</w:t>
            </w:r>
            <w:r w:rsidR="00941472" w:rsidRPr="00941472">
              <w:rPr>
                <w:lang w:val="vi-VN"/>
              </w:rPr>
              <w:t>Chuyển trạng thái</w:t>
            </w:r>
            <w:r w:rsidR="00190707">
              <w:t xml:space="preserve">” </w:t>
            </w:r>
            <w:r w:rsidR="00941472">
              <w:t xml:space="preserve">button </w:t>
            </w:r>
            <w:r w:rsidR="001661BA">
              <w:t>to deactivate account</w:t>
            </w:r>
            <w:r w:rsidR="00941472">
              <w:t xml:space="preserve"> in active status.</w:t>
            </w:r>
          </w:p>
          <w:p w:rsidR="00941472" w:rsidRDefault="00941472" w:rsidP="006E782B">
            <w:pPr>
              <w:pStyle w:val="ListParagraph"/>
              <w:numPr>
                <w:ilvl w:val="0"/>
                <w:numId w:val="37"/>
              </w:numPr>
            </w:pPr>
            <w:r>
              <w:t>Click on “Deactivate” radio button.</w:t>
            </w:r>
          </w:p>
          <w:p w:rsidR="001661BA" w:rsidRPr="004C2CA8" w:rsidRDefault="001661BA" w:rsidP="006E782B">
            <w:pPr>
              <w:pStyle w:val="ListParagraph"/>
              <w:numPr>
                <w:ilvl w:val="0"/>
                <w:numId w:val="37"/>
              </w:numPr>
            </w:pPr>
            <w:r>
              <w:t>Click “</w:t>
            </w:r>
            <w:r w:rsidR="00941472" w:rsidRPr="00941472">
              <w:rPr>
                <w:lang w:val="vi-VN"/>
              </w:rPr>
              <w:t>Lưu thay đổi</w:t>
            </w:r>
            <w:r>
              <w:t xml:space="preserve">” button </w:t>
            </w:r>
            <w:r w:rsidR="00941472">
              <w:t>to save changing.</w:t>
            </w:r>
          </w:p>
        </w:tc>
      </w:tr>
      <w:tr w:rsidR="00DD5C44" w:rsidRPr="00D868D7" w:rsidTr="00DD5C44">
        <w:tc>
          <w:tcPr>
            <w:tcW w:w="2066" w:type="dxa"/>
            <w:shd w:val="clear" w:color="auto" w:fill="FBD4B4" w:themeFill="accent6" w:themeFillTint="66"/>
          </w:tcPr>
          <w:p w:rsidR="00DD5C44" w:rsidRPr="00D868D7" w:rsidRDefault="00DD5C44" w:rsidP="002C0C4E">
            <w:r w:rsidRPr="00D868D7">
              <w:t>Alternative Flows:</w:t>
            </w:r>
          </w:p>
        </w:tc>
        <w:tc>
          <w:tcPr>
            <w:tcW w:w="6835" w:type="dxa"/>
            <w:gridSpan w:val="3"/>
          </w:tcPr>
          <w:p w:rsidR="001661BA" w:rsidRDefault="001661BA" w:rsidP="002C0C4E">
            <w:r>
              <w:t>Admin want to cancel deactivate account:</w:t>
            </w:r>
          </w:p>
          <w:p w:rsidR="00DD5C44" w:rsidRPr="00D868D7" w:rsidRDefault="00941472" w:rsidP="002C0C4E">
            <w:r>
              <w:t xml:space="preserve">     At step 7</w:t>
            </w:r>
            <w:r w:rsidR="001661BA">
              <w:t xml:space="preserve">, user </w:t>
            </w:r>
            <w:r>
              <w:t xml:space="preserve">does not </w:t>
            </w:r>
            <w:r w:rsidR="001661BA">
              <w:t>click on “</w:t>
            </w:r>
            <w:r w:rsidRPr="00941472">
              <w:rPr>
                <w:lang w:val="vi-VN"/>
              </w:rPr>
              <w:t>Lưu thay đổi</w:t>
            </w:r>
            <w:r w:rsidR="001661BA">
              <w:t xml:space="preserve">” button </w:t>
            </w:r>
            <w:r>
              <w:t>and go back museum list.</w:t>
            </w:r>
          </w:p>
        </w:tc>
      </w:tr>
      <w:tr w:rsidR="00DD5C44" w:rsidRPr="00D868D7" w:rsidTr="00DD5C44">
        <w:tc>
          <w:tcPr>
            <w:tcW w:w="2066" w:type="dxa"/>
            <w:shd w:val="clear" w:color="auto" w:fill="FBD4B4" w:themeFill="accent6" w:themeFillTint="66"/>
          </w:tcPr>
          <w:p w:rsidR="00DD5C44" w:rsidRPr="00D868D7" w:rsidRDefault="00DD5C44" w:rsidP="002C0C4E">
            <w:r w:rsidRPr="00D868D7">
              <w:t>Exceptions:</w:t>
            </w:r>
          </w:p>
        </w:tc>
        <w:tc>
          <w:tcPr>
            <w:tcW w:w="6835" w:type="dxa"/>
            <w:gridSpan w:val="3"/>
          </w:tcPr>
          <w:p w:rsidR="00DD5C44" w:rsidRPr="00D868D7" w:rsidRDefault="00DD5C44" w:rsidP="002C0C4E">
            <w:r>
              <w:t>N/A</w:t>
            </w:r>
          </w:p>
        </w:tc>
      </w:tr>
      <w:tr w:rsidR="00DD5C44" w:rsidRPr="00D868D7" w:rsidTr="00190707">
        <w:trPr>
          <w:trHeight w:val="249"/>
        </w:trPr>
        <w:tc>
          <w:tcPr>
            <w:tcW w:w="2066" w:type="dxa"/>
            <w:shd w:val="clear" w:color="auto" w:fill="FBD4B4" w:themeFill="accent6" w:themeFillTint="66"/>
          </w:tcPr>
          <w:p w:rsidR="00DD5C44" w:rsidRPr="00D868D7" w:rsidRDefault="00DD5C44" w:rsidP="002C0C4E">
            <w:r w:rsidRPr="00D868D7">
              <w:t>Priority:</w:t>
            </w:r>
          </w:p>
        </w:tc>
        <w:tc>
          <w:tcPr>
            <w:tcW w:w="6835" w:type="dxa"/>
            <w:gridSpan w:val="3"/>
          </w:tcPr>
          <w:p w:rsidR="00DD5C44" w:rsidRPr="00D868D7" w:rsidRDefault="00DD5C44" w:rsidP="002C0C4E">
            <w:r>
              <w:t>Medium</w:t>
            </w:r>
          </w:p>
        </w:tc>
      </w:tr>
      <w:tr w:rsidR="00DD5C44" w:rsidRPr="00D868D7" w:rsidTr="00DD5C44">
        <w:tc>
          <w:tcPr>
            <w:tcW w:w="2066" w:type="dxa"/>
            <w:shd w:val="clear" w:color="auto" w:fill="FBD4B4" w:themeFill="accent6" w:themeFillTint="66"/>
          </w:tcPr>
          <w:p w:rsidR="00DD5C44" w:rsidRPr="00D868D7" w:rsidRDefault="00DD5C44" w:rsidP="002C0C4E">
            <w:r w:rsidRPr="00D868D7">
              <w:t>Frequency of Use:</w:t>
            </w:r>
          </w:p>
        </w:tc>
        <w:tc>
          <w:tcPr>
            <w:tcW w:w="6835" w:type="dxa"/>
            <w:gridSpan w:val="3"/>
          </w:tcPr>
          <w:p w:rsidR="00DD5C44" w:rsidRPr="00D868D7" w:rsidRDefault="00DD5C44" w:rsidP="002C0C4E">
            <w:r>
              <w:t xml:space="preserve">High </w:t>
            </w:r>
          </w:p>
        </w:tc>
      </w:tr>
      <w:tr w:rsidR="00DD5C44" w:rsidRPr="00D868D7" w:rsidTr="00DD5C44">
        <w:tc>
          <w:tcPr>
            <w:tcW w:w="2066" w:type="dxa"/>
            <w:shd w:val="clear" w:color="auto" w:fill="FBD4B4" w:themeFill="accent6" w:themeFillTint="66"/>
          </w:tcPr>
          <w:p w:rsidR="00DD5C44" w:rsidRPr="00D868D7" w:rsidRDefault="00DD5C44" w:rsidP="002C0C4E">
            <w:r w:rsidRPr="00D868D7">
              <w:t>Business Rules:</w:t>
            </w:r>
          </w:p>
        </w:tc>
        <w:tc>
          <w:tcPr>
            <w:tcW w:w="6835" w:type="dxa"/>
            <w:gridSpan w:val="3"/>
          </w:tcPr>
          <w:p w:rsidR="00DD5C44" w:rsidRPr="00D868D7" w:rsidRDefault="001661BA" w:rsidP="002C0C4E">
            <w:r>
              <w:t>B55</w:t>
            </w:r>
          </w:p>
        </w:tc>
      </w:tr>
      <w:tr w:rsidR="00DD5C44" w:rsidRPr="00D868D7" w:rsidTr="00DD5C44">
        <w:tc>
          <w:tcPr>
            <w:tcW w:w="2066" w:type="dxa"/>
            <w:shd w:val="clear" w:color="auto" w:fill="FBD4B4" w:themeFill="accent6" w:themeFillTint="66"/>
          </w:tcPr>
          <w:p w:rsidR="00DD5C44" w:rsidRPr="00D868D7" w:rsidRDefault="00DD5C44" w:rsidP="002C0C4E">
            <w:r w:rsidRPr="00D868D7">
              <w:t>Other Information:</w:t>
            </w:r>
          </w:p>
        </w:tc>
        <w:tc>
          <w:tcPr>
            <w:tcW w:w="6835" w:type="dxa"/>
            <w:gridSpan w:val="3"/>
          </w:tcPr>
          <w:p w:rsidR="00DD5C44" w:rsidRPr="00D868D7" w:rsidRDefault="00DD5C44" w:rsidP="002C0C4E">
            <w:r w:rsidRPr="00D868D7">
              <w:t>N/A</w:t>
            </w:r>
          </w:p>
        </w:tc>
      </w:tr>
      <w:tr w:rsidR="00DD5C44" w:rsidRPr="00D868D7" w:rsidTr="00DD5C44">
        <w:tc>
          <w:tcPr>
            <w:tcW w:w="2066" w:type="dxa"/>
            <w:shd w:val="clear" w:color="auto" w:fill="FBD4B4" w:themeFill="accent6" w:themeFillTint="66"/>
          </w:tcPr>
          <w:p w:rsidR="00DD5C44" w:rsidRPr="00D868D7" w:rsidRDefault="00DD5C44" w:rsidP="002C0C4E">
            <w:r w:rsidRPr="00D868D7">
              <w:t>Assumptions</w:t>
            </w:r>
          </w:p>
        </w:tc>
        <w:tc>
          <w:tcPr>
            <w:tcW w:w="6835" w:type="dxa"/>
            <w:gridSpan w:val="3"/>
          </w:tcPr>
          <w:p w:rsidR="00DD5C44" w:rsidRPr="00D868D7" w:rsidRDefault="00DD5C44" w:rsidP="002C0C4E">
            <w:r w:rsidRPr="00D868D7">
              <w:t>N/A</w:t>
            </w:r>
          </w:p>
        </w:tc>
      </w:tr>
    </w:tbl>
    <w:p w:rsidR="004102DB" w:rsidRPr="004102DB" w:rsidRDefault="004102DB" w:rsidP="002C0C4E"/>
    <w:p w:rsidR="004102DB" w:rsidRDefault="004102DB" w:rsidP="002C0C4E">
      <w:pPr>
        <w:pStyle w:val="Heading4"/>
      </w:pPr>
      <w:r>
        <w:lastRenderedPageBreak/>
        <w:t xml:space="preserve"> Activate </w:t>
      </w:r>
      <w:r w:rsidR="004F4FBA" w:rsidRPr="004F4FBA">
        <w:t>account</w:t>
      </w:r>
    </w:p>
    <w:p w:rsidR="00190707" w:rsidRDefault="00190707"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190707" w:rsidRPr="00D868D7" w:rsidTr="003340F1">
        <w:tc>
          <w:tcPr>
            <w:tcW w:w="2066" w:type="dxa"/>
            <w:shd w:val="clear" w:color="auto" w:fill="FBD4B4" w:themeFill="accent6" w:themeFillTint="66"/>
          </w:tcPr>
          <w:p w:rsidR="00190707" w:rsidRPr="00D868D7" w:rsidRDefault="00190707" w:rsidP="002C0C4E">
            <w:r>
              <w:t>Use Case ID:</w:t>
            </w:r>
          </w:p>
        </w:tc>
        <w:tc>
          <w:tcPr>
            <w:tcW w:w="6835" w:type="dxa"/>
            <w:gridSpan w:val="3"/>
            <w:shd w:val="clear" w:color="auto" w:fill="FBD4B4" w:themeFill="accent6" w:themeFillTint="66"/>
          </w:tcPr>
          <w:p w:rsidR="00190707" w:rsidRPr="00D868D7" w:rsidRDefault="00190707" w:rsidP="002C0C4E">
            <w:r>
              <w:t>UC-13-04</w:t>
            </w:r>
          </w:p>
        </w:tc>
      </w:tr>
      <w:tr w:rsidR="00190707" w:rsidRPr="00D868D7" w:rsidTr="003340F1">
        <w:tc>
          <w:tcPr>
            <w:tcW w:w="2066" w:type="dxa"/>
            <w:shd w:val="clear" w:color="auto" w:fill="FBD4B4" w:themeFill="accent6" w:themeFillTint="66"/>
          </w:tcPr>
          <w:p w:rsidR="00190707" w:rsidRPr="00D868D7" w:rsidRDefault="00190707" w:rsidP="002C0C4E">
            <w:r w:rsidRPr="00D868D7">
              <w:t>Created By:</w:t>
            </w:r>
          </w:p>
        </w:tc>
        <w:tc>
          <w:tcPr>
            <w:tcW w:w="2124" w:type="dxa"/>
          </w:tcPr>
          <w:p w:rsidR="00190707" w:rsidRPr="00E9167E" w:rsidRDefault="00190707" w:rsidP="002C0C4E">
            <w:pPr>
              <w:rPr>
                <w:rFonts w:ascii="Times New Roman" w:hAnsi="Times New Roman" w:cs="Times New Roman"/>
              </w:rPr>
            </w:pPr>
            <w:r w:rsidRPr="00D650E5">
              <w:rPr>
                <w:lang w:val="vi-VN"/>
              </w:rPr>
              <w:t>QuyetNH</w:t>
            </w:r>
          </w:p>
        </w:tc>
        <w:tc>
          <w:tcPr>
            <w:tcW w:w="2347" w:type="dxa"/>
          </w:tcPr>
          <w:p w:rsidR="00190707" w:rsidRPr="00D868D7" w:rsidRDefault="00190707" w:rsidP="002C0C4E">
            <w:r w:rsidRPr="00D868D7">
              <w:t>Date Created:</w:t>
            </w:r>
          </w:p>
        </w:tc>
        <w:tc>
          <w:tcPr>
            <w:tcW w:w="2364" w:type="dxa"/>
          </w:tcPr>
          <w:p w:rsidR="00190707" w:rsidRPr="00D868D7" w:rsidRDefault="00190707" w:rsidP="002C0C4E">
            <w:r>
              <w:t>11/10</w:t>
            </w:r>
            <w:r w:rsidRPr="00D868D7">
              <w:t>/2016</w:t>
            </w:r>
          </w:p>
        </w:tc>
      </w:tr>
      <w:tr w:rsidR="00190707" w:rsidRPr="00D868D7" w:rsidTr="003340F1">
        <w:tc>
          <w:tcPr>
            <w:tcW w:w="2066" w:type="dxa"/>
            <w:shd w:val="clear" w:color="auto" w:fill="FBD4B4" w:themeFill="accent6" w:themeFillTint="66"/>
          </w:tcPr>
          <w:p w:rsidR="00190707" w:rsidRPr="00D868D7" w:rsidRDefault="00190707" w:rsidP="002C0C4E">
            <w:r w:rsidRPr="00D868D7">
              <w:t>Primary Actor:</w:t>
            </w:r>
          </w:p>
        </w:tc>
        <w:tc>
          <w:tcPr>
            <w:tcW w:w="2124" w:type="dxa"/>
          </w:tcPr>
          <w:p w:rsidR="00190707" w:rsidRPr="00D868D7" w:rsidRDefault="00190707" w:rsidP="002C0C4E">
            <w:r>
              <w:t>Administrator</w:t>
            </w:r>
          </w:p>
        </w:tc>
        <w:tc>
          <w:tcPr>
            <w:tcW w:w="2347" w:type="dxa"/>
          </w:tcPr>
          <w:p w:rsidR="00190707" w:rsidRPr="00D868D7" w:rsidRDefault="00190707" w:rsidP="002C0C4E">
            <w:r w:rsidRPr="00D868D7">
              <w:t>Secondary Actor:</w:t>
            </w:r>
          </w:p>
        </w:tc>
        <w:tc>
          <w:tcPr>
            <w:tcW w:w="2364" w:type="dxa"/>
          </w:tcPr>
          <w:p w:rsidR="00190707" w:rsidRPr="00D868D7" w:rsidRDefault="00190707" w:rsidP="002C0C4E">
            <w:r>
              <w:t>N/A</w:t>
            </w:r>
          </w:p>
        </w:tc>
      </w:tr>
      <w:tr w:rsidR="00190707" w:rsidRPr="00D868D7" w:rsidTr="003340F1">
        <w:tc>
          <w:tcPr>
            <w:tcW w:w="2066" w:type="dxa"/>
            <w:shd w:val="clear" w:color="auto" w:fill="FBD4B4" w:themeFill="accent6" w:themeFillTint="66"/>
          </w:tcPr>
          <w:p w:rsidR="00190707" w:rsidRPr="00D868D7" w:rsidRDefault="00190707" w:rsidP="002C0C4E">
            <w:r w:rsidRPr="00D868D7">
              <w:t>Trigger:</w:t>
            </w:r>
          </w:p>
        </w:tc>
        <w:tc>
          <w:tcPr>
            <w:tcW w:w="6835" w:type="dxa"/>
            <w:gridSpan w:val="3"/>
          </w:tcPr>
          <w:p w:rsidR="00190707" w:rsidRPr="00D868D7" w:rsidRDefault="00190707" w:rsidP="002C0C4E">
            <w:r>
              <w:t>Administrator</w:t>
            </w:r>
            <w:r w:rsidRPr="00A00F97">
              <w:t xml:space="preserve"> needs to access to </w:t>
            </w:r>
            <w:r>
              <w:t>The Erudite Guider system.</w:t>
            </w:r>
          </w:p>
        </w:tc>
      </w:tr>
      <w:tr w:rsidR="00190707" w:rsidRPr="00D868D7" w:rsidTr="003340F1">
        <w:tc>
          <w:tcPr>
            <w:tcW w:w="2066" w:type="dxa"/>
            <w:shd w:val="clear" w:color="auto" w:fill="FBD4B4" w:themeFill="accent6" w:themeFillTint="66"/>
          </w:tcPr>
          <w:p w:rsidR="00190707" w:rsidRPr="00D868D7" w:rsidRDefault="00190707" w:rsidP="002C0C4E">
            <w:r w:rsidRPr="00D868D7">
              <w:t>Description</w:t>
            </w:r>
          </w:p>
        </w:tc>
        <w:tc>
          <w:tcPr>
            <w:tcW w:w="6835" w:type="dxa"/>
            <w:gridSpan w:val="3"/>
          </w:tcPr>
          <w:p w:rsidR="00190707" w:rsidRPr="00CB3C60" w:rsidRDefault="00190707" w:rsidP="002C0C4E">
            <w:r>
              <w:t>When the museum is in de</w:t>
            </w:r>
            <w:r w:rsidR="00E01DF1">
              <w:t xml:space="preserve">- </w:t>
            </w:r>
            <w:r>
              <w:t>active status want to continue using the system's service, admin can activate the account of that museum. This means visitors can use the app to watch the information of objects when they visit it again.</w:t>
            </w:r>
          </w:p>
        </w:tc>
      </w:tr>
      <w:tr w:rsidR="00190707" w:rsidRPr="00D868D7" w:rsidTr="003340F1">
        <w:tc>
          <w:tcPr>
            <w:tcW w:w="2066" w:type="dxa"/>
            <w:shd w:val="clear" w:color="auto" w:fill="FBD4B4" w:themeFill="accent6" w:themeFillTint="66"/>
          </w:tcPr>
          <w:p w:rsidR="00190707" w:rsidRPr="00D868D7" w:rsidRDefault="00190707" w:rsidP="002C0C4E">
            <w:r w:rsidRPr="00D868D7">
              <w:t>Preconditions:</w:t>
            </w:r>
          </w:p>
        </w:tc>
        <w:tc>
          <w:tcPr>
            <w:tcW w:w="6835" w:type="dxa"/>
            <w:gridSpan w:val="3"/>
          </w:tcPr>
          <w:p w:rsidR="00190707" w:rsidRPr="00D868D7" w:rsidRDefault="00190707" w:rsidP="002C0C4E">
            <w:r>
              <w:t>Administrator has valid account on system.</w:t>
            </w:r>
          </w:p>
        </w:tc>
      </w:tr>
      <w:tr w:rsidR="00190707" w:rsidRPr="00D868D7" w:rsidTr="003340F1">
        <w:tc>
          <w:tcPr>
            <w:tcW w:w="2066" w:type="dxa"/>
            <w:shd w:val="clear" w:color="auto" w:fill="FBD4B4" w:themeFill="accent6" w:themeFillTint="66"/>
          </w:tcPr>
          <w:p w:rsidR="00190707" w:rsidRPr="00D868D7" w:rsidRDefault="00190707" w:rsidP="002C0C4E">
            <w:r w:rsidRPr="00D868D7">
              <w:t>Post conditions:</w:t>
            </w:r>
          </w:p>
        </w:tc>
        <w:tc>
          <w:tcPr>
            <w:tcW w:w="6835" w:type="dxa"/>
            <w:gridSpan w:val="3"/>
          </w:tcPr>
          <w:p w:rsidR="00190707" w:rsidRPr="00D868D7" w:rsidRDefault="00190707" w:rsidP="002C0C4E">
            <w:r>
              <w:t>The museum that is considered is deactivated.</w:t>
            </w:r>
          </w:p>
        </w:tc>
      </w:tr>
      <w:tr w:rsidR="00190707" w:rsidRPr="00D868D7" w:rsidTr="003340F1">
        <w:tc>
          <w:tcPr>
            <w:tcW w:w="2066" w:type="dxa"/>
            <w:shd w:val="clear" w:color="auto" w:fill="FBD4B4" w:themeFill="accent6" w:themeFillTint="66"/>
          </w:tcPr>
          <w:p w:rsidR="00190707" w:rsidRPr="00D868D7" w:rsidRDefault="00190707" w:rsidP="002C0C4E">
            <w:r w:rsidRPr="00D868D7">
              <w:t>Normal Flow:</w:t>
            </w:r>
          </w:p>
        </w:tc>
        <w:tc>
          <w:tcPr>
            <w:tcW w:w="6835" w:type="dxa"/>
            <w:gridSpan w:val="3"/>
          </w:tcPr>
          <w:p w:rsidR="00190707" w:rsidRPr="00465B2A" w:rsidRDefault="00190707" w:rsidP="002C0C4E">
            <w:r>
              <w:t>Deactivate Museum</w:t>
            </w:r>
            <w:r w:rsidRPr="00465B2A">
              <w:t>:</w:t>
            </w:r>
          </w:p>
          <w:p w:rsidR="00941472" w:rsidRDefault="00941472" w:rsidP="006E782B">
            <w:pPr>
              <w:pStyle w:val="ListParagraph"/>
              <w:numPr>
                <w:ilvl w:val="0"/>
                <w:numId w:val="38"/>
              </w:numPr>
            </w:pPr>
            <w:r>
              <w:t>Administrator access in to The Erudite Guider system</w:t>
            </w:r>
            <w:r w:rsidRPr="0074664F">
              <w:t>.</w:t>
            </w:r>
          </w:p>
          <w:p w:rsidR="00941472" w:rsidRDefault="00941472" w:rsidP="006E782B">
            <w:pPr>
              <w:pStyle w:val="ListParagraph"/>
              <w:numPr>
                <w:ilvl w:val="0"/>
                <w:numId w:val="38"/>
              </w:numPr>
            </w:pPr>
            <w:r>
              <w:t>Click “</w:t>
            </w:r>
            <w:r w:rsidRPr="007416E5">
              <w:rPr>
                <w:lang w:val="vi-VN"/>
              </w:rPr>
              <w:t>Quản lý tài khoản</w:t>
            </w:r>
            <w:r>
              <w:t>”.</w:t>
            </w:r>
          </w:p>
          <w:p w:rsidR="00941472" w:rsidRDefault="00941472" w:rsidP="006E782B">
            <w:pPr>
              <w:pStyle w:val="ListParagraph"/>
              <w:numPr>
                <w:ilvl w:val="0"/>
                <w:numId w:val="38"/>
              </w:numPr>
            </w:pPr>
            <w:r>
              <w:t>View list of valid account is displayed in the screen.</w:t>
            </w:r>
          </w:p>
          <w:p w:rsidR="00941472" w:rsidRDefault="00941472" w:rsidP="006E782B">
            <w:pPr>
              <w:pStyle w:val="ListParagraph"/>
              <w:numPr>
                <w:ilvl w:val="0"/>
                <w:numId w:val="38"/>
              </w:numPr>
            </w:pPr>
            <w:r>
              <w:t>See detail of chosen account as well.</w:t>
            </w:r>
          </w:p>
          <w:p w:rsidR="00941472" w:rsidRDefault="00941472" w:rsidP="006E782B">
            <w:pPr>
              <w:pStyle w:val="ListParagraph"/>
              <w:numPr>
                <w:ilvl w:val="0"/>
                <w:numId w:val="38"/>
              </w:numPr>
            </w:pPr>
            <w:r>
              <w:t>Click on “</w:t>
            </w:r>
            <w:r w:rsidRPr="00941472">
              <w:rPr>
                <w:lang w:val="vi-VN"/>
              </w:rPr>
              <w:t>Chuyển trạng thái</w:t>
            </w:r>
            <w:r>
              <w:t>” button to activate account in de-active status.</w:t>
            </w:r>
          </w:p>
          <w:p w:rsidR="00941472" w:rsidRDefault="00941472" w:rsidP="006E782B">
            <w:pPr>
              <w:pStyle w:val="ListParagraph"/>
              <w:numPr>
                <w:ilvl w:val="0"/>
                <w:numId w:val="38"/>
              </w:numPr>
            </w:pPr>
            <w:r>
              <w:t>Click on “Activate” radio button.</w:t>
            </w:r>
          </w:p>
          <w:p w:rsidR="00190707" w:rsidRPr="004C2CA8" w:rsidRDefault="00941472" w:rsidP="006E782B">
            <w:pPr>
              <w:pStyle w:val="ListParagraph"/>
              <w:numPr>
                <w:ilvl w:val="0"/>
                <w:numId w:val="38"/>
              </w:numPr>
            </w:pPr>
            <w:r>
              <w:t>Click “</w:t>
            </w:r>
            <w:r w:rsidRPr="00941472">
              <w:rPr>
                <w:lang w:val="vi-VN"/>
              </w:rPr>
              <w:t>Lưu thay đổi</w:t>
            </w:r>
            <w:r>
              <w:t>” button to save changing.</w:t>
            </w:r>
          </w:p>
        </w:tc>
      </w:tr>
      <w:tr w:rsidR="00190707" w:rsidRPr="00D868D7" w:rsidTr="003340F1">
        <w:tc>
          <w:tcPr>
            <w:tcW w:w="2066" w:type="dxa"/>
            <w:shd w:val="clear" w:color="auto" w:fill="FBD4B4" w:themeFill="accent6" w:themeFillTint="66"/>
          </w:tcPr>
          <w:p w:rsidR="00190707" w:rsidRPr="00D868D7" w:rsidRDefault="00190707" w:rsidP="002C0C4E">
            <w:r w:rsidRPr="00D868D7">
              <w:t>Alternative Flows:</w:t>
            </w:r>
          </w:p>
        </w:tc>
        <w:tc>
          <w:tcPr>
            <w:tcW w:w="6835" w:type="dxa"/>
            <w:gridSpan w:val="3"/>
          </w:tcPr>
          <w:p w:rsidR="001661BA" w:rsidRDefault="001661BA" w:rsidP="002C0C4E">
            <w:r>
              <w:t>Admin want to cancel activate account:</w:t>
            </w:r>
          </w:p>
          <w:p w:rsidR="00190707" w:rsidRPr="00D868D7" w:rsidRDefault="001661BA" w:rsidP="002C0C4E">
            <w:r>
              <w:t xml:space="preserve">     </w:t>
            </w:r>
            <w:r w:rsidR="00941472">
              <w:t>At step 7, user does not click on “</w:t>
            </w:r>
            <w:r w:rsidR="00941472" w:rsidRPr="00941472">
              <w:rPr>
                <w:lang w:val="vi-VN"/>
              </w:rPr>
              <w:t>Lưu thay đổi</w:t>
            </w:r>
            <w:r w:rsidR="00941472">
              <w:t>” button and go back museum list.</w:t>
            </w:r>
          </w:p>
        </w:tc>
      </w:tr>
      <w:tr w:rsidR="00190707" w:rsidRPr="00D868D7" w:rsidTr="003340F1">
        <w:tc>
          <w:tcPr>
            <w:tcW w:w="2066" w:type="dxa"/>
            <w:shd w:val="clear" w:color="auto" w:fill="FBD4B4" w:themeFill="accent6" w:themeFillTint="66"/>
          </w:tcPr>
          <w:p w:rsidR="00190707" w:rsidRPr="00D868D7" w:rsidRDefault="00190707" w:rsidP="002C0C4E">
            <w:r w:rsidRPr="00D868D7">
              <w:t>Exceptions:</w:t>
            </w:r>
          </w:p>
        </w:tc>
        <w:tc>
          <w:tcPr>
            <w:tcW w:w="6835" w:type="dxa"/>
            <w:gridSpan w:val="3"/>
          </w:tcPr>
          <w:p w:rsidR="00190707" w:rsidRPr="00D868D7" w:rsidRDefault="00190707" w:rsidP="002C0C4E">
            <w:r>
              <w:t>N/A</w:t>
            </w:r>
          </w:p>
        </w:tc>
      </w:tr>
      <w:tr w:rsidR="00190707" w:rsidRPr="00D868D7" w:rsidTr="003340F1">
        <w:trPr>
          <w:trHeight w:val="249"/>
        </w:trPr>
        <w:tc>
          <w:tcPr>
            <w:tcW w:w="2066" w:type="dxa"/>
            <w:shd w:val="clear" w:color="auto" w:fill="FBD4B4" w:themeFill="accent6" w:themeFillTint="66"/>
          </w:tcPr>
          <w:p w:rsidR="00190707" w:rsidRPr="00D868D7" w:rsidRDefault="00190707" w:rsidP="002C0C4E">
            <w:r w:rsidRPr="00D868D7">
              <w:t>Priority:</w:t>
            </w:r>
          </w:p>
        </w:tc>
        <w:tc>
          <w:tcPr>
            <w:tcW w:w="6835" w:type="dxa"/>
            <w:gridSpan w:val="3"/>
          </w:tcPr>
          <w:p w:rsidR="00190707" w:rsidRPr="00D868D7" w:rsidRDefault="00190707" w:rsidP="002C0C4E">
            <w:r>
              <w:t>Medium</w:t>
            </w:r>
          </w:p>
        </w:tc>
      </w:tr>
      <w:tr w:rsidR="00190707" w:rsidRPr="00D868D7" w:rsidTr="003340F1">
        <w:tc>
          <w:tcPr>
            <w:tcW w:w="2066" w:type="dxa"/>
            <w:shd w:val="clear" w:color="auto" w:fill="FBD4B4" w:themeFill="accent6" w:themeFillTint="66"/>
          </w:tcPr>
          <w:p w:rsidR="00190707" w:rsidRPr="00D868D7" w:rsidRDefault="00190707" w:rsidP="002C0C4E">
            <w:r w:rsidRPr="00D868D7">
              <w:t>Frequency of Use:</w:t>
            </w:r>
          </w:p>
        </w:tc>
        <w:tc>
          <w:tcPr>
            <w:tcW w:w="6835" w:type="dxa"/>
            <w:gridSpan w:val="3"/>
          </w:tcPr>
          <w:p w:rsidR="00190707" w:rsidRPr="00D868D7" w:rsidRDefault="00190707" w:rsidP="002C0C4E">
            <w:r>
              <w:t xml:space="preserve">High </w:t>
            </w:r>
          </w:p>
        </w:tc>
      </w:tr>
      <w:tr w:rsidR="00190707" w:rsidRPr="00D868D7" w:rsidTr="003340F1">
        <w:tc>
          <w:tcPr>
            <w:tcW w:w="2066" w:type="dxa"/>
            <w:shd w:val="clear" w:color="auto" w:fill="FBD4B4" w:themeFill="accent6" w:themeFillTint="66"/>
          </w:tcPr>
          <w:p w:rsidR="00190707" w:rsidRPr="00D868D7" w:rsidRDefault="00190707" w:rsidP="002C0C4E">
            <w:r w:rsidRPr="00D868D7">
              <w:t>Business Rules:</w:t>
            </w:r>
          </w:p>
        </w:tc>
        <w:tc>
          <w:tcPr>
            <w:tcW w:w="6835" w:type="dxa"/>
            <w:gridSpan w:val="3"/>
          </w:tcPr>
          <w:p w:rsidR="00190707" w:rsidRPr="00D868D7" w:rsidRDefault="001661BA" w:rsidP="002C0C4E">
            <w:r>
              <w:t>B56</w:t>
            </w:r>
          </w:p>
        </w:tc>
      </w:tr>
      <w:tr w:rsidR="00190707" w:rsidRPr="00D868D7" w:rsidTr="003340F1">
        <w:tc>
          <w:tcPr>
            <w:tcW w:w="2066" w:type="dxa"/>
            <w:shd w:val="clear" w:color="auto" w:fill="FBD4B4" w:themeFill="accent6" w:themeFillTint="66"/>
          </w:tcPr>
          <w:p w:rsidR="00190707" w:rsidRPr="00D868D7" w:rsidRDefault="00190707" w:rsidP="002C0C4E">
            <w:r w:rsidRPr="00D868D7">
              <w:t>Other Information:</w:t>
            </w:r>
          </w:p>
        </w:tc>
        <w:tc>
          <w:tcPr>
            <w:tcW w:w="6835" w:type="dxa"/>
            <w:gridSpan w:val="3"/>
          </w:tcPr>
          <w:p w:rsidR="00190707" w:rsidRPr="00D868D7" w:rsidRDefault="00190707" w:rsidP="002C0C4E">
            <w:r w:rsidRPr="00D868D7">
              <w:t>N/A</w:t>
            </w:r>
          </w:p>
        </w:tc>
      </w:tr>
      <w:tr w:rsidR="00190707" w:rsidRPr="00D868D7" w:rsidTr="003340F1">
        <w:tc>
          <w:tcPr>
            <w:tcW w:w="2066" w:type="dxa"/>
            <w:shd w:val="clear" w:color="auto" w:fill="FBD4B4" w:themeFill="accent6" w:themeFillTint="66"/>
          </w:tcPr>
          <w:p w:rsidR="00190707" w:rsidRPr="00D868D7" w:rsidRDefault="00190707" w:rsidP="002C0C4E">
            <w:r w:rsidRPr="00D868D7">
              <w:t>Assumptions</w:t>
            </w:r>
          </w:p>
        </w:tc>
        <w:tc>
          <w:tcPr>
            <w:tcW w:w="6835" w:type="dxa"/>
            <w:gridSpan w:val="3"/>
          </w:tcPr>
          <w:p w:rsidR="00190707" w:rsidRPr="00D868D7" w:rsidRDefault="00190707" w:rsidP="002C0C4E">
            <w:r w:rsidRPr="00D868D7">
              <w:t>N/A</w:t>
            </w:r>
          </w:p>
        </w:tc>
      </w:tr>
    </w:tbl>
    <w:p w:rsidR="00190707" w:rsidRPr="00190707" w:rsidRDefault="00190707" w:rsidP="002C0C4E"/>
    <w:bookmarkEnd w:id="69"/>
    <w:p w:rsidR="007D6980" w:rsidRDefault="007D6980" w:rsidP="002C0C4E">
      <w:pPr>
        <w:pStyle w:val="Heading3"/>
      </w:pPr>
      <w:r>
        <w:lastRenderedPageBreak/>
        <w:t xml:space="preserve"> Add new Admin</w:t>
      </w:r>
    </w:p>
    <w:p w:rsidR="007D6980" w:rsidRDefault="007D6980" w:rsidP="002C0C4E">
      <w:r w:rsidRPr="007D6980">
        <w:rPr>
          <w:noProof/>
          <w:lang w:val="vi-VN" w:eastAsia="vi-VN"/>
        </w:rPr>
        <w:drawing>
          <wp:inline distT="0" distB="0" distL="0" distR="0" wp14:anchorId="2ABC23DB" wp14:editId="0EB85F67">
            <wp:extent cx="5292725" cy="2628268"/>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92725" cy="2628268"/>
                    </a:xfrm>
                    <a:prstGeom prst="rect">
                      <a:avLst/>
                    </a:prstGeom>
                  </pic:spPr>
                </pic:pic>
              </a:graphicData>
            </a:graphic>
          </wp:inline>
        </w:drawing>
      </w:r>
    </w:p>
    <w:p w:rsidR="005A47F4" w:rsidRPr="007D6980" w:rsidRDefault="005A47F4"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5A47F4" w:rsidRPr="00D868D7" w:rsidTr="005A47F4">
        <w:tc>
          <w:tcPr>
            <w:tcW w:w="2066" w:type="dxa"/>
            <w:shd w:val="clear" w:color="auto" w:fill="FBD4B4" w:themeFill="accent6" w:themeFillTint="66"/>
          </w:tcPr>
          <w:p w:rsidR="005A47F4" w:rsidRPr="00D868D7" w:rsidRDefault="005A47F4" w:rsidP="002C0C4E">
            <w:r>
              <w:t>Use Case ID:</w:t>
            </w:r>
          </w:p>
        </w:tc>
        <w:tc>
          <w:tcPr>
            <w:tcW w:w="6835" w:type="dxa"/>
            <w:gridSpan w:val="3"/>
            <w:shd w:val="clear" w:color="auto" w:fill="FBD4B4" w:themeFill="accent6" w:themeFillTint="66"/>
          </w:tcPr>
          <w:p w:rsidR="005A47F4" w:rsidRPr="00D868D7" w:rsidRDefault="005A47F4" w:rsidP="002C0C4E">
            <w:r>
              <w:t>UC-14-01</w:t>
            </w:r>
          </w:p>
        </w:tc>
      </w:tr>
      <w:tr w:rsidR="005A47F4" w:rsidRPr="00D868D7" w:rsidTr="005A47F4">
        <w:tc>
          <w:tcPr>
            <w:tcW w:w="2066" w:type="dxa"/>
            <w:shd w:val="clear" w:color="auto" w:fill="FBD4B4" w:themeFill="accent6" w:themeFillTint="66"/>
          </w:tcPr>
          <w:p w:rsidR="005A47F4" w:rsidRPr="00D868D7" w:rsidRDefault="005A47F4" w:rsidP="002C0C4E">
            <w:r w:rsidRPr="00D868D7">
              <w:t>Created By:</w:t>
            </w:r>
          </w:p>
        </w:tc>
        <w:tc>
          <w:tcPr>
            <w:tcW w:w="2124" w:type="dxa"/>
          </w:tcPr>
          <w:p w:rsidR="005A47F4" w:rsidRPr="00E9167E" w:rsidRDefault="005A47F4" w:rsidP="002C0C4E">
            <w:pPr>
              <w:rPr>
                <w:rFonts w:ascii="Times New Roman" w:hAnsi="Times New Roman" w:cs="Times New Roman"/>
              </w:rPr>
            </w:pPr>
            <w:r w:rsidRPr="00D650E5">
              <w:rPr>
                <w:lang w:val="vi-VN"/>
              </w:rPr>
              <w:t>QuyetNH</w:t>
            </w:r>
          </w:p>
        </w:tc>
        <w:tc>
          <w:tcPr>
            <w:tcW w:w="2347" w:type="dxa"/>
          </w:tcPr>
          <w:p w:rsidR="005A47F4" w:rsidRPr="00D868D7" w:rsidRDefault="005A47F4" w:rsidP="002C0C4E">
            <w:r w:rsidRPr="00D868D7">
              <w:t>Date Created:</w:t>
            </w:r>
          </w:p>
        </w:tc>
        <w:tc>
          <w:tcPr>
            <w:tcW w:w="2364" w:type="dxa"/>
          </w:tcPr>
          <w:p w:rsidR="005A47F4" w:rsidRPr="00D868D7" w:rsidRDefault="005A47F4" w:rsidP="002C0C4E">
            <w:r>
              <w:t>1/11</w:t>
            </w:r>
            <w:r w:rsidRPr="00D868D7">
              <w:t>/2016</w:t>
            </w:r>
          </w:p>
        </w:tc>
      </w:tr>
      <w:tr w:rsidR="005A47F4" w:rsidRPr="00D868D7" w:rsidTr="005A47F4">
        <w:tc>
          <w:tcPr>
            <w:tcW w:w="2066" w:type="dxa"/>
            <w:shd w:val="clear" w:color="auto" w:fill="FBD4B4" w:themeFill="accent6" w:themeFillTint="66"/>
          </w:tcPr>
          <w:p w:rsidR="005A47F4" w:rsidRPr="00D868D7" w:rsidRDefault="005A47F4" w:rsidP="002C0C4E">
            <w:r w:rsidRPr="00D868D7">
              <w:t>Primary Actor:</w:t>
            </w:r>
          </w:p>
        </w:tc>
        <w:tc>
          <w:tcPr>
            <w:tcW w:w="2124" w:type="dxa"/>
          </w:tcPr>
          <w:p w:rsidR="005A47F4" w:rsidRPr="00D868D7" w:rsidRDefault="005A47F4" w:rsidP="002C0C4E">
            <w:r>
              <w:t>Administrator</w:t>
            </w:r>
          </w:p>
        </w:tc>
        <w:tc>
          <w:tcPr>
            <w:tcW w:w="2347" w:type="dxa"/>
          </w:tcPr>
          <w:p w:rsidR="005A47F4" w:rsidRPr="00D868D7" w:rsidRDefault="005A47F4" w:rsidP="002C0C4E">
            <w:r w:rsidRPr="00D868D7">
              <w:t>Secondary Actor:</w:t>
            </w:r>
          </w:p>
        </w:tc>
        <w:tc>
          <w:tcPr>
            <w:tcW w:w="2364" w:type="dxa"/>
          </w:tcPr>
          <w:p w:rsidR="005A47F4" w:rsidRPr="00D868D7" w:rsidRDefault="005A47F4" w:rsidP="002C0C4E">
            <w:r>
              <w:t>N/A</w:t>
            </w:r>
          </w:p>
        </w:tc>
      </w:tr>
      <w:tr w:rsidR="005A47F4" w:rsidRPr="00D868D7" w:rsidTr="005A47F4">
        <w:tc>
          <w:tcPr>
            <w:tcW w:w="2066" w:type="dxa"/>
            <w:shd w:val="clear" w:color="auto" w:fill="FBD4B4" w:themeFill="accent6" w:themeFillTint="66"/>
          </w:tcPr>
          <w:p w:rsidR="005A47F4" w:rsidRPr="00D868D7" w:rsidRDefault="005A47F4" w:rsidP="002C0C4E">
            <w:r w:rsidRPr="00D868D7">
              <w:t>Trigger:</w:t>
            </w:r>
          </w:p>
        </w:tc>
        <w:tc>
          <w:tcPr>
            <w:tcW w:w="6835" w:type="dxa"/>
            <w:gridSpan w:val="3"/>
          </w:tcPr>
          <w:p w:rsidR="005A47F4" w:rsidRPr="00D868D7" w:rsidRDefault="005A47F4" w:rsidP="002C0C4E">
            <w:r>
              <w:t>Click on “</w:t>
            </w:r>
            <w:r w:rsidRPr="005A47F4">
              <w:rPr>
                <w:lang w:val="vi-VN"/>
              </w:rPr>
              <w:t>Thêm admin</w:t>
            </w:r>
            <w:r>
              <w:t>” button</w:t>
            </w:r>
          </w:p>
        </w:tc>
      </w:tr>
      <w:tr w:rsidR="005A47F4" w:rsidRPr="00D868D7" w:rsidTr="005A47F4">
        <w:tc>
          <w:tcPr>
            <w:tcW w:w="2066" w:type="dxa"/>
            <w:shd w:val="clear" w:color="auto" w:fill="FBD4B4" w:themeFill="accent6" w:themeFillTint="66"/>
          </w:tcPr>
          <w:p w:rsidR="005A47F4" w:rsidRPr="00D868D7" w:rsidRDefault="005A47F4" w:rsidP="002C0C4E">
            <w:r w:rsidRPr="00D868D7">
              <w:t>Description</w:t>
            </w:r>
          </w:p>
        </w:tc>
        <w:tc>
          <w:tcPr>
            <w:tcW w:w="6835" w:type="dxa"/>
            <w:gridSpan w:val="3"/>
          </w:tcPr>
          <w:p w:rsidR="005A47F4" w:rsidRPr="00CB3C60" w:rsidRDefault="00974A60" w:rsidP="002C0C4E">
            <w:r>
              <w:t>Administrator is an actor whose role is extremely important to the system</w:t>
            </w:r>
            <w:r w:rsidR="00D0124D">
              <w:t xml:space="preserve"> because this actor have the highest permission level and is responsible for managing accounts, museum, request, … Therefore, work of the admin require a lot of effort and professionalism. Sometimes, admin have to do many things at the same time to operate system. To solve this problem, The Erudite Guider system allows admin can create more other admin to assign task and share responsibility. This function not only increase</w:t>
            </w:r>
            <w:r w:rsidR="002C0C4E">
              <w:t>s</w:t>
            </w:r>
            <w:r w:rsidR="00D0124D">
              <w:t xml:space="preserve"> performance and productivity of </w:t>
            </w:r>
            <w:r w:rsidR="002C0C4E">
              <w:t xml:space="preserve">the </w:t>
            </w:r>
            <w:r w:rsidR="00D0124D">
              <w:t>system, but it also generate</w:t>
            </w:r>
            <w:r w:rsidR="002C0C4E">
              <w:t>s</w:t>
            </w:r>
            <w:r w:rsidR="00D0124D">
              <w:t xml:space="preserve"> a professional working environment hierarchy.</w:t>
            </w:r>
            <w:r w:rsidR="002C0C4E">
              <w:t xml:space="preserve"> </w:t>
            </w:r>
            <w:r w:rsidR="002C0C4E">
              <w:br/>
              <w:t xml:space="preserve">For creating a new admin account, user just need to has the right to go to account management of the system and provides require information.  </w:t>
            </w:r>
          </w:p>
        </w:tc>
      </w:tr>
      <w:tr w:rsidR="005A47F4" w:rsidRPr="00D868D7" w:rsidTr="005A47F4">
        <w:tc>
          <w:tcPr>
            <w:tcW w:w="2066" w:type="dxa"/>
            <w:shd w:val="clear" w:color="auto" w:fill="FBD4B4" w:themeFill="accent6" w:themeFillTint="66"/>
          </w:tcPr>
          <w:p w:rsidR="005A47F4" w:rsidRPr="00D868D7" w:rsidRDefault="005A47F4" w:rsidP="002C0C4E">
            <w:r w:rsidRPr="00D868D7">
              <w:t>Preconditions:</w:t>
            </w:r>
          </w:p>
        </w:tc>
        <w:tc>
          <w:tcPr>
            <w:tcW w:w="6835" w:type="dxa"/>
            <w:gridSpan w:val="3"/>
          </w:tcPr>
          <w:p w:rsidR="005A47F4" w:rsidRPr="00D868D7" w:rsidRDefault="005A47F4" w:rsidP="002C0C4E">
            <w:r>
              <w:t>Access to system successfully</w:t>
            </w:r>
          </w:p>
        </w:tc>
      </w:tr>
      <w:tr w:rsidR="005A47F4" w:rsidRPr="00D868D7" w:rsidTr="005A47F4">
        <w:tc>
          <w:tcPr>
            <w:tcW w:w="2066" w:type="dxa"/>
            <w:shd w:val="clear" w:color="auto" w:fill="FBD4B4" w:themeFill="accent6" w:themeFillTint="66"/>
          </w:tcPr>
          <w:p w:rsidR="005A47F4" w:rsidRPr="00D868D7" w:rsidRDefault="005A47F4" w:rsidP="002C0C4E">
            <w:r w:rsidRPr="00D868D7">
              <w:t>Post conditions:</w:t>
            </w:r>
          </w:p>
        </w:tc>
        <w:tc>
          <w:tcPr>
            <w:tcW w:w="6835" w:type="dxa"/>
            <w:gridSpan w:val="3"/>
          </w:tcPr>
          <w:p w:rsidR="005A47F4" w:rsidRPr="00D868D7" w:rsidRDefault="005A47F4" w:rsidP="002C0C4E">
            <w:r>
              <w:t>New admin account is created</w:t>
            </w:r>
          </w:p>
        </w:tc>
      </w:tr>
      <w:tr w:rsidR="005A47F4" w:rsidRPr="00D868D7" w:rsidTr="005A47F4">
        <w:tc>
          <w:tcPr>
            <w:tcW w:w="2066" w:type="dxa"/>
            <w:shd w:val="clear" w:color="auto" w:fill="FBD4B4" w:themeFill="accent6" w:themeFillTint="66"/>
          </w:tcPr>
          <w:p w:rsidR="005A47F4" w:rsidRPr="00D868D7" w:rsidRDefault="005A47F4" w:rsidP="002C0C4E">
            <w:r w:rsidRPr="00D868D7">
              <w:t>Normal Flow:</w:t>
            </w:r>
          </w:p>
        </w:tc>
        <w:tc>
          <w:tcPr>
            <w:tcW w:w="6835" w:type="dxa"/>
            <w:gridSpan w:val="3"/>
          </w:tcPr>
          <w:p w:rsidR="005A47F4" w:rsidRDefault="005A47F4" w:rsidP="002C0C4E">
            <w:r>
              <w:t>Add new Admin:</w:t>
            </w:r>
          </w:p>
          <w:p w:rsidR="005A47F4" w:rsidRDefault="005A47F4" w:rsidP="006E782B">
            <w:pPr>
              <w:pStyle w:val="ListParagraph"/>
              <w:numPr>
                <w:ilvl w:val="0"/>
                <w:numId w:val="47"/>
              </w:numPr>
            </w:pPr>
            <w:r>
              <w:t>Administrator access in to The Erudite Guider system</w:t>
            </w:r>
            <w:r w:rsidRPr="0074664F">
              <w:t>.</w:t>
            </w:r>
          </w:p>
          <w:p w:rsidR="005A47F4" w:rsidRDefault="005A47F4" w:rsidP="006E782B">
            <w:pPr>
              <w:pStyle w:val="ListParagraph"/>
              <w:numPr>
                <w:ilvl w:val="0"/>
                <w:numId w:val="47"/>
              </w:numPr>
            </w:pPr>
            <w:r>
              <w:t>Click on “</w:t>
            </w:r>
            <w:r w:rsidRPr="007416E5">
              <w:rPr>
                <w:lang w:val="vi-VN"/>
              </w:rPr>
              <w:t>Quản lý tài khoản</w:t>
            </w:r>
            <w:r>
              <w:t>” on left navigation bar.</w:t>
            </w:r>
          </w:p>
          <w:p w:rsidR="005A47F4" w:rsidRDefault="005A47F4" w:rsidP="006E782B">
            <w:pPr>
              <w:pStyle w:val="ListParagraph"/>
              <w:numPr>
                <w:ilvl w:val="0"/>
                <w:numId w:val="47"/>
              </w:numPr>
            </w:pPr>
            <w:r>
              <w:t>Click on “</w:t>
            </w:r>
            <w:r w:rsidRPr="005A47F4">
              <w:rPr>
                <w:lang w:val="vi-VN"/>
              </w:rPr>
              <w:t>Thêm admin</w:t>
            </w:r>
            <w:r>
              <w:t>” button.</w:t>
            </w:r>
          </w:p>
          <w:p w:rsidR="005A47F4" w:rsidRDefault="005A47F4" w:rsidP="006E782B">
            <w:pPr>
              <w:pStyle w:val="ListParagraph"/>
              <w:numPr>
                <w:ilvl w:val="0"/>
                <w:numId w:val="47"/>
              </w:numPr>
            </w:pPr>
            <w:r>
              <w:t>Enter require information.</w:t>
            </w:r>
          </w:p>
          <w:p w:rsidR="005A47F4" w:rsidRPr="004C2CA8" w:rsidRDefault="005A47F4" w:rsidP="006E782B">
            <w:pPr>
              <w:pStyle w:val="ListParagraph"/>
              <w:numPr>
                <w:ilvl w:val="0"/>
                <w:numId w:val="47"/>
              </w:numPr>
            </w:pPr>
            <w:r>
              <w:t>Click “</w:t>
            </w:r>
            <w:r w:rsidRPr="005A47F4">
              <w:rPr>
                <w:lang w:val="vi-VN"/>
              </w:rPr>
              <w:t>Tạo tài khoản</w:t>
            </w:r>
            <w:r>
              <w:t>” button to finish.</w:t>
            </w:r>
          </w:p>
        </w:tc>
      </w:tr>
      <w:tr w:rsidR="005A47F4" w:rsidRPr="00D868D7" w:rsidTr="005A47F4">
        <w:tc>
          <w:tcPr>
            <w:tcW w:w="2066" w:type="dxa"/>
            <w:shd w:val="clear" w:color="auto" w:fill="FBD4B4" w:themeFill="accent6" w:themeFillTint="66"/>
          </w:tcPr>
          <w:p w:rsidR="005A47F4" w:rsidRPr="00D868D7" w:rsidRDefault="005A47F4" w:rsidP="002C0C4E">
            <w:r w:rsidRPr="00D868D7">
              <w:lastRenderedPageBreak/>
              <w:t>Alternative Flows:</w:t>
            </w:r>
          </w:p>
        </w:tc>
        <w:tc>
          <w:tcPr>
            <w:tcW w:w="6835" w:type="dxa"/>
            <w:gridSpan w:val="3"/>
          </w:tcPr>
          <w:p w:rsidR="005A47F4" w:rsidRPr="00D868D7" w:rsidRDefault="005A47F4" w:rsidP="002C0C4E">
            <w:r>
              <w:t>At step 5, User click “</w:t>
            </w:r>
            <w:r w:rsidRPr="005A47F4">
              <w:rPr>
                <w:lang w:val="vi-VN"/>
              </w:rPr>
              <w:t>Trở lại</w:t>
            </w:r>
            <w:r w:rsidRPr="005A47F4">
              <w:t>" button</w:t>
            </w:r>
            <w:r w:rsidR="009A4BCD">
              <w:t xml:space="preserve"> to cancel creating admin account.</w:t>
            </w:r>
          </w:p>
        </w:tc>
      </w:tr>
      <w:tr w:rsidR="005A47F4" w:rsidRPr="00D868D7" w:rsidTr="005A47F4">
        <w:tc>
          <w:tcPr>
            <w:tcW w:w="2066" w:type="dxa"/>
            <w:shd w:val="clear" w:color="auto" w:fill="FBD4B4" w:themeFill="accent6" w:themeFillTint="66"/>
          </w:tcPr>
          <w:p w:rsidR="005A47F4" w:rsidRPr="00D868D7" w:rsidRDefault="005A47F4" w:rsidP="002C0C4E">
            <w:r w:rsidRPr="00D868D7">
              <w:t>Exceptions:</w:t>
            </w:r>
          </w:p>
        </w:tc>
        <w:tc>
          <w:tcPr>
            <w:tcW w:w="6835" w:type="dxa"/>
            <w:gridSpan w:val="3"/>
          </w:tcPr>
          <w:p w:rsidR="005A47F4" w:rsidRPr="00D868D7" w:rsidRDefault="005A47F4" w:rsidP="002C0C4E">
            <w:r>
              <w:t>N/A</w:t>
            </w:r>
          </w:p>
        </w:tc>
      </w:tr>
      <w:tr w:rsidR="005A47F4" w:rsidRPr="00D868D7" w:rsidTr="005A47F4">
        <w:tc>
          <w:tcPr>
            <w:tcW w:w="2066" w:type="dxa"/>
            <w:shd w:val="clear" w:color="auto" w:fill="FBD4B4" w:themeFill="accent6" w:themeFillTint="66"/>
          </w:tcPr>
          <w:p w:rsidR="005A47F4" w:rsidRPr="00D868D7" w:rsidRDefault="005A47F4" w:rsidP="002C0C4E">
            <w:r w:rsidRPr="00D868D7">
              <w:t>Priority:</w:t>
            </w:r>
          </w:p>
        </w:tc>
        <w:tc>
          <w:tcPr>
            <w:tcW w:w="6835" w:type="dxa"/>
            <w:gridSpan w:val="3"/>
          </w:tcPr>
          <w:p w:rsidR="005A47F4" w:rsidRPr="00D868D7" w:rsidRDefault="005A47F4" w:rsidP="002C0C4E">
            <w:r>
              <w:t>Medium</w:t>
            </w:r>
          </w:p>
        </w:tc>
      </w:tr>
      <w:tr w:rsidR="005A47F4" w:rsidRPr="00D868D7" w:rsidTr="005A47F4">
        <w:tc>
          <w:tcPr>
            <w:tcW w:w="2066" w:type="dxa"/>
            <w:shd w:val="clear" w:color="auto" w:fill="FBD4B4" w:themeFill="accent6" w:themeFillTint="66"/>
          </w:tcPr>
          <w:p w:rsidR="005A47F4" w:rsidRPr="00D868D7" w:rsidRDefault="005A47F4" w:rsidP="002C0C4E">
            <w:r w:rsidRPr="00D868D7">
              <w:t>Frequency of Use:</w:t>
            </w:r>
          </w:p>
        </w:tc>
        <w:tc>
          <w:tcPr>
            <w:tcW w:w="6835" w:type="dxa"/>
            <w:gridSpan w:val="3"/>
          </w:tcPr>
          <w:p w:rsidR="005A47F4" w:rsidRPr="00D868D7" w:rsidRDefault="005A47F4" w:rsidP="002C0C4E">
            <w:r>
              <w:t xml:space="preserve">Low </w:t>
            </w:r>
          </w:p>
        </w:tc>
      </w:tr>
      <w:tr w:rsidR="005A47F4" w:rsidRPr="00D868D7" w:rsidTr="005A47F4">
        <w:tc>
          <w:tcPr>
            <w:tcW w:w="2066" w:type="dxa"/>
            <w:shd w:val="clear" w:color="auto" w:fill="FBD4B4" w:themeFill="accent6" w:themeFillTint="66"/>
          </w:tcPr>
          <w:p w:rsidR="005A47F4" w:rsidRPr="00D868D7" w:rsidRDefault="005A47F4" w:rsidP="002C0C4E">
            <w:r w:rsidRPr="00D868D7">
              <w:t>Business Rules:</w:t>
            </w:r>
          </w:p>
        </w:tc>
        <w:tc>
          <w:tcPr>
            <w:tcW w:w="6835" w:type="dxa"/>
            <w:gridSpan w:val="3"/>
          </w:tcPr>
          <w:p w:rsidR="005A47F4" w:rsidRPr="00D868D7" w:rsidRDefault="005A47F4" w:rsidP="002C0C4E">
            <w:r>
              <w:t>B</w:t>
            </w:r>
            <w:r w:rsidR="003246E2">
              <w:t xml:space="preserve">1, B2, B3, B4, B5, B6, B7, B8, B9, </w:t>
            </w:r>
            <w:r w:rsidR="00974A60">
              <w:t>B57, B58</w:t>
            </w:r>
          </w:p>
        </w:tc>
      </w:tr>
      <w:tr w:rsidR="005A47F4" w:rsidRPr="00D868D7" w:rsidTr="005A47F4">
        <w:tc>
          <w:tcPr>
            <w:tcW w:w="2066" w:type="dxa"/>
            <w:shd w:val="clear" w:color="auto" w:fill="FBD4B4" w:themeFill="accent6" w:themeFillTint="66"/>
          </w:tcPr>
          <w:p w:rsidR="005A47F4" w:rsidRPr="00D868D7" w:rsidRDefault="005A47F4" w:rsidP="002C0C4E">
            <w:r w:rsidRPr="00D868D7">
              <w:t>Other Information:</w:t>
            </w:r>
          </w:p>
        </w:tc>
        <w:tc>
          <w:tcPr>
            <w:tcW w:w="6835" w:type="dxa"/>
            <w:gridSpan w:val="3"/>
          </w:tcPr>
          <w:p w:rsidR="005A47F4" w:rsidRPr="00D868D7" w:rsidRDefault="005A47F4" w:rsidP="002C0C4E">
            <w:r w:rsidRPr="00D868D7">
              <w:t>N/A</w:t>
            </w:r>
          </w:p>
        </w:tc>
      </w:tr>
      <w:tr w:rsidR="005A47F4" w:rsidRPr="00D868D7" w:rsidTr="005A47F4">
        <w:tc>
          <w:tcPr>
            <w:tcW w:w="2066" w:type="dxa"/>
            <w:shd w:val="clear" w:color="auto" w:fill="FBD4B4" w:themeFill="accent6" w:themeFillTint="66"/>
          </w:tcPr>
          <w:p w:rsidR="005A47F4" w:rsidRPr="00D868D7" w:rsidRDefault="005A47F4" w:rsidP="002C0C4E">
            <w:r w:rsidRPr="00D868D7">
              <w:t>Assumptions</w:t>
            </w:r>
          </w:p>
        </w:tc>
        <w:tc>
          <w:tcPr>
            <w:tcW w:w="6835" w:type="dxa"/>
            <w:gridSpan w:val="3"/>
          </w:tcPr>
          <w:p w:rsidR="005A47F4" w:rsidRPr="00D868D7" w:rsidRDefault="005A47F4" w:rsidP="002C0C4E">
            <w:r w:rsidRPr="00D868D7">
              <w:t>N/A</w:t>
            </w:r>
          </w:p>
        </w:tc>
      </w:tr>
    </w:tbl>
    <w:p w:rsidR="007D6980" w:rsidRPr="007D6980" w:rsidRDefault="007D6980" w:rsidP="002C0C4E"/>
    <w:p w:rsidR="007D6980" w:rsidRDefault="007D6980" w:rsidP="002C0C4E">
      <w:pPr>
        <w:pStyle w:val="Heading3"/>
      </w:pPr>
      <w:r>
        <w:t xml:space="preserve"> Sort Item</w:t>
      </w:r>
    </w:p>
    <w:p w:rsidR="002C0C4E" w:rsidRDefault="0017789F" w:rsidP="0017789F">
      <w:pPr>
        <w:jc w:val="center"/>
      </w:pPr>
      <w:r w:rsidRPr="0017789F">
        <w:drawing>
          <wp:inline distT="0" distB="0" distL="0" distR="0" wp14:anchorId="77843DB1" wp14:editId="514DF8D5">
            <wp:extent cx="5292725" cy="2227355"/>
            <wp:effectExtent l="0" t="0" r="317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92725" cy="2227355"/>
                    </a:xfrm>
                    <a:prstGeom prst="rect">
                      <a:avLst/>
                    </a:prstGeom>
                  </pic:spPr>
                </pic:pic>
              </a:graphicData>
            </a:graphic>
          </wp:inline>
        </w:drawing>
      </w:r>
    </w:p>
    <w:p w:rsidR="007816A6" w:rsidRDefault="007816A6"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2C0C4E" w:rsidRPr="00D868D7" w:rsidTr="002C0C4E">
        <w:tc>
          <w:tcPr>
            <w:tcW w:w="2066" w:type="dxa"/>
            <w:shd w:val="clear" w:color="auto" w:fill="FBD4B4" w:themeFill="accent6" w:themeFillTint="66"/>
          </w:tcPr>
          <w:p w:rsidR="002C0C4E" w:rsidRPr="00D868D7" w:rsidRDefault="002C0C4E" w:rsidP="002C0C4E">
            <w:r>
              <w:t>Use Case ID:</w:t>
            </w:r>
          </w:p>
        </w:tc>
        <w:tc>
          <w:tcPr>
            <w:tcW w:w="6835" w:type="dxa"/>
            <w:gridSpan w:val="3"/>
            <w:shd w:val="clear" w:color="auto" w:fill="FBD4B4" w:themeFill="accent6" w:themeFillTint="66"/>
          </w:tcPr>
          <w:p w:rsidR="002C0C4E" w:rsidRPr="00D868D7" w:rsidRDefault="00B935AA" w:rsidP="002C0C4E">
            <w:r>
              <w:t>UC-15</w:t>
            </w:r>
            <w:r w:rsidR="002C0C4E">
              <w:t>-01</w:t>
            </w:r>
          </w:p>
        </w:tc>
      </w:tr>
      <w:tr w:rsidR="002C0C4E" w:rsidRPr="00D868D7" w:rsidTr="002C0C4E">
        <w:tc>
          <w:tcPr>
            <w:tcW w:w="2066" w:type="dxa"/>
            <w:shd w:val="clear" w:color="auto" w:fill="FBD4B4" w:themeFill="accent6" w:themeFillTint="66"/>
          </w:tcPr>
          <w:p w:rsidR="002C0C4E" w:rsidRPr="00D868D7" w:rsidRDefault="002C0C4E" w:rsidP="002C0C4E">
            <w:r w:rsidRPr="00D868D7">
              <w:t>Created By:</w:t>
            </w:r>
          </w:p>
        </w:tc>
        <w:tc>
          <w:tcPr>
            <w:tcW w:w="2124" w:type="dxa"/>
          </w:tcPr>
          <w:p w:rsidR="002C0C4E" w:rsidRPr="00E9167E" w:rsidRDefault="002C0C4E" w:rsidP="002C0C4E">
            <w:pPr>
              <w:rPr>
                <w:rFonts w:ascii="Times New Roman" w:hAnsi="Times New Roman" w:cs="Times New Roman"/>
              </w:rPr>
            </w:pPr>
            <w:r w:rsidRPr="00D650E5">
              <w:rPr>
                <w:lang w:val="vi-VN"/>
              </w:rPr>
              <w:t>QuyetNH</w:t>
            </w:r>
          </w:p>
        </w:tc>
        <w:tc>
          <w:tcPr>
            <w:tcW w:w="2347" w:type="dxa"/>
          </w:tcPr>
          <w:p w:rsidR="002C0C4E" w:rsidRPr="00D868D7" w:rsidRDefault="002C0C4E" w:rsidP="002C0C4E">
            <w:r w:rsidRPr="00D868D7">
              <w:t>Date Created:</w:t>
            </w:r>
          </w:p>
        </w:tc>
        <w:tc>
          <w:tcPr>
            <w:tcW w:w="2364" w:type="dxa"/>
          </w:tcPr>
          <w:p w:rsidR="002C0C4E" w:rsidRPr="00D868D7" w:rsidRDefault="002C0C4E" w:rsidP="002C0C4E">
            <w:r>
              <w:t>1/11</w:t>
            </w:r>
            <w:r w:rsidRPr="00D868D7">
              <w:t>/2016</w:t>
            </w:r>
          </w:p>
        </w:tc>
      </w:tr>
      <w:tr w:rsidR="00B935AA" w:rsidRPr="00D868D7" w:rsidTr="002C0C4E">
        <w:tc>
          <w:tcPr>
            <w:tcW w:w="2066" w:type="dxa"/>
            <w:shd w:val="clear" w:color="auto" w:fill="FBD4B4" w:themeFill="accent6" w:themeFillTint="66"/>
          </w:tcPr>
          <w:p w:rsidR="00B935AA" w:rsidRPr="00D868D7" w:rsidRDefault="00B935AA" w:rsidP="002C0C4E">
            <w:r w:rsidRPr="00D868D7">
              <w:t>Primary Actor:</w:t>
            </w:r>
          </w:p>
        </w:tc>
        <w:tc>
          <w:tcPr>
            <w:tcW w:w="2124" w:type="dxa"/>
          </w:tcPr>
          <w:p w:rsidR="00B935AA" w:rsidRPr="00D868D7" w:rsidRDefault="00B935AA" w:rsidP="00D3798B">
            <w:r w:rsidRPr="00D868D7">
              <w:t>Authorized user</w:t>
            </w:r>
          </w:p>
        </w:tc>
        <w:tc>
          <w:tcPr>
            <w:tcW w:w="2347" w:type="dxa"/>
          </w:tcPr>
          <w:p w:rsidR="00B935AA" w:rsidRPr="00D868D7" w:rsidRDefault="00B935AA" w:rsidP="00D3798B">
            <w:r w:rsidRPr="00D868D7">
              <w:t>Secondary Actor:</w:t>
            </w:r>
          </w:p>
        </w:tc>
        <w:tc>
          <w:tcPr>
            <w:tcW w:w="2364" w:type="dxa"/>
          </w:tcPr>
          <w:p w:rsidR="00B935AA" w:rsidRDefault="00B935AA" w:rsidP="00D3798B">
            <w:r>
              <w:t>Customer</w:t>
            </w:r>
          </w:p>
          <w:p w:rsidR="00B935AA" w:rsidRPr="00D868D7" w:rsidRDefault="00B935AA" w:rsidP="00D3798B">
            <w:r>
              <w:t>Admin</w:t>
            </w:r>
          </w:p>
        </w:tc>
      </w:tr>
      <w:tr w:rsidR="002C0C4E" w:rsidRPr="00D868D7" w:rsidTr="002C0C4E">
        <w:tc>
          <w:tcPr>
            <w:tcW w:w="2066" w:type="dxa"/>
            <w:shd w:val="clear" w:color="auto" w:fill="FBD4B4" w:themeFill="accent6" w:themeFillTint="66"/>
          </w:tcPr>
          <w:p w:rsidR="002C0C4E" w:rsidRPr="00D868D7" w:rsidRDefault="002C0C4E" w:rsidP="002C0C4E">
            <w:r w:rsidRPr="00D868D7">
              <w:t>Trigger:</w:t>
            </w:r>
          </w:p>
        </w:tc>
        <w:tc>
          <w:tcPr>
            <w:tcW w:w="6835" w:type="dxa"/>
            <w:gridSpan w:val="3"/>
          </w:tcPr>
          <w:p w:rsidR="002C0C4E" w:rsidRPr="00D868D7" w:rsidRDefault="002C0C4E" w:rsidP="00B935AA">
            <w:r>
              <w:t xml:space="preserve">Click on </w:t>
            </w:r>
            <w:r w:rsidR="00B935AA">
              <w:t>criteria that user want to sort on</w:t>
            </w:r>
          </w:p>
        </w:tc>
      </w:tr>
      <w:tr w:rsidR="002C0C4E" w:rsidRPr="00D868D7" w:rsidTr="002C0C4E">
        <w:tc>
          <w:tcPr>
            <w:tcW w:w="2066" w:type="dxa"/>
            <w:shd w:val="clear" w:color="auto" w:fill="FBD4B4" w:themeFill="accent6" w:themeFillTint="66"/>
          </w:tcPr>
          <w:p w:rsidR="002C0C4E" w:rsidRPr="00D868D7" w:rsidRDefault="002C0C4E" w:rsidP="002C0C4E">
            <w:r w:rsidRPr="00D868D7">
              <w:t>Description</w:t>
            </w:r>
          </w:p>
        </w:tc>
        <w:tc>
          <w:tcPr>
            <w:tcW w:w="6835" w:type="dxa"/>
            <w:gridSpan w:val="3"/>
          </w:tcPr>
          <w:p w:rsidR="002C0C4E" w:rsidRPr="00CB3C60" w:rsidRDefault="00487183" w:rsidP="00487183">
            <w:r>
              <w:t xml:space="preserve">The Erudite Guider system provides user a friendly environment to help user manage items in the list </w:t>
            </w:r>
            <w:r w:rsidR="00065629">
              <w:t xml:space="preserve">of object </w:t>
            </w:r>
            <w:r>
              <w:t>when user works on it. Sorting will help user easy to order items by criteria that user want. For example, user is working on list of object of chosen museum, to order by Object’s name, user just need to click</w:t>
            </w:r>
            <w:r w:rsidR="00041EBD">
              <w:t>s</w:t>
            </w:r>
            <w:r>
              <w:t xml:space="preserve"> on sort icon beside “</w:t>
            </w:r>
            <w:r w:rsidRPr="00487183">
              <w:rPr>
                <w:lang w:val="vi-VN"/>
              </w:rPr>
              <w:t>Tên hiện vật</w:t>
            </w:r>
            <w:r>
              <w:t xml:space="preserve">” </w:t>
            </w:r>
            <w:r w:rsidR="00041EBD">
              <w:t>to sort them by A to Z or vice versa.</w:t>
            </w:r>
          </w:p>
        </w:tc>
      </w:tr>
      <w:tr w:rsidR="002C0C4E" w:rsidRPr="00D868D7" w:rsidTr="002C0C4E">
        <w:tc>
          <w:tcPr>
            <w:tcW w:w="2066" w:type="dxa"/>
            <w:shd w:val="clear" w:color="auto" w:fill="FBD4B4" w:themeFill="accent6" w:themeFillTint="66"/>
          </w:tcPr>
          <w:p w:rsidR="002C0C4E" w:rsidRPr="00D868D7" w:rsidRDefault="002C0C4E" w:rsidP="002C0C4E">
            <w:r w:rsidRPr="00D868D7">
              <w:t>Preconditions:</w:t>
            </w:r>
          </w:p>
        </w:tc>
        <w:tc>
          <w:tcPr>
            <w:tcW w:w="6835" w:type="dxa"/>
            <w:gridSpan w:val="3"/>
          </w:tcPr>
          <w:p w:rsidR="002C0C4E" w:rsidRPr="00D868D7" w:rsidRDefault="002C0C4E" w:rsidP="002C0C4E">
            <w:r>
              <w:t>Access to system successfully</w:t>
            </w:r>
          </w:p>
        </w:tc>
      </w:tr>
      <w:tr w:rsidR="002C0C4E" w:rsidRPr="00D868D7" w:rsidTr="002C0C4E">
        <w:tc>
          <w:tcPr>
            <w:tcW w:w="2066" w:type="dxa"/>
            <w:shd w:val="clear" w:color="auto" w:fill="FBD4B4" w:themeFill="accent6" w:themeFillTint="66"/>
          </w:tcPr>
          <w:p w:rsidR="002C0C4E" w:rsidRPr="00D868D7" w:rsidRDefault="002C0C4E" w:rsidP="002C0C4E">
            <w:r w:rsidRPr="00D868D7">
              <w:t>Post conditions:</w:t>
            </w:r>
          </w:p>
        </w:tc>
        <w:tc>
          <w:tcPr>
            <w:tcW w:w="6835" w:type="dxa"/>
            <w:gridSpan w:val="3"/>
          </w:tcPr>
          <w:p w:rsidR="002C0C4E" w:rsidRPr="00D868D7" w:rsidRDefault="006B1E9F" w:rsidP="002C0C4E">
            <w:r>
              <w:t>Items are sorted by chosen criteria</w:t>
            </w:r>
          </w:p>
        </w:tc>
      </w:tr>
      <w:tr w:rsidR="002C0C4E" w:rsidRPr="00D868D7" w:rsidTr="002C0C4E">
        <w:tc>
          <w:tcPr>
            <w:tcW w:w="2066" w:type="dxa"/>
            <w:shd w:val="clear" w:color="auto" w:fill="FBD4B4" w:themeFill="accent6" w:themeFillTint="66"/>
          </w:tcPr>
          <w:p w:rsidR="002C0C4E" w:rsidRPr="00D868D7" w:rsidRDefault="002C0C4E" w:rsidP="002C0C4E">
            <w:r w:rsidRPr="00D868D7">
              <w:lastRenderedPageBreak/>
              <w:t>Normal Flow:</w:t>
            </w:r>
          </w:p>
        </w:tc>
        <w:tc>
          <w:tcPr>
            <w:tcW w:w="6835" w:type="dxa"/>
            <w:gridSpan w:val="3"/>
          </w:tcPr>
          <w:p w:rsidR="002C0C4E" w:rsidRDefault="00B935AA" w:rsidP="00B935AA">
            <w:r>
              <w:t>Sort Item:</w:t>
            </w:r>
          </w:p>
          <w:p w:rsidR="00B935AA" w:rsidRDefault="00B935AA" w:rsidP="006E782B">
            <w:pPr>
              <w:pStyle w:val="ListParagraph"/>
              <w:numPr>
                <w:ilvl w:val="0"/>
                <w:numId w:val="48"/>
              </w:numPr>
            </w:pPr>
            <w:r>
              <w:t>User access in to The Erudite Guider system</w:t>
            </w:r>
            <w:r w:rsidRPr="0074664F">
              <w:t>.</w:t>
            </w:r>
          </w:p>
          <w:p w:rsidR="00B935AA" w:rsidRDefault="00B935AA" w:rsidP="006E782B">
            <w:pPr>
              <w:pStyle w:val="ListParagraph"/>
              <w:numPr>
                <w:ilvl w:val="0"/>
                <w:numId w:val="48"/>
              </w:numPr>
            </w:pPr>
            <w:r>
              <w:t>Go to any list of item.</w:t>
            </w:r>
          </w:p>
          <w:p w:rsidR="00B935AA" w:rsidRPr="004C2CA8" w:rsidRDefault="00B935AA" w:rsidP="006E782B">
            <w:pPr>
              <w:pStyle w:val="ListParagraph"/>
              <w:numPr>
                <w:ilvl w:val="0"/>
                <w:numId w:val="48"/>
              </w:numPr>
            </w:pPr>
            <w:r>
              <w:t>Click on criteria that user want to sort on</w:t>
            </w:r>
            <w:r w:rsidR="00487183">
              <w:t>.</w:t>
            </w:r>
          </w:p>
        </w:tc>
      </w:tr>
      <w:tr w:rsidR="002C0C4E" w:rsidRPr="00D868D7" w:rsidTr="002C0C4E">
        <w:tc>
          <w:tcPr>
            <w:tcW w:w="2066" w:type="dxa"/>
            <w:shd w:val="clear" w:color="auto" w:fill="FBD4B4" w:themeFill="accent6" w:themeFillTint="66"/>
          </w:tcPr>
          <w:p w:rsidR="002C0C4E" w:rsidRPr="00D868D7" w:rsidRDefault="002C0C4E" w:rsidP="002C0C4E">
            <w:r w:rsidRPr="00D868D7">
              <w:t>Alternative Flows:</w:t>
            </w:r>
          </w:p>
        </w:tc>
        <w:tc>
          <w:tcPr>
            <w:tcW w:w="6835" w:type="dxa"/>
            <w:gridSpan w:val="3"/>
          </w:tcPr>
          <w:p w:rsidR="002C0C4E" w:rsidRPr="00D868D7" w:rsidRDefault="00B935AA" w:rsidP="002C0C4E">
            <w:r>
              <w:t>N/A</w:t>
            </w:r>
          </w:p>
        </w:tc>
      </w:tr>
      <w:tr w:rsidR="002C0C4E" w:rsidRPr="00D868D7" w:rsidTr="002C0C4E">
        <w:tc>
          <w:tcPr>
            <w:tcW w:w="2066" w:type="dxa"/>
            <w:shd w:val="clear" w:color="auto" w:fill="FBD4B4" w:themeFill="accent6" w:themeFillTint="66"/>
          </w:tcPr>
          <w:p w:rsidR="002C0C4E" w:rsidRPr="00D868D7" w:rsidRDefault="002C0C4E" w:rsidP="002C0C4E">
            <w:r w:rsidRPr="00D868D7">
              <w:t>Exceptions:</w:t>
            </w:r>
          </w:p>
        </w:tc>
        <w:tc>
          <w:tcPr>
            <w:tcW w:w="6835" w:type="dxa"/>
            <w:gridSpan w:val="3"/>
          </w:tcPr>
          <w:p w:rsidR="002C0C4E" w:rsidRPr="00D868D7" w:rsidRDefault="00B935AA" w:rsidP="002C0C4E">
            <w:r>
              <w:t>List of item does not have item to sort</w:t>
            </w:r>
          </w:p>
        </w:tc>
      </w:tr>
      <w:tr w:rsidR="002C0C4E" w:rsidRPr="00D868D7" w:rsidTr="002C0C4E">
        <w:tc>
          <w:tcPr>
            <w:tcW w:w="2066" w:type="dxa"/>
            <w:shd w:val="clear" w:color="auto" w:fill="FBD4B4" w:themeFill="accent6" w:themeFillTint="66"/>
          </w:tcPr>
          <w:p w:rsidR="002C0C4E" w:rsidRPr="00D868D7" w:rsidRDefault="002C0C4E" w:rsidP="002C0C4E">
            <w:r w:rsidRPr="00D868D7">
              <w:t>Priority:</w:t>
            </w:r>
          </w:p>
        </w:tc>
        <w:tc>
          <w:tcPr>
            <w:tcW w:w="6835" w:type="dxa"/>
            <w:gridSpan w:val="3"/>
          </w:tcPr>
          <w:p w:rsidR="002C0C4E" w:rsidRPr="00D868D7" w:rsidRDefault="00B935AA" w:rsidP="002C0C4E">
            <w:r>
              <w:t>Low</w:t>
            </w:r>
          </w:p>
        </w:tc>
      </w:tr>
      <w:tr w:rsidR="002C0C4E" w:rsidRPr="00D868D7" w:rsidTr="002C0C4E">
        <w:tc>
          <w:tcPr>
            <w:tcW w:w="2066" w:type="dxa"/>
            <w:shd w:val="clear" w:color="auto" w:fill="FBD4B4" w:themeFill="accent6" w:themeFillTint="66"/>
          </w:tcPr>
          <w:p w:rsidR="002C0C4E" w:rsidRPr="00D868D7" w:rsidRDefault="002C0C4E" w:rsidP="002C0C4E">
            <w:r w:rsidRPr="00D868D7">
              <w:t>Frequency of Use:</w:t>
            </w:r>
          </w:p>
        </w:tc>
        <w:tc>
          <w:tcPr>
            <w:tcW w:w="6835" w:type="dxa"/>
            <w:gridSpan w:val="3"/>
          </w:tcPr>
          <w:p w:rsidR="002C0C4E" w:rsidRPr="00D868D7" w:rsidRDefault="00B935AA" w:rsidP="002C0C4E">
            <w:r>
              <w:t>Medium</w:t>
            </w:r>
            <w:r w:rsidR="002C0C4E">
              <w:t xml:space="preserve"> </w:t>
            </w:r>
          </w:p>
        </w:tc>
      </w:tr>
      <w:tr w:rsidR="002C0C4E" w:rsidRPr="00D868D7" w:rsidTr="002C0C4E">
        <w:tc>
          <w:tcPr>
            <w:tcW w:w="2066" w:type="dxa"/>
            <w:shd w:val="clear" w:color="auto" w:fill="FBD4B4" w:themeFill="accent6" w:themeFillTint="66"/>
          </w:tcPr>
          <w:p w:rsidR="002C0C4E" w:rsidRPr="00D868D7" w:rsidRDefault="002C0C4E" w:rsidP="002C0C4E">
            <w:r w:rsidRPr="00D868D7">
              <w:t>Business Rules:</w:t>
            </w:r>
          </w:p>
        </w:tc>
        <w:tc>
          <w:tcPr>
            <w:tcW w:w="6835" w:type="dxa"/>
            <w:gridSpan w:val="3"/>
          </w:tcPr>
          <w:p w:rsidR="002C0C4E" w:rsidRPr="00D868D7" w:rsidRDefault="00B935AA" w:rsidP="002C0C4E">
            <w:r>
              <w:t>N/A</w:t>
            </w:r>
          </w:p>
        </w:tc>
      </w:tr>
      <w:tr w:rsidR="002C0C4E" w:rsidRPr="00D868D7" w:rsidTr="002C0C4E">
        <w:tc>
          <w:tcPr>
            <w:tcW w:w="2066" w:type="dxa"/>
            <w:shd w:val="clear" w:color="auto" w:fill="FBD4B4" w:themeFill="accent6" w:themeFillTint="66"/>
          </w:tcPr>
          <w:p w:rsidR="002C0C4E" w:rsidRPr="00D868D7" w:rsidRDefault="002C0C4E" w:rsidP="002C0C4E">
            <w:r w:rsidRPr="00D868D7">
              <w:t>Other Information:</w:t>
            </w:r>
          </w:p>
        </w:tc>
        <w:tc>
          <w:tcPr>
            <w:tcW w:w="6835" w:type="dxa"/>
            <w:gridSpan w:val="3"/>
          </w:tcPr>
          <w:p w:rsidR="002C0C4E" w:rsidRPr="00D868D7" w:rsidRDefault="002C0C4E" w:rsidP="002C0C4E">
            <w:r w:rsidRPr="00D868D7">
              <w:t>N/A</w:t>
            </w:r>
          </w:p>
        </w:tc>
      </w:tr>
      <w:tr w:rsidR="002C0C4E" w:rsidRPr="00D868D7" w:rsidTr="002C0C4E">
        <w:tc>
          <w:tcPr>
            <w:tcW w:w="2066" w:type="dxa"/>
            <w:shd w:val="clear" w:color="auto" w:fill="FBD4B4" w:themeFill="accent6" w:themeFillTint="66"/>
          </w:tcPr>
          <w:p w:rsidR="002C0C4E" w:rsidRPr="00D868D7" w:rsidRDefault="002C0C4E" w:rsidP="002C0C4E">
            <w:r w:rsidRPr="00D868D7">
              <w:t>Assumptions</w:t>
            </w:r>
          </w:p>
        </w:tc>
        <w:tc>
          <w:tcPr>
            <w:tcW w:w="6835" w:type="dxa"/>
            <w:gridSpan w:val="3"/>
          </w:tcPr>
          <w:p w:rsidR="002C0C4E" w:rsidRPr="00D868D7" w:rsidRDefault="002C0C4E" w:rsidP="002C0C4E">
            <w:r w:rsidRPr="00D868D7">
              <w:t>N/A</w:t>
            </w:r>
          </w:p>
        </w:tc>
      </w:tr>
    </w:tbl>
    <w:p w:rsidR="002C0C4E" w:rsidRDefault="002C0C4E" w:rsidP="002C0C4E"/>
    <w:p w:rsidR="007D6980" w:rsidRDefault="00D3798B" w:rsidP="002C0C4E">
      <w:pPr>
        <w:pStyle w:val="Heading3"/>
      </w:pPr>
      <w:r>
        <w:t xml:space="preserve"> </w:t>
      </w:r>
      <w:r w:rsidR="007D6980">
        <w:t>Visit Museum website</w:t>
      </w:r>
    </w:p>
    <w:p w:rsidR="007D6980" w:rsidRDefault="00041EBD" w:rsidP="00041EBD">
      <w:pPr>
        <w:jc w:val="center"/>
      </w:pPr>
      <w:r w:rsidRPr="00041EBD">
        <w:rPr>
          <w:noProof/>
          <w:lang w:val="vi-VN" w:eastAsia="vi-VN"/>
        </w:rPr>
        <w:drawing>
          <wp:inline distT="0" distB="0" distL="0" distR="0" wp14:anchorId="0ACC4F7C" wp14:editId="5B120736">
            <wp:extent cx="5292725" cy="2701778"/>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92725" cy="2701778"/>
                    </a:xfrm>
                    <a:prstGeom prst="rect">
                      <a:avLst/>
                    </a:prstGeom>
                  </pic:spPr>
                </pic:pic>
              </a:graphicData>
            </a:graphic>
          </wp:inline>
        </w:drawing>
      </w:r>
    </w:p>
    <w:p w:rsidR="00041EBD" w:rsidRDefault="00041EBD" w:rsidP="002C0C4E"/>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041EBD" w:rsidRPr="00D868D7" w:rsidTr="00D3798B">
        <w:tc>
          <w:tcPr>
            <w:tcW w:w="2066" w:type="dxa"/>
            <w:shd w:val="clear" w:color="auto" w:fill="FBD4B4" w:themeFill="accent6" w:themeFillTint="66"/>
          </w:tcPr>
          <w:p w:rsidR="00041EBD" w:rsidRPr="00D868D7" w:rsidRDefault="00041EBD" w:rsidP="00D3798B">
            <w:r>
              <w:t>Use Case ID:</w:t>
            </w:r>
          </w:p>
        </w:tc>
        <w:tc>
          <w:tcPr>
            <w:tcW w:w="6835" w:type="dxa"/>
            <w:gridSpan w:val="3"/>
            <w:shd w:val="clear" w:color="auto" w:fill="FBD4B4" w:themeFill="accent6" w:themeFillTint="66"/>
          </w:tcPr>
          <w:p w:rsidR="00041EBD" w:rsidRPr="00D868D7" w:rsidRDefault="00041EBD" w:rsidP="00D3798B">
            <w:r>
              <w:t>UC-14-01</w:t>
            </w:r>
          </w:p>
        </w:tc>
      </w:tr>
      <w:tr w:rsidR="00041EBD" w:rsidRPr="00D868D7" w:rsidTr="00D3798B">
        <w:tc>
          <w:tcPr>
            <w:tcW w:w="2066" w:type="dxa"/>
            <w:shd w:val="clear" w:color="auto" w:fill="FBD4B4" w:themeFill="accent6" w:themeFillTint="66"/>
          </w:tcPr>
          <w:p w:rsidR="00041EBD" w:rsidRPr="00D868D7" w:rsidRDefault="00041EBD" w:rsidP="00D3798B">
            <w:r w:rsidRPr="00D868D7">
              <w:t>Created By:</w:t>
            </w:r>
          </w:p>
        </w:tc>
        <w:tc>
          <w:tcPr>
            <w:tcW w:w="2124" w:type="dxa"/>
          </w:tcPr>
          <w:p w:rsidR="00041EBD" w:rsidRPr="00E9167E" w:rsidRDefault="00041EBD" w:rsidP="00D3798B">
            <w:pPr>
              <w:rPr>
                <w:rFonts w:ascii="Times New Roman" w:hAnsi="Times New Roman" w:cs="Times New Roman"/>
              </w:rPr>
            </w:pPr>
            <w:r w:rsidRPr="00D650E5">
              <w:rPr>
                <w:lang w:val="vi-VN"/>
              </w:rPr>
              <w:t>QuyetNH</w:t>
            </w:r>
          </w:p>
        </w:tc>
        <w:tc>
          <w:tcPr>
            <w:tcW w:w="2347" w:type="dxa"/>
          </w:tcPr>
          <w:p w:rsidR="00041EBD" w:rsidRPr="00D868D7" w:rsidRDefault="00041EBD" w:rsidP="00D3798B">
            <w:r w:rsidRPr="00D868D7">
              <w:t>Date Created:</w:t>
            </w:r>
          </w:p>
        </w:tc>
        <w:tc>
          <w:tcPr>
            <w:tcW w:w="2364" w:type="dxa"/>
          </w:tcPr>
          <w:p w:rsidR="00041EBD" w:rsidRPr="00D868D7" w:rsidRDefault="00041EBD" w:rsidP="00D3798B">
            <w:r>
              <w:t>1/11</w:t>
            </w:r>
            <w:r w:rsidRPr="00D868D7">
              <w:t>/2016</w:t>
            </w:r>
          </w:p>
        </w:tc>
      </w:tr>
      <w:tr w:rsidR="00041EBD" w:rsidRPr="00D868D7" w:rsidTr="00D3798B">
        <w:tc>
          <w:tcPr>
            <w:tcW w:w="2066" w:type="dxa"/>
            <w:shd w:val="clear" w:color="auto" w:fill="FBD4B4" w:themeFill="accent6" w:themeFillTint="66"/>
          </w:tcPr>
          <w:p w:rsidR="00041EBD" w:rsidRPr="00D868D7" w:rsidRDefault="00041EBD" w:rsidP="00D3798B">
            <w:r w:rsidRPr="00D868D7">
              <w:t>Primary Actor:</w:t>
            </w:r>
          </w:p>
        </w:tc>
        <w:tc>
          <w:tcPr>
            <w:tcW w:w="2124" w:type="dxa"/>
          </w:tcPr>
          <w:p w:rsidR="00041EBD" w:rsidRPr="00D868D7" w:rsidRDefault="00041EBD" w:rsidP="00D3798B">
            <w:r>
              <w:t>Administrator</w:t>
            </w:r>
          </w:p>
        </w:tc>
        <w:tc>
          <w:tcPr>
            <w:tcW w:w="2347" w:type="dxa"/>
          </w:tcPr>
          <w:p w:rsidR="00041EBD" w:rsidRPr="00D868D7" w:rsidRDefault="00041EBD" w:rsidP="00D3798B">
            <w:r w:rsidRPr="00D868D7">
              <w:t>Secondary Actor:</w:t>
            </w:r>
          </w:p>
        </w:tc>
        <w:tc>
          <w:tcPr>
            <w:tcW w:w="2364" w:type="dxa"/>
          </w:tcPr>
          <w:p w:rsidR="00041EBD" w:rsidRPr="00D868D7" w:rsidRDefault="00041EBD"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Trigger:</w:t>
            </w:r>
          </w:p>
        </w:tc>
        <w:tc>
          <w:tcPr>
            <w:tcW w:w="6835" w:type="dxa"/>
            <w:gridSpan w:val="3"/>
          </w:tcPr>
          <w:p w:rsidR="00041EBD" w:rsidRPr="00D868D7" w:rsidRDefault="00041EBD" w:rsidP="00D3798B">
            <w:r>
              <w:t>Click on “</w:t>
            </w:r>
            <w:r w:rsidRPr="005A47F4">
              <w:rPr>
                <w:lang w:val="vi-VN"/>
              </w:rPr>
              <w:t>Thêm admin</w:t>
            </w:r>
            <w:r>
              <w:t>” button</w:t>
            </w:r>
          </w:p>
        </w:tc>
      </w:tr>
      <w:tr w:rsidR="00041EBD" w:rsidRPr="00D868D7" w:rsidTr="00D3798B">
        <w:tc>
          <w:tcPr>
            <w:tcW w:w="2066" w:type="dxa"/>
            <w:shd w:val="clear" w:color="auto" w:fill="FBD4B4" w:themeFill="accent6" w:themeFillTint="66"/>
          </w:tcPr>
          <w:p w:rsidR="00041EBD" w:rsidRPr="00D868D7" w:rsidRDefault="00041EBD" w:rsidP="00D3798B">
            <w:r w:rsidRPr="00D868D7">
              <w:t>Description</w:t>
            </w:r>
          </w:p>
        </w:tc>
        <w:tc>
          <w:tcPr>
            <w:tcW w:w="6835" w:type="dxa"/>
            <w:gridSpan w:val="3"/>
          </w:tcPr>
          <w:p w:rsidR="00041EBD" w:rsidRPr="00CB3C60" w:rsidRDefault="006B1E9F" w:rsidP="006B1E9F">
            <w:r>
              <w:t xml:space="preserve">Admin have permission to view all of valid accounts those was accepted to working on the system. Moreover, admin can also see detail of chosen account. Among detail information of museum, Admin can see website </w:t>
            </w:r>
            <w:r>
              <w:lastRenderedPageBreak/>
              <w:t>correspond to each museum. This is official website and admin can click to go to this address to see more information of that museum.</w:t>
            </w:r>
          </w:p>
        </w:tc>
      </w:tr>
      <w:tr w:rsidR="00041EBD" w:rsidRPr="00D868D7" w:rsidTr="00D3798B">
        <w:tc>
          <w:tcPr>
            <w:tcW w:w="2066" w:type="dxa"/>
            <w:shd w:val="clear" w:color="auto" w:fill="FBD4B4" w:themeFill="accent6" w:themeFillTint="66"/>
          </w:tcPr>
          <w:p w:rsidR="00041EBD" w:rsidRPr="00D868D7" w:rsidRDefault="00041EBD" w:rsidP="00D3798B">
            <w:r w:rsidRPr="00D868D7">
              <w:lastRenderedPageBreak/>
              <w:t>Preconditions:</w:t>
            </w:r>
          </w:p>
        </w:tc>
        <w:tc>
          <w:tcPr>
            <w:tcW w:w="6835" w:type="dxa"/>
            <w:gridSpan w:val="3"/>
          </w:tcPr>
          <w:p w:rsidR="00041EBD" w:rsidRPr="00D868D7" w:rsidRDefault="00041EBD" w:rsidP="00D3798B">
            <w:r>
              <w:t>Access to system successfully</w:t>
            </w:r>
          </w:p>
        </w:tc>
      </w:tr>
      <w:tr w:rsidR="00041EBD" w:rsidRPr="00D868D7" w:rsidTr="00D3798B">
        <w:tc>
          <w:tcPr>
            <w:tcW w:w="2066" w:type="dxa"/>
            <w:shd w:val="clear" w:color="auto" w:fill="FBD4B4" w:themeFill="accent6" w:themeFillTint="66"/>
          </w:tcPr>
          <w:p w:rsidR="00041EBD" w:rsidRPr="00D868D7" w:rsidRDefault="00041EBD" w:rsidP="00D3798B">
            <w:r w:rsidRPr="00D868D7">
              <w:t>Post conditions:</w:t>
            </w:r>
          </w:p>
        </w:tc>
        <w:tc>
          <w:tcPr>
            <w:tcW w:w="6835" w:type="dxa"/>
            <w:gridSpan w:val="3"/>
          </w:tcPr>
          <w:p w:rsidR="00041EBD" w:rsidRPr="00D868D7" w:rsidRDefault="006B1E9F" w:rsidP="00D3798B">
            <w:r>
              <w:t>Website address of museum will be accessed.</w:t>
            </w:r>
          </w:p>
        </w:tc>
      </w:tr>
      <w:tr w:rsidR="00041EBD" w:rsidRPr="00D868D7" w:rsidTr="00D3798B">
        <w:tc>
          <w:tcPr>
            <w:tcW w:w="2066" w:type="dxa"/>
            <w:shd w:val="clear" w:color="auto" w:fill="FBD4B4" w:themeFill="accent6" w:themeFillTint="66"/>
          </w:tcPr>
          <w:p w:rsidR="00041EBD" w:rsidRPr="00D868D7" w:rsidRDefault="00041EBD" w:rsidP="00D3798B">
            <w:r w:rsidRPr="00D868D7">
              <w:t>Normal Flow:</w:t>
            </w:r>
          </w:p>
        </w:tc>
        <w:tc>
          <w:tcPr>
            <w:tcW w:w="6835" w:type="dxa"/>
            <w:gridSpan w:val="3"/>
          </w:tcPr>
          <w:p w:rsidR="00041EBD" w:rsidRDefault="00041EBD" w:rsidP="00D3798B">
            <w:r>
              <w:t>Add new Admin:</w:t>
            </w:r>
          </w:p>
          <w:p w:rsidR="00041EBD" w:rsidRDefault="00041EBD" w:rsidP="006E782B">
            <w:pPr>
              <w:pStyle w:val="ListParagraph"/>
              <w:numPr>
                <w:ilvl w:val="0"/>
                <w:numId w:val="49"/>
              </w:numPr>
            </w:pPr>
            <w:r>
              <w:t>Administrator access in to The Erudite Guider system</w:t>
            </w:r>
            <w:r w:rsidRPr="0074664F">
              <w:t>.</w:t>
            </w:r>
          </w:p>
          <w:p w:rsidR="00041EBD" w:rsidRDefault="00041EBD" w:rsidP="006E782B">
            <w:pPr>
              <w:pStyle w:val="ListParagraph"/>
              <w:numPr>
                <w:ilvl w:val="0"/>
                <w:numId w:val="49"/>
              </w:numPr>
            </w:pPr>
            <w:r>
              <w:t>Click on “</w:t>
            </w:r>
            <w:r w:rsidRPr="007416E5">
              <w:rPr>
                <w:lang w:val="vi-VN"/>
              </w:rPr>
              <w:t>Quản lý tài khoản</w:t>
            </w:r>
            <w:r>
              <w:t>” on left navigation bar.</w:t>
            </w:r>
          </w:p>
          <w:p w:rsidR="00041EBD" w:rsidRPr="004C2CA8" w:rsidRDefault="006B1E9F" w:rsidP="006E782B">
            <w:pPr>
              <w:pStyle w:val="ListParagraph"/>
              <w:numPr>
                <w:ilvl w:val="0"/>
                <w:numId w:val="49"/>
              </w:numPr>
            </w:pPr>
            <w:r>
              <w:t>Click on museum’s website address link.</w:t>
            </w:r>
          </w:p>
        </w:tc>
      </w:tr>
      <w:tr w:rsidR="00041EBD" w:rsidRPr="00D868D7" w:rsidTr="00D3798B">
        <w:tc>
          <w:tcPr>
            <w:tcW w:w="2066" w:type="dxa"/>
            <w:shd w:val="clear" w:color="auto" w:fill="FBD4B4" w:themeFill="accent6" w:themeFillTint="66"/>
          </w:tcPr>
          <w:p w:rsidR="00041EBD" w:rsidRPr="00D868D7" w:rsidRDefault="00041EBD" w:rsidP="00D3798B">
            <w:r w:rsidRPr="00D868D7">
              <w:t>Alternative Flows:</w:t>
            </w:r>
          </w:p>
        </w:tc>
        <w:tc>
          <w:tcPr>
            <w:tcW w:w="6835" w:type="dxa"/>
            <w:gridSpan w:val="3"/>
          </w:tcPr>
          <w:p w:rsidR="00041EBD" w:rsidRPr="00D868D7" w:rsidRDefault="006B1E9F"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Exceptions:</w:t>
            </w:r>
          </w:p>
        </w:tc>
        <w:tc>
          <w:tcPr>
            <w:tcW w:w="6835" w:type="dxa"/>
            <w:gridSpan w:val="3"/>
          </w:tcPr>
          <w:p w:rsidR="00041EBD" w:rsidRPr="00D868D7" w:rsidRDefault="00041EBD"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Priority:</w:t>
            </w:r>
          </w:p>
        </w:tc>
        <w:tc>
          <w:tcPr>
            <w:tcW w:w="6835" w:type="dxa"/>
            <w:gridSpan w:val="3"/>
          </w:tcPr>
          <w:p w:rsidR="00041EBD" w:rsidRPr="00D868D7" w:rsidRDefault="00041EBD" w:rsidP="00D3798B">
            <w:r>
              <w:t>Medium</w:t>
            </w:r>
          </w:p>
        </w:tc>
      </w:tr>
      <w:tr w:rsidR="00041EBD" w:rsidRPr="00D868D7" w:rsidTr="00D3798B">
        <w:tc>
          <w:tcPr>
            <w:tcW w:w="2066" w:type="dxa"/>
            <w:shd w:val="clear" w:color="auto" w:fill="FBD4B4" w:themeFill="accent6" w:themeFillTint="66"/>
          </w:tcPr>
          <w:p w:rsidR="00041EBD" w:rsidRPr="00D868D7" w:rsidRDefault="00041EBD" w:rsidP="00D3798B">
            <w:r w:rsidRPr="00D868D7">
              <w:t>Frequency of Use:</w:t>
            </w:r>
          </w:p>
        </w:tc>
        <w:tc>
          <w:tcPr>
            <w:tcW w:w="6835" w:type="dxa"/>
            <w:gridSpan w:val="3"/>
          </w:tcPr>
          <w:p w:rsidR="00041EBD" w:rsidRPr="00D868D7" w:rsidRDefault="00041EBD" w:rsidP="00D3798B">
            <w:r>
              <w:t xml:space="preserve">Low </w:t>
            </w:r>
          </w:p>
        </w:tc>
      </w:tr>
      <w:tr w:rsidR="00041EBD" w:rsidRPr="00D868D7" w:rsidTr="00D3798B">
        <w:tc>
          <w:tcPr>
            <w:tcW w:w="2066" w:type="dxa"/>
            <w:shd w:val="clear" w:color="auto" w:fill="FBD4B4" w:themeFill="accent6" w:themeFillTint="66"/>
          </w:tcPr>
          <w:p w:rsidR="00041EBD" w:rsidRPr="00D868D7" w:rsidRDefault="00041EBD" w:rsidP="00D3798B">
            <w:r w:rsidRPr="00D868D7">
              <w:t>Business Rules:</w:t>
            </w:r>
          </w:p>
        </w:tc>
        <w:tc>
          <w:tcPr>
            <w:tcW w:w="6835" w:type="dxa"/>
            <w:gridSpan w:val="3"/>
          </w:tcPr>
          <w:p w:rsidR="00041EBD" w:rsidRPr="00D868D7" w:rsidRDefault="006B1E9F" w:rsidP="00D3798B">
            <w:r>
              <w:t>N/A</w:t>
            </w:r>
          </w:p>
        </w:tc>
      </w:tr>
      <w:tr w:rsidR="00041EBD" w:rsidRPr="00D868D7" w:rsidTr="00D3798B">
        <w:tc>
          <w:tcPr>
            <w:tcW w:w="2066" w:type="dxa"/>
            <w:shd w:val="clear" w:color="auto" w:fill="FBD4B4" w:themeFill="accent6" w:themeFillTint="66"/>
          </w:tcPr>
          <w:p w:rsidR="00041EBD" w:rsidRPr="00D868D7" w:rsidRDefault="00041EBD" w:rsidP="00D3798B">
            <w:r w:rsidRPr="00D868D7">
              <w:t>Other Information:</w:t>
            </w:r>
          </w:p>
        </w:tc>
        <w:tc>
          <w:tcPr>
            <w:tcW w:w="6835" w:type="dxa"/>
            <w:gridSpan w:val="3"/>
          </w:tcPr>
          <w:p w:rsidR="00041EBD" w:rsidRPr="00D868D7" w:rsidRDefault="00041EBD" w:rsidP="00D3798B">
            <w:r w:rsidRPr="00D868D7">
              <w:t>N/A</w:t>
            </w:r>
          </w:p>
        </w:tc>
      </w:tr>
      <w:tr w:rsidR="00041EBD" w:rsidRPr="00D868D7" w:rsidTr="00D3798B">
        <w:tc>
          <w:tcPr>
            <w:tcW w:w="2066" w:type="dxa"/>
            <w:shd w:val="clear" w:color="auto" w:fill="FBD4B4" w:themeFill="accent6" w:themeFillTint="66"/>
          </w:tcPr>
          <w:p w:rsidR="00041EBD" w:rsidRPr="00D868D7" w:rsidRDefault="00041EBD" w:rsidP="00D3798B">
            <w:r w:rsidRPr="00D868D7">
              <w:t>Assumptions</w:t>
            </w:r>
          </w:p>
        </w:tc>
        <w:tc>
          <w:tcPr>
            <w:tcW w:w="6835" w:type="dxa"/>
            <w:gridSpan w:val="3"/>
          </w:tcPr>
          <w:p w:rsidR="00041EBD" w:rsidRPr="00D868D7" w:rsidRDefault="00041EBD" w:rsidP="00D3798B">
            <w:r w:rsidRPr="00D868D7">
              <w:t>N/A</w:t>
            </w:r>
          </w:p>
        </w:tc>
      </w:tr>
    </w:tbl>
    <w:p w:rsidR="00041EBD" w:rsidRPr="007D6980" w:rsidRDefault="00041EBD" w:rsidP="002C0C4E"/>
    <w:p w:rsidR="00D3798B" w:rsidRDefault="00D3798B">
      <w:pPr>
        <w:pStyle w:val="Heading3"/>
      </w:pPr>
      <w:r>
        <w:t xml:space="preserve"> </w:t>
      </w:r>
      <w:r w:rsidRPr="00F069B6">
        <w:t>Choose museum</w:t>
      </w:r>
    </w:p>
    <w:p w:rsidR="00D3798B" w:rsidRDefault="00D3798B" w:rsidP="00D3798B">
      <w:pPr>
        <w:jc w:val="center"/>
      </w:pPr>
      <w:r w:rsidRPr="00D3798B">
        <w:rPr>
          <w:noProof/>
          <w:lang w:val="vi-VN" w:eastAsia="vi-VN"/>
        </w:rPr>
        <w:drawing>
          <wp:inline distT="0" distB="0" distL="0" distR="0" wp14:anchorId="5DAB812D" wp14:editId="17877E08">
            <wp:extent cx="5292725" cy="244166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92725" cy="2441665"/>
                    </a:xfrm>
                    <a:prstGeom prst="rect">
                      <a:avLst/>
                    </a:prstGeom>
                  </pic:spPr>
                </pic:pic>
              </a:graphicData>
            </a:graphic>
          </wp:inline>
        </w:drawing>
      </w:r>
    </w:p>
    <w:p w:rsidR="00D3798B" w:rsidRDefault="00D3798B" w:rsidP="00D3798B">
      <w:pPr>
        <w:jc w:val="center"/>
      </w:pPr>
    </w:p>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D3798B" w:rsidRPr="00D868D7" w:rsidTr="00D3798B">
        <w:tc>
          <w:tcPr>
            <w:tcW w:w="2066" w:type="dxa"/>
            <w:shd w:val="clear" w:color="auto" w:fill="FBD4B4" w:themeFill="accent6" w:themeFillTint="66"/>
          </w:tcPr>
          <w:p w:rsidR="00D3798B" w:rsidRPr="00D868D7" w:rsidRDefault="00D3798B" w:rsidP="00D3798B">
            <w:r>
              <w:t>Use Case ID:</w:t>
            </w:r>
          </w:p>
        </w:tc>
        <w:tc>
          <w:tcPr>
            <w:tcW w:w="6835" w:type="dxa"/>
            <w:gridSpan w:val="3"/>
            <w:shd w:val="clear" w:color="auto" w:fill="FBD4B4" w:themeFill="accent6" w:themeFillTint="66"/>
          </w:tcPr>
          <w:p w:rsidR="00D3798B" w:rsidRPr="00D868D7" w:rsidRDefault="00D3798B" w:rsidP="00D3798B">
            <w:r>
              <w:t>UC-17-01</w:t>
            </w:r>
          </w:p>
        </w:tc>
      </w:tr>
      <w:tr w:rsidR="00D3798B" w:rsidRPr="00D868D7" w:rsidTr="00D3798B">
        <w:tc>
          <w:tcPr>
            <w:tcW w:w="2066" w:type="dxa"/>
            <w:shd w:val="clear" w:color="auto" w:fill="FBD4B4" w:themeFill="accent6" w:themeFillTint="66"/>
          </w:tcPr>
          <w:p w:rsidR="00D3798B" w:rsidRPr="00D868D7" w:rsidRDefault="00D3798B" w:rsidP="00D3798B">
            <w:r w:rsidRPr="00D868D7">
              <w:t>Created By:</w:t>
            </w:r>
          </w:p>
        </w:tc>
        <w:tc>
          <w:tcPr>
            <w:tcW w:w="2124" w:type="dxa"/>
          </w:tcPr>
          <w:p w:rsidR="00D3798B" w:rsidRPr="00E9167E" w:rsidRDefault="00D3798B" w:rsidP="00D3798B">
            <w:pPr>
              <w:rPr>
                <w:rFonts w:ascii="Times New Roman" w:hAnsi="Times New Roman" w:cs="Times New Roman"/>
              </w:rPr>
            </w:pPr>
            <w:r w:rsidRPr="00D650E5">
              <w:rPr>
                <w:lang w:val="vi-VN"/>
              </w:rPr>
              <w:t>QuyetNH</w:t>
            </w:r>
          </w:p>
        </w:tc>
        <w:tc>
          <w:tcPr>
            <w:tcW w:w="2347" w:type="dxa"/>
          </w:tcPr>
          <w:p w:rsidR="00D3798B" w:rsidRPr="00D868D7" w:rsidRDefault="00D3798B" w:rsidP="00D3798B">
            <w:r w:rsidRPr="00D868D7">
              <w:t>Date Created:</w:t>
            </w:r>
          </w:p>
        </w:tc>
        <w:tc>
          <w:tcPr>
            <w:tcW w:w="2364" w:type="dxa"/>
          </w:tcPr>
          <w:p w:rsidR="00D3798B" w:rsidRPr="00D868D7" w:rsidRDefault="00D3798B" w:rsidP="00D3798B">
            <w:r>
              <w:t>1/11</w:t>
            </w:r>
            <w:r w:rsidRPr="00D868D7">
              <w:t>/2016</w:t>
            </w:r>
          </w:p>
        </w:tc>
      </w:tr>
      <w:tr w:rsidR="00D3798B" w:rsidRPr="00D868D7" w:rsidTr="00D3798B">
        <w:tc>
          <w:tcPr>
            <w:tcW w:w="2066" w:type="dxa"/>
            <w:shd w:val="clear" w:color="auto" w:fill="FBD4B4" w:themeFill="accent6" w:themeFillTint="66"/>
          </w:tcPr>
          <w:p w:rsidR="00D3798B" w:rsidRPr="00D868D7" w:rsidRDefault="00D3798B" w:rsidP="00D3798B">
            <w:r w:rsidRPr="00D868D7">
              <w:t>Primary Actor:</w:t>
            </w:r>
          </w:p>
        </w:tc>
        <w:tc>
          <w:tcPr>
            <w:tcW w:w="2124" w:type="dxa"/>
          </w:tcPr>
          <w:p w:rsidR="00D3798B" w:rsidRPr="00D868D7" w:rsidRDefault="00D3798B" w:rsidP="00D3798B">
            <w:r>
              <w:t>Visitor</w:t>
            </w:r>
          </w:p>
        </w:tc>
        <w:tc>
          <w:tcPr>
            <w:tcW w:w="2347" w:type="dxa"/>
          </w:tcPr>
          <w:p w:rsidR="00D3798B" w:rsidRPr="00D868D7" w:rsidRDefault="00D3798B" w:rsidP="00D3798B">
            <w:r w:rsidRPr="00D868D7">
              <w:t>Secondary Actor:</w:t>
            </w:r>
          </w:p>
        </w:tc>
        <w:tc>
          <w:tcPr>
            <w:tcW w:w="2364" w:type="dxa"/>
          </w:tcPr>
          <w:p w:rsidR="00D3798B" w:rsidRPr="00D868D7" w:rsidRDefault="00D3798B" w:rsidP="00D3798B">
            <w:r>
              <w:t>N/A</w:t>
            </w:r>
          </w:p>
        </w:tc>
      </w:tr>
      <w:tr w:rsidR="00D3798B" w:rsidRPr="00D868D7" w:rsidTr="00D3798B">
        <w:tc>
          <w:tcPr>
            <w:tcW w:w="2066" w:type="dxa"/>
            <w:shd w:val="clear" w:color="auto" w:fill="FBD4B4" w:themeFill="accent6" w:themeFillTint="66"/>
          </w:tcPr>
          <w:p w:rsidR="00D3798B" w:rsidRPr="00D868D7" w:rsidRDefault="00D3798B" w:rsidP="00D3798B">
            <w:r w:rsidRPr="00D868D7">
              <w:t>Trigger:</w:t>
            </w:r>
          </w:p>
        </w:tc>
        <w:tc>
          <w:tcPr>
            <w:tcW w:w="6835" w:type="dxa"/>
            <w:gridSpan w:val="3"/>
          </w:tcPr>
          <w:p w:rsidR="00D3798B" w:rsidRPr="00D868D7" w:rsidRDefault="00D3798B" w:rsidP="00D3798B">
            <w:r>
              <w:t>Run mobile application</w:t>
            </w:r>
          </w:p>
        </w:tc>
      </w:tr>
      <w:tr w:rsidR="00D3798B" w:rsidRPr="00D868D7" w:rsidTr="00D3798B">
        <w:tc>
          <w:tcPr>
            <w:tcW w:w="2066" w:type="dxa"/>
            <w:shd w:val="clear" w:color="auto" w:fill="FBD4B4" w:themeFill="accent6" w:themeFillTint="66"/>
          </w:tcPr>
          <w:p w:rsidR="00D3798B" w:rsidRPr="00D868D7" w:rsidRDefault="00D3798B" w:rsidP="00D3798B">
            <w:r w:rsidRPr="00D868D7">
              <w:lastRenderedPageBreak/>
              <w:t>Description</w:t>
            </w:r>
          </w:p>
        </w:tc>
        <w:tc>
          <w:tcPr>
            <w:tcW w:w="6835" w:type="dxa"/>
            <w:gridSpan w:val="3"/>
          </w:tcPr>
          <w:p w:rsidR="00D3798B" w:rsidRPr="00CB3C60" w:rsidRDefault="00D3798B" w:rsidP="00D3798B">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Before </w:t>
            </w:r>
            <w:r w:rsidRPr="00CB3C60">
              <w:t>experience</w:t>
            </w:r>
            <w:r>
              <w:t xml:space="preserve"> our special high- tech, you just need to run </w:t>
            </w:r>
            <w:r w:rsidRPr="00895273">
              <w:rPr>
                <w:i/>
              </w:rPr>
              <w:t>The Erudite Guide</w:t>
            </w:r>
            <w:r>
              <w:rPr>
                <w:i/>
              </w:rPr>
              <w:t xml:space="preserve">r </w:t>
            </w:r>
            <w:r>
              <w:t>mobile application and chose the museum that you are visiting. By doing that, our system can identify the corresponding information/ content of the museum you want to use.</w:t>
            </w:r>
          </w:p>
        </w:tc>
      </w:tr>
      <w:tr w:rsidR="00D3798B" w:rsidRPr="00D868D7" w:rsidTr="00D3798B">
        <w:tc>
          <w:tcPr>
            <w:tcW w:w="2066" w:type="dxa"/>
            <w:shd w:val="clear" w:color="auto" w:fill="FBD4B4" w:themeFill="accent6" w:themeFillTint="66"/>
          </w:tcPr>
          <w:p w:rsidR="00D3798B" w:rsidRPr="00D868D7" w:rsidRDefault="00D3798B" w:rsidP="00D3798B">
            <w:r w:rsidRPr="00D868D7">
              <w:t>Preconditions:</w:t>
            </w:r>
          </w:p>
        </w:tc>
        <w:tc>
          <w:tcPr>
            <w:tcW w:w="6835" w:type="dxa"/>
            <w:gridSpan w:val="3"/>
          </w:tcPr>
          <w:p w:rsidR="00D3798B" w:rsidRPr="00D868D7" w:rsidRDefault="00D3798B" w:rsidP="00D3798B">
            <w:r>
              <w:t xml:space="preserve">Visitor runs </w:t>
            </w:r>
            <w:r w:rsidRPr="00895273">
              <w:rPr>
                <w:i/>
              </w:rPr>
              <w:t>The Erudite Guide</w:t>
            </w:r>
            <w:r>
              <w:rPr>
                <w:i/>
              </w:rPr>
              <w:t xml:space="preserve">r </w:t>
            </w:r>
            <w:r>
              <w:t>mobile application successfully.</w:t>
            </w:r>
          </w:p>
        </w:tc>
      </w:tr>
      <w:tr w:rsidR="00D3798B" w:rsidRPr="00D868D7" w:rsidTr="00D3798B">
        <w:tc>
          <w:tcPr>
            <w:tcW w:w="2066" w:type="dxa"/>
            <w:shd w:val="clear" w:color="auto" w:fill="FBD4B4" w:themeFill="accent6" w:themeFillTint="66"/>
          </w:tcPr>
          <w:p w:rsidR="00D3798B" w:rsidRPr="00D868D7" w:rsidRDefault="00D3798B" w:rsidP="00D3798B">
            <w:r w:rsidRPr="00D868D7">
              <w:t>Post conditions:</w:t>
            </w:r>
          </w:p>
        </w:tc>
        <w:tc>
          <w:tcPr>
            <w:tcW w:w="6835" w:type="dxa"/>
            <w:gridSpan w:val="3"/>
          </w:tcPr>
          <w:p w:rsidR="00D3798B" w:rsidRPr="00D868D7" w:rsidRDefault="00D3798B" w:rsidP="00D3798B">
            <w:r>
              <w:t>List of museums is displayed.</w:t>
            </w:r>
          </w:p>
        </w:tc>
      </w:tr>
      <w:tr w:rsidR="00D3798B" w:rsidRPr="00D868D7" w:rsidTr="00D3798B">
        <w:tc>
          <w:tcPr>
            <w:tcW w:w="2066" w:type="dxa"/>
            <w:shd w:val="clear" w:color="auto" w:fill="FBD4B4" w:themeFill="accent6" w:themeFillTint="66"/>
          </w:tcPr>
          <w:p w:rsidR="00D3798B" w:rsidRPr="00D868D7" w:rsidRDefault="00D3798B" w:rsidP="00D3798B">
            <w:r w:rsidRPr="00D868D7">
              <w:t>Normal Flow:</w:t>
            </w:r>
          </w:p>
        </w:tc>
        <w:tc>
          <w:tcPr>
            <w:tcW w:w="6835" w:type="dxa"/>
            <w:gridSpan w:val="3"/>
          </w:tcPr>
          <w:p w:rsidR="00D3798B" w:rsidRPr="00201D8B" w:rsidRDefault="00D3798B" w:rsidP="00D3798B">
            <w:pPr>
              <w:pStyle w:val="Heading4"/>
              <w:numPr>
                <w:ilvl w:val="0"/>
                <w:numId w:val="0"/>
              </w:numPr>
              <w:ind w:left="864" w:hanging="864"/>
              <w:outlineLvl w:val="3"/>
              <w:rPr>
                <w:b w:val="0"/>
                <w:bCs w:val="0"/>
              </w:rPr>
            </w:pPr>
            <w:bookmarkStart w:id="72" w:name="_Toc466178689"/>
            <w:r w:rsidRPr="00201D8B">
              <w:rPr>
                <w:b w:val="0"/>
                <w:bCs w:val="0"/>
              </w:rPr>
              <w:t>Choose museum:</w:t>
            </w:r>
            <w:bookmarkEnd w:id="72"/>
          </w:p>
          <w:p w:rsidR="00D3798B" w:rsidRDefault="00D3798B" w:rsidP="00D3798B">
            <w:pPr>
              <w:pStyle w:val="ListParagraph"/>
              <w:numPr>
                <w:ilvl w:val="0"/>
                <w:numId w:val="50"/>
              </w:numPr>
            </w:pPr>
            <w:r>
              <w:t xml:space="preserve">Visitor runs </w:t>
            </w:r>
            <w:r w:rsidRPr="00895273">
              <w:rPr>
                <w:i/>
              </w:rPr>
              <w:t>The Erudite Guide</w:t>
            </w:r>
            <w:r>
              <w:rPr>
                <w:i/>
              </w:rPr>
              <w:t xml:space="preserve">r </w:t>
            </w:r>
            <w:r>
              <w:t>mobile application</w:t>
            </w:r>
            <w:r w:rsidRPr="0074664F">
              <w:t>.</w:t>
            </w:r>
          </w:p>
          <w:p w:rsidR="00D3798B" w:rsidRPr="00133B7C" w:rsidRDefault="00D3798B" w:rsidP="00D3798B">
            <w:pPr>
              <w:pStyle w:val="ListParagraph"/>
              <w:numPr>
                <w:ilvl w:val="0"/>
                <w:numId w:val="50"/>
              </w:numPr>
            </w:pPr>
            <w:r w:rsidRPr="00133B7C">
              <w:t>Choose</w:t>
            </w:r>
            <w:r>
              <w:t xml:space="preserve"> corresponding museum that you are visiting.</w:t>
            </w:r>
          </w:p>
        </w:tc>
      </w:tr>
      <w:tr w:rsidR="00D3798B" w:rsidRPr="00D868D7" w:rsidTr="00D3798B">
        <w:tc>
          <w:tcPr>
            <w:tcW w:w="2066" w:type="dxa"/>
            <w:shd w:val="clear" w:color="auto" w:fill="FBD4B4" w:themeFill="accent6" w:themeFillTint="66"/>
          </w:tcPr>
          <w:p w:rsidR="00D3798B" w:rsidRPr="00D868D7" w:rsidRDefault="00D3798B" w:rsidP="00D3798B">
            <w:r w:rsidRPr="00D868D7">
              <w:t>Alternative Flows:</w:t>
            </w:r>
          </w:p>
        </w:tc>
        <w:tc>
          <w:tcPr>
            <w:tcW w:w="6835" w:type="dxa"/>
            <w:gridSpan w:val="3"/>
          </w:tcPr>
          <w:p w:rsidR="00D3798B" w:rsidRPr="00D868D7" w:rsidRDefault="00D3798B" w:rsidP="00D3798B">
            <w:r>
              <w:t>N/A</w:t>
            </w:r>
          </w:p>
        </w:tc>
      </w:tr>
      <w:tr w:rsidR="00D3798B" w:rsidRPr="00D868D7" w:rsidTr="00D3798B">
        <w:tc>
          <w:tcPr>
            <w:tcW w:w="2066" w:type="dxa"/>
            <w:shd w:val="clear" w:color="auto" w:fill="FBD4B4" w:themeFill="accent6" w:themeFillTint="66"/>
          </w:tcPr>
          <w:p w:rsidR="00D3798B" w:rsidRPr="00D868D7" w:rsidRDefault="00D3798B" w:rsidP="00D3798B">
            <w:r w:rsidRPr="00D868D7">
              <w:t>Exceptions:</w:t>
            </w:r>
          </w:p>
        </w:tc>
        <w:tc>
          <w:tcPr>
            <w:tcW w:w="6835" w:type="dxa"/>
            <w:gridSpan w:val="3"/>
          </w:tcPr>
          <w:p w:rsidR="00D3798B" w:rsidRPr="00D868D7" w:rsidRDefault="00D3798B" w:rsidP="00D3798B">
            <w:r>
              <w:t>N/A</w:t>
            </w:r>
          </w:p>
        </w:tc>
      </w:tr>
      <w:tr w:rsidR="00D3798B" w:rsidRPr="00D868D7" w:rsidTr="00D3798B">
        <w:tc>
          <w:tcPr>
            <w:tcW w:w="2066" w:type="dxa"/>
            <w:shd w:val="clear" w:color="auto" w:fill="FBD4B4" w:themeFill="accent6" w:themeFillTint="66"/>
          </w:tcPr>
          <w:p w:rsidR="00D3798B" w:rsidRPr="00D868D7" w:rsidRDefault="00D3798B" w:rsidP="00D3798B">
            <w:r w:rsidRPr="00D868D7">
              <w:t>Priority:</w:t>
            </w:r>
          </w:p>
        </w:tc>
        <w:tc>
          <w:tcPr>
            <w:tcW w:w="6835" w:type="dxa"/>
            <w:gridSpan w:val="3"/>
          </w:tcPr>
          <w:p w:rsidR="00D3798B" w:rsidRPr="00D868D7" w:rsidRDefault="00D3798B" w:rsidP="00D3798B">
            <w:r w:rsidRPr="00D868D7">
              <w:t>High</w:t>
            </w:r>
          </w:p>
        </w:tc>
      </w:tr>
      <w:tr w:rsidR="00D3798B" w:rsidRPr="00D868D7" w:rsidTr="00D3798B">
        <w:tc>
          <w:tcPr>
            <w:tcW w:w="2066" w:type="dxa"/>
            <w:shd w:val="clear" w:color="auto" w:fill="FBD4B4" w:themeFill="accent6" w:themeFillTint="66"/>
          </w:tcPr>
          <w:p w:rsidR="00D3798B" w:rsidRPr="00D868D7" w:rsidRDefault="00D3798B" w:rsidP="00D3798B">
            <w:r w:rsidRPr="00D868D7">
              <w:t>Frequency of Use:</w:t>
            </w:r>
          </w:p>
        </w:tc>
        <w:tc>
          <w:tcPr>
            <w:tcW w:w="6835" w:type="dxa"/>
            <w:gridSpan w:val="3"/>
          </w:tcPr>
          <w:p w:rsidR="00D3798B" w:rsidRPr="00D868D7" w:rsidRDefault="00D3798B" w:rsidP="00D3798B">
            <w:r>
              <w:t>High</w:t>
            </w:r>
          </w:p>
        </w:tc>
      </w:tr>
      <w:tr w:rsidR="00D3798B" w:rsidRPr="00D868D7" w:rsidTr="00D3798B">
        <w:tc>
          <w:tcPr>
            <w:tcW w:w="2066" w:type="dxa"/>
            <w:shd w:val="clear" w:color="auto" w:fill="FBD4B4" w:themeFill="accent6" w:themeFillTint="66"/>
          </w:tcPr>
          <w:p w:rsidR="00D3798B" w:rsidRPr="00D868D7" w:rsidRDefault="00D3798B" w:rsidP="00D3798B">
            <w:r w:rsidRPr="00D868D7">
              <w:t>Business Rules:</w:t>
            </w:r>
          </w:p>
        </w:tc>
        <w:tc>
          <w:tcPr>
            <w:tcW w:w="6835" w:type="dxa"/>
            <w:gridSpan w:val="3"/>
          </w:tcPr>
          <w:p w:rsidR="00D3798B" w:rsidRPr="00D868D7" w:rsidRDefault="00D3798B" w:rsidP="00D3798B">
            <w:r w:rsidRPr="00D868D7">
              <w:t>B</w:t>
            </w:r>
            <w:r w:rsidR="00E418A7">
              <w:t>59</w:t>
            </w:r>
          </w:p>
        </w:tc>
      </w:tr>
      <w:tr w:rsidR="00D3798B" w:rsidRPr="00D868D7" w:rsidTr="00D3798B">
        <w:tc>
          <w:tcPr>
            <w:tcW w:w="2066" w:type="dxa"/>
            <w:shd w:val="clear" w:color="auto" w:fill="FBD4B4" w:themeFill="accent6" w:themeFillTint="66"/>
          </w:tcPr>
          <w:p w:rsidR="00D3798B" w:rsidRPr="00D868D7" w:rsidRDefault="00D3798B" w:rsidP="00D3798B">
            <w:r w:rsidRPr="00D868D7">
              <w:t>Other Information:</w:t>
            </w:r>
          </w:p>
        </w:tc>
        <w:tc>
          <w:tcPr>
            <w:tcW w:w="6835" w:type="dxa"/>
            <w:gridSpan w:val="3"/>
          </w:tcPr>
          <w:p w:rsidR="00D3798B" w:rsidRPr="00D868D7" w:rsidRDefault="00D3798B" w:rsidP="00D3798B">
            <w:r w:rsidRPr="00D868D7">
              <w:t>N/A</w:t>
            </w:r>
          </w:p>
        </w:tc>
      </w:tr>
      <w:tr w:rsidR="00D3798B" w:rsidRPr="00D868D7" w:rsidTr="00D3798B">
        <w:tc>
          <w:tcPr>
            <w:tcW w:w="2066" w:type="dxa"/>
            <w:shd w:val="clear" w:color="auto" w:fill="FBD4B4" w:themeFill="accent6" w:themeFillTint="66"/>
          </w:tcPr>
          <w:p w:rsidR="00D3798B" w:rsidRPr="00D868D7" w:rsidRDefault="00D3798B" w:rsidP="00D3798B">
            <w:r w:rsidRPr="00D868D7">
              <w:t>Assumptions</w:t>
            </w:r>
          </w:p>
        </w:tc>
        <w:tc>
          <w:tcPr>
            <w:tcW w:w="6835" w:type="dxa"/>
            <w:gridSpan w:val="3"/>
          </w:tcPr>
          <w:p w:rsidR="00D3798B" w:rsidRPr="00D868D7" w:rsidRDefault="00D3798B" w:rsidP="00D3798B">
            <w:r w:rsidRPr="00D868D7">
              <w:t>N/A</w:t>
            </w:r>
          </w:p>
        </w:tc>
      </w:tr>
    </w:tbl>
    <w:p w:rsidR="00D3798B" w:rsidRDefault="00D3798B">
      <w:pPr>
        <w:pStyle w:val="Heading3"/>
      </w:pPr>
      <w:r>
        <w:t xml:space="preserve"> </w:t>
      </w:r>
      <w:r w:rsidRPr="00F069B6">
        <w:t>Object scanning</w:t>
      </w:r>
      <w:r>
        <w:t>- View Object content</w:t>
      </w:r>
    </w:p>
    <w:p w:rsidR="00D3798B" w:rsidRDefault="00D3798B" w:rsidP="00D3798B">
      <w:pPr>
        <w:jc w:val="center"/>
      </w:pPr>
      <w:r w:rsidRPr="00D3798B">
        <w:rPr>
          <w:noProof/>
          <w:lang w:val="vi-VN" w:eastAsia="vi-VN"/>
        </w:rPr>
        <w:drawing>
          <wp:inline distT="0" distB="0" distL="0" distR="0" wp14:anchorId="43FAB4D9" wp14:editId="03F8CEAA">
            <wp:extent cx="5292725" cy="244166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92725" cy="2441665"/>
                    </a:xfrm>
                    <a:prstGeom prst="rect">
                      <a:avLst/>
                    </a:prstGeom>
                  </pic:spPr>
                </pic:pic>
              </a:graphicData>
            </a:graphic>
          </wp:inline>
        </w:drawing>
      </w:r>
    </w:p>
    <w:p w:rsidR="00D3798B" w:rsidRDefault="00D3798B" w:rsidP="00D3798B"/>
    <w:tbl>
      <w:tblPr>
        <w:tblStyle w:val="TableGrid"/>
        <w:tblW w:w="8901" w:type="dxa"/>
        <w:tblCellMar>
          <w:top w:w="14" w:type="dxa"/>
          <w:left w:w="144" w:type="dxa"/>
          <w:bottom w:w="144" w:type="dxa"/>
          <w:right w:w="144" w:type="dxa"/>
        </w:tblCellMar>
        <w:tblLook w:val="04A0" w:firstRow="1" w:lastRow="0" w:firstColumn="1" w:lastColumn="0" w:noHBand="0" w:noVBand="1"/>
      </w:tblPr>
      <w:tblGrid>
        <w:gridCol w:w="2066"/>
        <w:gridCol w:w="2124"/>
        <w:gridCol w:w="2347"/>
        <w:gridCol w:w="2364"/>
      </w:tblGrid>
      <w:tr w:rsidR="00E418A7" w:rsidRPr="00D868D7" w:rsidTr="0015194D">
        <w:tc>
          <w:tcPr>
            <w:tcW w:w="2066" w:type="dxa"/>
            <w:shd w:val="clear" w:color="auto" w:fill="FBD4B4" w:themeFill="accent6" w:themeFillTint="66"/>
          </w:tcPr>
          <w:p w:rsidR="00E418A7" w:rsidRPr="00D868D7" w:rsidRDefault="00E418A7" w:rsidP="0015194D">
            <w:r>
              <w:t>Use Case ID:</w:t>
            </w:r>
          </w:p>
        </w:tc>
        <w:tc>
          <w:tcPr>
            <w:tcW w:w="6835" w:type="dxa"/>
            <w:gridSpan w:val="3"/>
            <w:shd w:val="clear" w:color="auto" w:fill="FBD4B4" w:themeFill="accent6" w:themeFillTint="66"/>
          </w:tcPr>
          <w:p w:rsidR="00E418A7" w:rsidRPr="00D868D7" w:rsidRDefault="00E418A7" w:rsidP="0015194D">
            <w:r>
              <w:t>UC-18-01</w:t>
            </w:r>
          </w:p>
        </w:tc>
      </w:tr>
      <w:tr w:rsidR="00E418A7" w:rsidRPr="00D868D7" w:rsidTr="0015194D">
        <w:tc>
          <w:tcPr>
            <w:tcW w:w="2066" w:type="dxa"/>
            <w:shd w:val="clear" w:color="auto" w:fill="FBD4B4" w:themeFill="accent6" w:themeFillTint="66"/>
          </w:tcPr>
          <w:p w:rsidR="00E418A7" w:rsidRPr="00D868D7" w:rsidRDefault="00E418A7" w:rsidP="0015194D">
            <w:r w:rsidRPr="00D868D7">
              <w:lastRenderedPageBreak/>
              <w:t>Created By:</w:t>
            </w:r>
          </w:p>
        </w:tc>
        <w:tc>
          <w:tcPr>
            <w:tcW w:w="2124" w:type="dxa"/>
          </w:tcPr>
          <w:p w:rsidR="00E418A7" w:rsidRPr="00E9167E" w:rsidRDefault="00E418A7" w:rsidP="0015194D">
            <w:pPr>
              <w:rPr>
                <w:rFonts w:ascii="Times New Roman" w:hAnsi="Times New Roman" w:cs="Times New Roman"/>
              </w:rPr>
            </w:pPr>
            <w:r w:rsidRPr="00D650E5">
              <w:rPr>
                <w:lang w:val="vi-VN"/>
              </w:rPr>
              <w:t>QuyetNH</w:t>
            </w:r>
          </w:p>
        </w:tc>
        <w:tc>
          <w:tcPr>
            <w:tcW w:w="2347" w:type="dxa"/>
          </w:tcPr>
          <w:p w:rsidR="00E418A7" w:rsidRPr="00D868D7" w:rsidRDefault="00E418A7" w:rsidP="0015194D">
            <w:r w:rsidRPr="00D868D7">
              <w:t>Date Created:</w:t>
            </w:r>
          </w:p>
        </w:tc>
        <w:tc>
          <w:tcPr>
            <w:tcW w:w="2364" w:type="dxa"/>
          </w:tcPr>
          <w:p w:rsidR="00E418A7" w:rsidRPr="00D868D7" w:rsidRDefault="00E418A7" w:rsidP="0015194D">
            <w:r>
              <w:t>1/11</w:t>
            </w:r>
            <w:r w:rsidRPr="00D868D7">
              <w:t>/2016</w:t>
            </w:r>
          </w:p>
        </w:tc>
      </w:tr>
      <w:tr w:rsidR="00E418A7" w:rsidRPr="00D868D7" w:rsidTr="0015194D">
        <w:tc>
          <w:tcPr>
            <w:tcW w:w="2066" w:type="dxa"/>
            <w:shd w:val="clear" w:color="auto" w:fill="FBD4B4" w:themeFill="accent6" w:themeFillTint="66"/>
          </w:tcPr>
          <w:p w:rsidR="00E418A7" w:rsidRPr="00D868D7" w:rsidRDefault="00E418A7" w:rsidP="0015194D">
            <w:r w:rsidRPr="00D868D7">
              <w:t>Primary Actor:</w:t>
            </w:r>
          </w:p>
        </w:tc>
        <w:tc>
          <w:tcPr>
            <w:tcW w:w="2124" w:type="dxa"/>
          </w:tcPr>
          <w:p w:rsidR="00E418A7" w:rsidRPr="00D868D7" w:rsidRDefault="00E418A7" w:rsidP="0015194D">
            <w:r>
              <w:t>Visitor</w:t>
            </w:r>
          </w:p>
        </w:tc>
        <w:tc>
          <w:tcPr>
            <w:tcW w:w="2347" w:type="dxa"/>
          </w:tcPr>
          <w:p w:rsidR="00E418A7" w:rsidRPr="00D868D7" w:rsidRDefault="00E418A7" w:rsidP="0015194D">
            <w:r w:rsidRPr="00D868D7">
              <w:t>Secondary Actor:</w:t>
            </w:r>
          </w:p>
        </w:tc>
        <w:tc>
          <w:tcPr>
            <w:tcW w:w="2364" w:type="dxa"/>
          </w:tcPr>
          <w:p w:rsidR="00E418A7" w:rsidRPr="00D868D7" w:rsidRDefault="00E418A7" w:rsidP="0015194D">
            <w:r>
              <w:t>N/A</w:t>
            </w:r>
          </w:p>
        </w:tc>
      </w:tr>
      <w:tr w:rsidR="00E418A7" w:rsidRPr="00D868D7" w:rsidTr="0015194D">
        <w:tc>
          <w:tcPr>
            <w:tcW w:w="2066" w:type="dxa"/>
            <w:shd w:val="clear" w:color="auto" w:fill="FBD4B4" w:themeFill="accent6" w:themeFillTint="66"/>
          </w:tcPr>
          <w:p w:rsidR="00E418A7" w:rsidRPr="00D868D7" w:rsidRDefault="00E418A7" w:rsidP="0015194D">
            <w:r w:rsidRPr="00D868D7">
              <w:t>Trigger:</w:t>
            </w:r>
          </w:p>
        </w:tc>
        <w:tc>
          <w:tcPr>
            <w:tcW w:w="6835" w:type="dxa"/>
            <w:gridSpan w:val="3"/>
          </w:tcPr>
          <w:p w:rsidR="00E418A7" w:rsidRPr="00D868D7" w:rsidRDefault="00E418A7" w:rsidP="0015194D">
            <w:r>
              <w:t>Finish choosing museum</w:t>
            </w:r>
          </w:p>
        </w:tc>
      </w:tr>
      <w:tr w:rsidR="00E418A7" w:rsidRPr="00D868D7" w:rsidTr="0015194D">
        <w:tc>
          <w:tcPr>
            <w:tcW w:w="2066" w:type="dxa"/>
            <w:shd w:val="clear" w:color="auto" w:fill="FBD4B4" w:themeFill="accent6" w:themeFillTint="66"/>
          </w:tcPr>
          <w:p w:rsidR="00E418A7" w:rsidRPr="00D868D7" w:rsidRDefault="00E418A7" w:rsidP="0015194D">
            <w:r w:rsidRPr="00D868D7">
              <w:t>Description</w:t>
            </w:r>
          </w:p>
        </w:tc>
        <w:tc>
          <w:tcPr>
            <w:tcW w:w="6835" w:type="dxa"/>
            <w:gridSpan w:val="3"/>
          </w:tcPr>
          <w:p w:rsidR="00E418A7" w:rsidRPr="00CB3C60" w:rsidRDefault="00E418A7" w:rsidP="0015194D">
            <w:r>
              <w:t xml:space="preserve">Mobile application is a very important part of </w:t>
            </w:r>
            <w:r w:rsidRPr="00895273">
              <w:rPr>
                <w:i/>
              </w:rPr>
              <w:t xml:space="preserve">The Erudite Guider </w:t>
            </w:r>
            <w:r>
              <w:t xml:space="preserve">system. Base on web application and database, mobile application use new image/ object recognition technology and augmented reality to help you can easily get information of museum’s object/ artifact. After choosing museum, mobile application will access you camera environment. Now you can use your camera to scan museum’s object to see the corresponding content is displayed on your screen. The special point here is the content can display in your camera environment. That is called augmented reality technology. </w:t>
            </w:r>
          </w:p>
        </w:tc>
      </w:tr>
      <w:tr w:rsidR="00E418A7" w:rsidRPr="00D868D7" w:rsidTr="0015194D">
        <w:tc>
          <w:tcPr>
            <w:tcW w:w="2066" w:type="dxa"/>
            <w:shd w:val="clear" w:color="auto" w:fill="FBD4B4" w:themeFill="accent6" w:themeFillTint="66"/>
          </w:tcPr>
          <w:p w:rsidR="00E418A7" w:rsidRPr="00D868D7" w:rsidRDefault="00E418A7" w:rsidP="0015194D">
            <w:r w:rsidRPr="00D868D7">
              <w:t>Preconditions:</w:t>
            </w:r>
          </w:p>
        </w:tc>
        <w:tc>
          <w:tcPr>
            <w:tcW w:w="6835" w:type="dxa"/>
            <w:gridSpan w:val="3"/>
          </w:tcPr>
          <w:p w:rsidR="00E418A7" w:rsidRPr="00D868D7" w:rsidRDefault="00E418A7" w:rsidP="0015194D">
            <w:r>
              <w:t>Choose your museum.</w:t>
            </w:r>
          </w:p>
        </w:tc>
      </w:tr>
      <w:tr w:rsidR="00E418A7" w:rsidRPr="00D868D7" w:rsidTr="0015194D">
        <w:tc>
          <w:tcPr>
            <w:tcW w:w="2066" w:type="dxa"/>
            <w:shd w:val="clear" w:color="auto" w:fill="FBD4B4" w:themeFill="accent6" w:themeFillTint="66"/>
          </w:tcPr>
          <w:p w:rsidR="00E418A7" w:rsidRPr="00D868D7" w:rsidRDefault="00E418A7" w:rsidP="0015194D">
            <w:r w:rsidRPr="00D868D7">
              <w:t>Post conditions:</w:t>
            </w:r>
          </w:p>
        </w:tc>
        <w:tc>
          <w:tcPr>
            <w:tcW w:w="6835" w:type="dxa"/>
            <w:gridSpan w:val="3"/>
          </w:tcPr>
          <w:p w:rsidR="00E418A7" w:rsidRPr="00D868D7" w:rsidRDefault="00E418A7" w:rsidP="0015194D">
            <w:r>
              <w:t>Access camera environment.</w:t>
            </w:r>
          </w:p>
        </w:tc>
      </w:tr>
      <w:tr w:rsidR="00E418A7" w:rsidRPr="00D868D7" w:rsidTr="0015194D">
        <w:tc>
          <w:tcPr>
            <w:tcW w:w="2066" w:type="dxa"/>
            <w:shd w:val="clear" w:color="auto" w:fill="FBD4B4" w:themeFill="accent6" w:themeFillTint="66"/>
          </w:tcPr>
          <w:p w:rsidR="00E418A7" w:rsidRPr="00D868D7" w:rsidRDefault="00E418A7" w:rsidP="0015194D">
            <w:r w:rsidRPr="00D868D7">
              <w:t>Normal Flow:</w:t>
            </w:r>
          </w:p>
        </w:tc>
        <w:tc>
          <w:tcPr>
            <w:tcW w:w="6835" w:type="dxa"/>
            <w:gridSpan w:val="3"/>
          </w:tcPr>
          <w:p w:rsidR="00E418A7" w:rsidRPr="00201D8B" w:rsidRDefault="00E418A7" w:rsidP="0015194D">
            <w:pPr>
              <w:pStyle w:val="Heading4"/>
              <w:numPr>
                <w:ilvl w:val="0"/>
                <w:numId w:val="0"/>
              </w:numPr>
              <w:ind w:left="864" w:hanging="864"/>
              <w:outlineLvl w:val="3"/>
              <w:rPr>
                <w:b w:val="0"/>
                <w:bCs w:val="0"/>
              </w:rPr>
            </w:pPr>
            <w:bookmarkStart w:id="73" w:name="_Toc466178691"/>
            <w:r w:rsidRPr="00201D8B">
              <w:rPr>
                <w:b w:val="0"/>
                <w:bCs w:val="0"/>
              </w:rPr>
              <w:t xml:space="preserve">Object scanning- View Object </w:t>
            </w:r>
            <w:r>
              <w:rPr>
                <w:b w:val="0"/>
                <w:bCs w:val="0"/>
              </w:rPr>
              <w:t>content</w:t>
            </w:r>
            <w:r w:rsidRPr="00201D8B">
              <w:rPr>
                <w:b w:val="0"/>
                <w:bCs w:val="0"/>
              </w:rPr>
              <w:t>:</w:t>
            </w:r>
            <w:bookmarkEnd w:id="73"/>
          </w:p>
          <w:p w:rsidR="00E418A7" w:rsidRDefault="00E418A7" w:rsidP="00E418A7">
            <w:pPr>
              <w:pStyle w:val="ListParagraph"/>
              <w:numPr>
                <w:ilvl w:val="0"/>
                <w:numId w:val="51"/>
              </w:numPr>
            </w:pPr>
            <w:r>
              <w:t xml:space="preserve">Visitor runs </w:t>
            </w:r>
            <w:r w:rsidRPr="00895273">
              <w:rPr>
                <w:i/>
              </w:rPr>
              <w:t>The Erudite Guide</w:t>
            </w:r>
            <w:r>
              <w:rPr>
                <w:i/>
              </w:rPr>
              <w:t xml:space="preserve">r </w:t>
            </w:r>
            <w:r>
              <w:t>mobile application</w:t>
            </w:r>
            <w:r w:rsidRPr="0074664F">
              <w:t>.</w:t>
            </w:r>
          </w:p>
          <w:p w:rsidR="00E418A7" w:rsidRDefault="00E418A7" w:rsidP="00E418A7">
            <w:pPr>
              <w:pStyle w:val="ListParagraph"/>
              <w:numPr>
                <w:ilvl w:val="0"/>
                <w:numId w:val="51"/>
              </w:numPr>
            </w:pPr>
            <w:r w:rsidRPr="00133B7C">
              <w:t>Choose</w:t>
            </w:r>
            <w:r>
              <w:t xml:space="preserve"> corresponding museum that you are visiting.</w:t>
            </w:r>
          </w:p>
          <w:p w:rsidR="00E418A7" w:rsidRPr="00133B7C" w:rsidRDefault="00E418A7" w:rsidP="00E418A7">
            <w:pPr>
              <w:pStyle w:val="ListParagraph"/>
              <w:numPr>
                <w:ilvl w:val="0"/>
                <w:numId w:val="51"/>
              </w:numPr>
            </w:pPr>
            <w:r>
              <w:t>Point your phone camera to museum’s object that you want to see.</w:t>
            </w:r>
          </w:p>
        </w:tc>
      </w:tr>
      <w:tr w:rsidR="00E418A7" w:rsidRPr="00D868D7" w:rsidTr="0015194D">
        <w:tc>
          <w:tcPr>
            <w:tcW w:w="2066" w:type="dxa"/>
            <w:shd w:val="clear" w:color="auto" w:fill="FBD4B4" w:themeFill="accent6" w:themeFillTint="66"/>
          </w:tcPr>
          <w:p w:rsidR="00E418A7" w:rsidRPr="00D868D7" w:rsidRDefault="00E418A7" w:rsidP="0015194D">
            <w:r w:rsidRPr="00D868D7">
              <w:t>Alternative Flows:</w:t>
            </w:r>
          </w:p>
        </w:tc>
        <w:tc>
          <w:tcPr>
            <w:tcW w:w="6835" w:type="dxa"/>
            <w:gridSpan w:val="3"/>
          </w:tcPr>
          <w:p w:rsidR="00E418A7" w:rsidRPr="00D868D7" w:rsidRDefault="00E418A7" w:rsidP="0015194D">
            <w:r>
              <w:t>N/A</w:t>
            </w:r>
          </w:p>
        </w:tc>
      </w:tr>
      <w:tr w:rsidR="00E418A7" w:rsidRPr="00D868D7" w:rsidTr="0015194D">
        <w:tc>
          <w:tcPr>
            <w:tcW w:w="2066" w:type="dxa"/>
            <w:shd w:val="clear" w:color="auto" w:fill="FBD4B4" w:themeFill="accent6" w:themeFillTint="66"/>
          </w:tcPr>
          <w:p w:rsidR="00E418A7" w:rsidRPr="00D868D7" w:rsidRDefault="00E418A7" w:rsidP="0015194D">
            <w:r w:rsidRPr="00D868D7">
              <w:t>Exceptions:</w:t>
            </w:r>
          </w:p>
        </w:tc>
        <w:tc>
          <w:tcPr>
            <w:tcW w:w="6835" w:type="dxa"/>
            <w:gridSpan w:val="3"/>
          </w:tcPr>
          <w:p w:rsidR="00E418A7" w:rsidRPr="00D868D7" w:rsidRDefault="00E418A7" w:rsidP="0015194D">
            <w:r>
              <w:t>N/A</w:t>
            </w:r>
          </w:p>
        </w:tc>
      </w:tr>
      <w:tr w:rsidR="00E418A7" w:rsidRPr="00D868D7" w:rsidTr="0015194D">
        <w:tc>
          <w:tcPr>
            <w:tcW w:w="2066" w:type="dxa"/>
            <w:shd w:val="clear" w:color="auto" w:fill="FBD4B4" w:themeFill="accent6" w:themeFillTint="66"/>
          </w:tcPr>
          <w:p w:rsidR="00E418A7" w:rsidRPr="00D868D7" w:rsidRDefault="00E418A7" w:rsidP="0015194D">
            <w:r w:rsidRPr="00D868D7">
              <w:t>Priority:</w:t>
            </w:r>
          </w:p>
        </w:tc>
        <w:tc>
          <w:tcPr>
            <w:tcW w:w="6835" w:type="dxa"/>
            <w:gridSpan w:val="3"/>
          </w:tcPr>
          <w:p w:rsidR="00E418A7" w:rsidRPr="00D868D7" w:rsidRDefault="00E418A7" w:rsidP="0015194D">
            <w:r w:rsidRPr="00D868D7">
              <w:t>High</w:t>
            </w:r>
          </w:p>
        </w:tc>
      </w:tr>
      <w:tr w:rsidR="00E418A7" w:rsidRPr="00D868D7" w:rsidTr="0015194D">
        <w:tc>
          <w:tcPr>
            <w:tcW w:w="2066" w:type="dxa"/>
            <w:shd w:val="clear" w:color="auto" w:fill="FBD4B4" w:themeFill="accent6" w:themeFillTint="66"/>
          </w:tcPr>
          <w:p w:rsidR="00E418A7" w:rsidRPr="00D868D7" w:rsidRDefault="00E418A7" w:rsidP="0015194D">
            <w:r w:rsidRPr="00D868D7">
              <w:t>Frequency of Use:</w:t>
            </w:r>
          </w:p>
        </w:tc>
        <w:tc>
          <w:tcPr>
            <w:tcW w:w="6835" w:type="dxa"/>
            <w:gridSpan w:val="3"/>
          </w:tcPr>
          <w:p w:rsidR="00E418A7" w:rsidRPr="00D868D7" w:rsidRDefault="00E418A7" w:rsidP="0015194D">
            <w:r w:rsidRPr="00D868D7">
              <w:t>High</w:t>
            </w:r>
          </w:p>
        </w:tc>
      </w:tr>
      <w:tr w:rsidR="00E418A7" w:rsidRPr="00D868D7" w:rsidTr="0015194D">
        <w:tc>
          <w:tcPr>
            <w:tcW w:w="2066" w:type="dxa"/>
            <w:shd w:val="clear" w:color="auto" w:fill="FBD4B4" w:themeFill="accent6" w:themeFillTint="66"/>
          </w:tcPr>
          <w:p w:rsidR="00E418A7" w:rsidRPr="00D868D7" w:rsidRDefault="00E418A7" w:rsidP="0015194D">
            <w:r w:rsidRPr="00D868D7">
              <w:t>Business Rules:</w:t>
            </w:r>
          </w:p>
        </w:tc>
        <w:tc>
          <w:tcPr>
            <w:tcW w:w="6835" w:type="dxa"/>
            <w:gridSpan w:val="3"/>
          </w:tcPr>
          <w:p w:rsidR="00E418A7" w:rsidRPr="00D868D7" w:rsidRDefault="00E418A7" w:rsidP="0015194D">
            <w:r w:rsidRPr="00D868D7">
              <w:t>B</w:t>
            </w:r>
            <w:r>
              <w:t>60, B61</w:t>
            </w:r>
          </w:p>
        </w:tc>
      </w:tr>
      <w:tr w:rsidR="00E418A7" w:rsidRPr="00D868D7" w:rsidTr="0015194D">
        <w:tc>
          <w:tcPr>
            <w:tcW w:w="2066" w:type="dxa"/>
            <w:shd w:val="clear" w:color="auto" w:fill="FBD4B4" w:themeFill="accent6" w:themeFillTint="66"/>
          </w:tcPr>
          <w:p w:rsidR="00E418A7" w:rsidRPr="00D868D7" w:rsidRDefault="00E418A7" w:rsidP="0015194D">
            <w:r w:rsidRPr="00D868D7">
              <w:t>Other Information:</w:t>
            </w:r>
          </w:p>
        </w:tc>
        <w:tc>
          <w:tcPr>
            <w:tcW w:w="6835" w:type="dxa"/>
            <w:gridSpan w:val="3"/>
          </w:tcPr>
          <w:p w:rsidR="00E418A7" w:rsidRPr="00D868D7" w:rsidRDefault="00E418A7" w:rsidP="0015194D">
            <w:r w:rsidRPr="00D868D7">
              <w:t>N/A</w:t>
            </w:r>
          </w:p>
        </w:tc>
      </w:tr>
      <w:tr w:rsidR="00E418A7" w:rsidRPr="00D868D7" w:rsidTr="0015194D">
        <w:tc>
          <w:tcPr>
            <w:tcW w:w="2066" w:type="dxa"/>
            <w:shd w:val="clear" w:color="auto" w:fill="FBD4B4" w:themeFill="accent6" w:themeFillTint="66"/>
          </w:tcPr>
          <w:p w:rsidR="00E418A7" w:rsidRPr="00D868D7" w:rsidRDefault="00E418A7" w:rsidP="0015194D">
            <w:r w:rsidRPr="00D868D7">
              <w:t>Assumptions</w:t>
            </w:r>
          </w:p>
        </w:tc>
        <w:tc>
          <w:tcPr>
            <w:tcW w:w="6835" w:type="dxa"/>
            <w:gridSpan w:val="3"/>
          </w:tcPr>
          <w:p w:rsidR="00E418A7" w:rsidRPr="00D868D7" w:rsidRDefault="00E418A7" w:rsidP="0015194D">
            <w:r w:rsidRPr="00D868D7">
              <w:t>N/A</w:t>
            </w:r>
          </w:p>
        </w:tc>
      </w:tr>
    </w:tbl>
    <w:p w:rsidR="00D3798B" w:rsidRPr="00D3798B" w:rsidRDefault="00D3798B" w:rsidP="00D3798B"/>
    <w:p w:rsidR="005D42CF" w:rsidRDefault="00190707" w:rsidP="002C0C4E">
      <w:pPr>
        <w:pStyle w:val="Heading2"/>
      </w:pPr>
      <w:r>
        <w:lastRenderedPageBreak/>
        <w:t xml:space="preserve">System flowchart </w:t>
      </w:r>
    </w:p>
    <w:p w:rsidR="00190707" w:rsidRDefault="00190707" w:rsidP="002C0C4E">
      <w:r>
        <w:rPr>
          <w:noProof/>
          <w:lang w:val="vi-VN" w:eastAsia="vi-VN"/>
        </w:rPr>
        <w:drawing>
          <wp:inline distT="0" distB="0" distL="0" distR="0" wp14:anchorId="7B1CFD76" wp14:editId="2234906E">
            <wp:extent cx="5288915" cy="2640965"/>
            <wp:effectExtent l="0" t="0" r="6985" b="6985"/>
            <wp:docPr id="34" name="Picture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8915" cy="2640965"/>
                    </a:xfrm>
                    <a:prstGeom prst="rect">
                      <a:avLst/>
                    </a:prstGeom>
                    <a:noFill/>
                    <a:ln>
                      <a:noFill/>
                    </a:ln>
                  </pic:spPr>
                </pic:pic>
              </a:graphicData>
            </a:graphic>
          </wp:inline>
        </w:drawing>
      </w:r>
    </w:p>
    <w:p w:rsidR="00190707" w:rsidRDefault="00190707" w:rsidP="002C0C4E"/>
    <w:p w:rsidR="00190707" w:rsidRDefault="00190707" w:rsidP="002C0C4E">
      <w:r>
        <w:rPr>
          <w:noProof/>
          <w:lang w:val="vi-VN" w:eastAsia="vi-VN"/>
        </w:rPr>
        <w:drawing>
          <wp:inline distT="0" distB="0" distL="0" distR="0" wp14:anchorId="5595897A" wp14:editId="64C7EC07">
            <wp:extent cx="5288915" cy="4177030"/>
            <wp:effectExtent l="0" t="0" r="6985" b="0"/>
            <wp:docPr id="35" name="Picture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915" cy="4177030"/>
                    </a:xfrm>
                    <a:prstGeom prst="rect">
                      <a:avLst/>
                    </a:prstGeom>
                    <a:noFill/>
                    <a:ln>
                      <a:noFill/>
                    </a:ln>
                  </pic:spPr>
                </pic:pic>
              </a:graphicData>
            </a:graphic>
          </wp:inline>
        </w:drawing>
      </w:r>
    </w:p>
    <w:p w:rsidR="00190707" w:rsidRPr="00190707" w:rsidRDefault="00190707" w:rsidP="002C0C4E"/>
    <w:p w:rsidR="005D42CF" w:rsidRDefault="005D42CF" w:rsidP="002C0C4E"/>
    <w:p w:rsidR="00160DF6" w:rsidRDefault="00190707" w:rsidP="002C0C4E">
      <w:r>
        <w:rPr>
          <w:noProof/>
          <w:lang w:val="vi-VN" w:eastAsia="vi-VN"/>
        </w:rPr>
        <w:lastRenderedPageBreak/>
        <w:drawing>
          <wp:inline distT="0" distB="0" distL="0" distR="0" wp14:anchorId="64B6B929" wp14:editId="50EA33F5">
            <wp:extent cx="5288280" cy="4105910"/>
            <wp:effectExtent l="0" t="0" r="7620" b="8890"/>
            <wp:docPr id="36" name="Picture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280" cy="4105910"/>
                    </a:xfrm>
                    <a:prstGeom prst="rect">
                      <a:avLst/>
                    </a:prstGeom>
                    <a:noFill/>
                    <a:ln>
                      <a:noFill/>
                    </a:ln>
                  </pic:spPr>
                </pic:pic>
              </a:graphicData>
            </a:graphic>
          </wp:inline>
        </w:drawing>
      </w:r>
    </w:p>
    <w:p w:rsidR="00C03EEA" w:rsidRPr="00D868D7" w:rsidRDefault="00C03EEA" w:rsidP="002C0C4E">
      <w:pPr>
        <w:pStyle w:val="Heading2"/>
      </w:pPr>
      <w:bookmarkStart w:id="74" w:name="_Toc466178693"/>
      <w:r w:rsidRPr="00D868D7">
        <w:t>Non-Functional Requirements</w:t>
      </w:r>
      <w:bookmarkEnd w:id="70"/>
      <w:bookmarkEnd w:id="71"/>
      <w:bookmarkEnd w:id="74"/>
    </w:p>
    <w:p w:rsidR="00C03EEA" w:rsidRPr="00C03EEA" w:rsidRDefault="00C03EEA" w:rsidP="002C0C4E">
      <w:pPr>
        <w:pStyle w:val="Heading3"/>
      </w:pPr>
      <w:bookmarkStart w:id="75" w:name="_Toc463549213"/>
      <w:bookmarkStart w:id="76" w:name="_Toc466178694"/>
      <w:r w:rsidRPr="00C03EEA">
        <w:t>Security</w:t>
      </w:r>
      <w:bookmarkEnd w:id="75"/>
      <w:bookmarkEnd w:id="76"/>
    </w:p>
    <w:p w:rsidR="00C03EEA" w:rsidRPr="00D868D7" w:rsidRDefault="00C03EEA" w:rsidP="002C0C4E">
      <w:pPr>
        <w:pStyle w:val="ListParagraph"/>
        <w:numPr>
          <w:ilvl w:val="0"/>
          <w:numId w:val="3"/>
        </w:numPr>
      </w:pPr>
      <w:r w:rsidRPr="00D868D7">
        <w:t>Apply Authorize Attribute feature to the action methods.</w:t>
      </w:r>
    </w:p>
    <w:p w:rsidR="00C03EEA" w:rsidRPr="00D868D7" w:rsidRDefault="00C03EEA" w:rsidP="002C0C4E">
      <w:pPr>
        <w:pStyle w:val="ListParagraph"/>
        <w:numPr>
          <w:ilvl w:val="0"/>
          <w:numId w:val="3"/>
        </w:numPr>
      </w:pPr>
      <w:r w:rsidRPr="00D868D7">
        <w:t>The security matrix is as the following table:</w:t>
      </w:r>
    </w:p>
    <w:p w:rsidR="00C03EEA" w:rsidRPr="00D868D7" w:rsidRDefault="00C03EEA" w:rsidP="002C0C4E"/>
    <w:tbl>
      <w:tblPr>
        <w:tblStyle w:val="TableGrid"/>
        <w:tblW w:w="0" w:type="auto"/>
        <w:tblLook w:val="04A0" w:firstRow="1" w:lastRow="0" w:firstColumn="1" w:lastColumn="0" w:noHBand="0" w:noVBand="1"/>
      </w:tblPr>
      <w:tblGrid>
        <w:gridCol w:w="2074"/>
        <w:gridCol w:w="1153"/>
        <w:gridCol w:w="1286"/>
        <w:gridCol w:w="1624"/>
        <w:gridCol w:w="1304"/>
        <w:gridCol w:w="1110"/>
      </w:tblGrid>
      <w:tr w:rsidR="007F7AF2" w:rsidRPr="00D868D7" w:rsidTr="007F7AF2">
        <w:tc>
          <w:tcPr>
            <w:tcW w:w="2074" w:type="dxa"/>
            <w:shd w:val="clear" w:color="auto" w:fill="FBD4B4" w:themeFill="accent6" w:themeFillTint="66"/>
          </w:tcPr>
          <w:p w:rsidR="007F7AF2" w:rsidRPr="00D868D7" w:rsidRDefault="007F7AF2" w:rsidP="002C0C4E">
            <w:r w:rsidRPr="00D868D7">
              <w:t>Function</w:t>
            </w:r>
          </w:p>
        </w:tc>
        <w:tc>
          <w:tcPr>
            <w:tcW w:w="1153" w:type="dxa"/>
            <w:shd w:val="clear" w:color="auto" w:fill="FBD4B4" w:themeFill="accent6" w:themeFillTint="66"/>
          </w:tcPr>
          <w:p w:rsidR="007F7AF2" w:rsidRPr="00D868D7" w:rsidRDefault="007F7AF2" w:rsidP="002C0C4E">
            <w:r w:rsidRPr="00D868D7">
              <w:t>Guest</w:t>
            </w:r>
          </w:p>
        </w:tc>
        <w:tc>
          <w:tcPr>
            <w:tcW w:w="1286" w:type="dxa"/>
            <w:shd w:val="clear" w:color="auto" w:fill="FBD4B4" w:themeFill="accent6" w:themeFillTint="66"/>
          </w:tcPr>
          <w:p w:rsidR="007F7AF2" w:rsidRPr="00D868D7" w:rsidRDefault="007F7AF2" w:rsidP="002C0C4E">
            <w:r>
              <w:t>Visitor</w:t>
            </w:r>
          </w:p>
        </w:tc>
        <w:tc>
          <w:tcPr>
            <w:tcW w:w="1624" w:type="dxa"/>
            <w:shd w:val="clear" w:color="auto" w:fill="FBD4B4" w:themeFill="accent6" w:themeFillTint="66"/>
          </w:tcPr>
          <w:p w:rsidR="007F7AF2" w:rsidRPr="00D868D7" w:rsidRDefault="007F7AF2" w:rsidP="002C0C4E">
            <w:r w:rsidRPr="00D868D7">
              <w:t>Authorized Users</w:t>
            </w:r>
          </w:p>
        </w:tc>
        <w:tc>
          <w:tcPr>
            <w:tcW w:w="1304" w:type="dxa"/>
            <w:shd w:val="clear" w:color="auto" w:fill="FBD4B4" w:themeFill="accent6" w:themeFillTint="66"/>
          </w:tcPr>
          <w:p w:rsidR="007F7AF2" w:rsidRPr="00D868D7" w:rsidRDefault="007F7AF2" w:rsidP="002C0C4E">
            <w:r>
              <w:t>Customer</w:t>
            </w:r>
          </w:p>
        </w:tc>
        <w:tc>
          <w:tcPr>
            <w:tcW w:w="1110" w:type="dxa"/>
            <w:shd w:val="clear" w:color="auto" w:fill="FBD4B4" w:themeFill="accent6" w:themeFillTint="66"/>
          </w:tcPr>
          <w:p w:rsidR="007F7AF2" w:rsidRPr="00D868D7" w:rsidRDefault="007F7AF2" w:rsidP="002C0C4E">
            <w:r w:rsidRPr="00D868D7">
              <w:t>Admin</w:t>
            </w:r>
          </w:p>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Register</w:t>
            </w:r>
          </w:p>
        </w:tc>
        <w:tc>
          <w:tcPr>
            <w:tcW w:w="1153" w:type="dxa"/>
          </w:tcPr>
          <w:p w:rsidR="007F7AF2" w:rsidRPr="00D868D7" w:rsidRDefault="007F7AF2" w:rsidP="002C0C4E">
            <w:r w:rsidRPr="00D868D7">
              <w:sym w:font="Wingdings" w:char="F0FC"/>
            </w:r>
          </w:p>
        </w:tc>
        <w:tc>
          <w:tcPr>
            <w:tcW w:w="1286" w:type="dxa"/>
          </w:tcPr>
          <w:p w:rsidR="007F7AF2" w:rsidRPr="00D868D7" w:rsidRDefault="007F7AF2" w:rsidP="002C0C4E"/>
        </w:tc>
        <w:tc>
          <w:tcPr>
            <w:tcW w:w="1624" w:type="dxa"/>
          </w:tcPr>
          <w:p w:rsidR="007F7AF2" w:rsidRPr="00D868D7" w:rsidRDefault="007F7AF2" w:rsidP="002C0C4E"/>
        </w:tc>
        <w:tc>
          <w:tcPr>
            <w:tcW w:w="1304" w:type="dxa"/>
          </w:tcPr>
          <w:p w:rsidR="007F7AF2" w:rsidRPr="00D868D7" w:rsidRDefault="007F7AF2" w:rsidP="002C0C4E"/>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Log in</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Log out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164DAA" w:rsidRDefault="007F7AF2" w:rsidP="002C0C4E">
            <w:r w:rsidRPr="00164DAA">
              <w:t>Get new password</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164DAA" w:rsidRDefault="007F7AF2" w:rsidP="002C0C4E">
            <w:r>
              <w:t>Object management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BB34D7" w:rsidRDefault="007F7AF2" w:rsidP="002C0C4E">
            <w:r w:rsidRPr="00BB34D7">
              <w:t>Search object by name</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AE1901" w:rsidRDefault="007F7AF2" w:rsidP="002C0C4E">
            <w:r w:rsidRPr="00AE1901">
              <w:t>Send request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AE1901" w:rsidRDefault="007F7AF2" w:rsidP="002C0C4E">
            <w:r>
              <w:t>View request</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D769BE" w:rsidRDefault="007F7AF2" w:rsidP="002C0C4E">
            <w:r w:rsidRPr="00D769BE">
              <w:t>View museum profile</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r w:rsidRPr="00D868D7">
              <w:sym w:font="Wingdings" w:char="F0FC"/>
            </w:r>
          </w:p>
        </w:tc>
      </w:tr>
      <w:tr w:rsidR="007F7AF2" w:rsidRPr="00D868D7" w:rsidTr="007F7AF2">
        <w:tc>
          <w:tcPr>
            <w:tcW w:w="2074" w:type="dxa"/>
            <w:shd w:val="clear" w:color="auto" w:fill="FBD4B4" w:themeFill="accent6" w:themeFillTint="66"/>
            <w:vAlign w:val="center"/>
          </w:tcPr>
          <w:p w:rsidR="007F7AF2" w:rsidRPr="00D769BE" w:rsidRDefault="007F7AF2" w:rsidP="002C0C4E">
            <w:r w:rsidRPr="00D769BE">
              <w:t>Edit museum profile</w:t>
            </w:r>
          </w:p>
        </w:tc>
        <w:tc>
          <w:tcPr>
            <w:tcW w:w="1153" w:type="dxa"/>
          </w:tcPr>
          <w:p w:rsidR="007F7AF2" w:rsidRPr="00D868D7" w:rsidRDefault="007F7AF2" w:rsidP="002C0C4E"/>
        </w:tc>
        <w:tc>
          <w:tcPr>
            <w:tcW w:w="1286" w:type="dxa"/>
          </w:tcPr>
          <w:p w:rsidR="007F7AF2" w:rsidRPr="00D868D7" w:rsidRDefault="007F7AF2" w:rsidP="002C0C4E"/>
        </w:tc>
        <w:tc>
          <w:tcPr>
            <w:tcW w:w="1624" w:type="dxa"/>
          </w:tcPr>
          <w:p w:rsidR="007F7AF2" w:rsidRPr="00D868D7" w:rsidRDefault="007F7AF2" w:rsidP="002C0C4E">
            <w:r w:rsidRPr="00D868D7">
              <w:sym w:font="Wingdings" w:char="F0FC"/>
            </w:r>
          </w:p>
        </w:tc>
        <w:tc>
          <w:tcPr>
            <w:tcW w:w="1304" w:type="dxa"/>
          </w:tcPr>
          <w:p w:rsidR="007F7AF2" w:rsidRPr="00D868D7" w:rsidRDefault="007F7AF2" w:rsidP="002C0C4E">
            <w:r w:rsidRPr="00D868D7">
              <w:sym w:font="Wingdings" w:char="F0FC"/>
            </w:r>
          </w:p>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D769BE" w:rsidRDefault="007F7AF2" w:rsidP="002C0C4E">
            <w:r w:rsidRPr="00F069B6">
              <w:lastRenderedPageBreak/>
              <w:t>Choose museum</w:t>
            </w:r>
          </w:p>
        </w:tc>
        <w:tc>
          <w:tcPr>
            <w:tcW w:w="1153" w:type="dxa"/>
          </w:tcPr>
          <w:p w:rsidR="007F7AF2" w:rsidRPr="00D868D7" w:rsidRDefault="007F7AF2" w:rsidP="002C0C4E"/>
        </w:tc>
        <w:tc>
          <w:tcPr>
            <w:tcW w:w="1286" w:type="dxa"/>
          </w:tcPr>
          <w:p w:rsidR="007F7AF2" w:rsidRPr="00D868D7" w:rsidRDefault="007F7AF2" w:rsidP="002C0C4E">
            <w:r w:rsidRPr="00D868D7">
              <w:sym w:font="Wingdings" w:char="F0FC"/>
            </w:r>
          </w:p>
        </w:tc>
        <w:tc>
          <w:tcPr>
            <w:tcW w:w="1624" w:type="dxa"/>
          </w:tcPr>
          <w:p w:rsidR="007F7AF2" w:rsidRPr="00D868D7" w:rsidRDefault="007F7AF2" w:rsidP="002C0C4E"/>
        </w:tc>
        <w:tc>
          <w:tcPr>
            <w:tcW w:w="1304" w:type="dxa"/>
          </w:tcPr>
          <w:p w:rsidR="007F7AF2" w:rsidRPr="00D868D7" w:rsidRDefault="007F7AF2" w:rsidP="002C0C4E"/>
        </w:tc>
        <w:tc>
          <w:tcPr>
            <w:tcW w:w="1110" w:type="dxa"/>
          </w:tcPr>
          <w:p w:rsidR="007F7AF2" w:rsidRPr="00D868D7" w:rsidRDefault="007F7AF2" w:rsidP="002C0C4E"/>
        </w:tc>
      </w:tr>
      <w:tr w:rsidR="007F7AF2" w:rsidRPr="00D868D7" w:rsidTr="007F7AF2">
        <w:tc>
          <w:tcPr>
            <w:tcW w:w="2074" w:type="dxa"/>
            <w:shd w:val="clear" w:color="auto" w:fill="FBD4B4" w:themeFill="accent6" w:themeFillTint="66"/>
            <w:vAlign w:val="center"/>
          </w:tcPr>
          <w:p w:rsidR="007F7AF2" w:rsidRPr="00F069B6" w:rsidRDefault="007F7AF2" w:rsidP="002C0C4E">
            <w:r w:rsidRPr="00F069B6">
              <w:t>Object scanning</w:t>
            </w:r>
            <w:r>
              <w:t>- View Object information</w:t>
            </w:r>
          </w:p>
        </w:tc>
        <w:tc>
          <w:tcPr>
            <w:tcW w:w="1153" w:type="dxa"/>
          </w:tcPr>
          <w:p w:rsidR="007F7AF2" w:rsidRPr="00D868D7" w:rsidRDefault="007F7AF2" w:rsidP="002C0C4E"/>
        </w:tc>
        <w:tc>
          <w:tcPr>
            <w:tcW w:w="1286" w:type="dxa"/>
          </w:tcPr>
          <w:p w:rsidR="007F7AF2" w:rsidRPr="00D868D7" w:rsidRDefault="007F7AF2" w:rsidP="002C0C4E">
            <w:r w:rsidRPr="00D868D7">
              <w:sym w:font="Wingdings" w:char="F0FC"/>
            </w:r>
            <w:r>
              <w:t xml:space="preserve"> </w:t>
            </w:r>
          </w:p>
        </w:tc>
        <w:tc>
          <w:tcPr>
            <w:tcW w:w="1624" w:type="dxa"/>
          </w:tcPr>
          <w:p w:rsidR="007F7AF2" w:rsidRPr="00D868D7" w:rsidRDefault="007F7AF2" w:rsidP="002C0C4E"/>
        </w:tc>
        <w:tc>
          <w:tcPr>
            <w:tcW w:w="1304" w:type="dxa"/>
          </w:tcPr>
          <w:p w:rsidR="007F7AF2" w:rsidRPr="00D868D7" w:rsidRDefault="007F7AF2" w:rsidP="002C0C4E"/>
        </w:tc>
        <w:tc>
          <w:tcPr>
            <w:tcW w:w="1110" w:type="dxa"/>
          </w:tcPr>
          <w:p w:rsidR="007F7AF2" w:rsidRPr="00D868D7" w:rsidRDefault="007F7AF2" w:rsidP="002C0C4E"/>
        </w:tc>
      </w:tr>
    </w:tbl>
    <w:p w:rsidR="00C03EEA" w:rsidRPr="00C03EEA" w:rsidRDefault="00C03EEA" w:rsidP="002C0C4E"/>
    <w:p w:rsidR="00C03EEA" w:rsidRDefault="00C03EEA" w:rsidP="002C0C4E">
      <w:pPr>
        <w:pStyle w:val="Heading3"/>
      </w:pPr>
      <w:bookmarkStart w:id="77" w:name="_Toc463549214"/>
      <w:bookmarkStart w:id="78" w:name="_Toc466178695"/>
      <w:r>
        <w:t>Usability</w:t>
      </w:r>
      <w:bookmarkEnd w:id="77"/>
      <w:bookmarkEnd w:id="78"/>
    </w:p>
    <w:p w:rsidR="00013646" w:rsidRDefault="00013646" w:rsidP="002C0C4E">
      <w:pPr>
        <w:pStyle w:val="ListParagraph"/>
        <w:numPr>
          <w:ilvl w:val="0"/>
          <w:numId w:val="12"/>
        </w:numPr>
      </w:pPr>
      <w:r>
        <w:t>Easy to understand and use website w</w:t>
      </w:r>
      <w:r w:rsidR="00533B6F">
        <w:t xml:space="preserve">ithout training. </w:t>
      </w:r>
      <w:r w:rsidR="00320C6D">
        <w:t>Museum</w:t>
      </w:r>
      <w:r w:rsidR="00533B6F">
        <w:t xml:space="preserve"> only need </w:t>
      </w:r>
      <w:r w:rsidR="00320C6D">
        <w:t xml:space="preserve">a valid account and </w:t>
      </w:r>
      <w:r w:rsidR="00533B6F">
        <w:t xml:space="preserve">1 click to </w:t>
      </w:r>
      <w:r w:rsidR="00320C6D">
        <w:t>manage their object.</w:t>
      </w:r>
    </w:p>
    <w:p w:rsidR="00013646" w:rsidRDefault="00320C6D" w:rsidP="002C0C4E">
      <w:pPr>
        <w:pStyle w:val="ListParagraph"/>
        <w:numPr>
          <w:ilvl w:val="0"/>
          <w:numId w:val="12"/>
        </w:numPr>
      </w:pPr>
      <w:r>
        <w:t xml:space="preserve">Friendly and </w:t>
      </w:r>
      <w:r w:rsidR="00AF0D98">
        <w:t>modern GUI: B</w:t>
      </w:r>
      <w:r w:rsidR="00013646">
        <w:t xml:space="preserve">ig size font text, </w:t>
      </w:r>
      <w:r w:rsidR="00AF0D98">
        <w:t xml:space="preserve">Vietnamese language, simple layer item, </w:t>
      </w:r>
      <w:r w:rsidR="00AF0D98" w:rsidRPr="00AF0D98">
        <w:t>visually colo</w:t>
      </w:r>
      <w:r w:rsidR="00AF0D98">
        <w:t>r</w:t>
      </w:r>
      <w:r w:rsidR="00013646">
        <w:t>.</w:t>
      </w:r>
    </w:p>
    <w:p w:rsidR="00013646" w:rsidRPr="00013646" w:rsidRDefault="00AF0D98" w:rsidP="002C0C4E">
      <w:pPr>
        <w:pStyle w:val="ListParagraph"/>
        <w:numPr>
          <w:ilvl w:val="0"/>
          <w:numId w:val="12"/>
        </w:numPr>
      </w:pPr>
      <w:r>
        <w:t xml:space="preserve">Navigation bar is simple, </w:t>
      </w:r>
      <w:r w:rsidRPr="00AF0D98">
        <w:t>little section</w:t>
      </w:r>
      <w:r w:rsidR="00FE0A47">
        <w:t>.</w:t>
      </w:r>
    </w:p>
    <w:p w:rsidR="00C03EEA" w:rsidRDefault="00C03EEA" w:rsidP="002C0C4E">
      <w:pPr>
        <w:pStyle w:val="Heading3"/>
      </w:pPr>
      <w:bookmarkStart w:id="79" w:name="_Toc463549215"/>
      <w:bookmarkStart w:id="80" w:name="_Toc466178696"/>
      <w:r>
        <w:t>Reliability</w:t>
      </w:r>
      <w:bookmarkEnd w:id="79"/>
      <w:bookmarkEnd w:id="80"/>
    </w:p>
    <w:p w:rsidR="00013646" w:rsidRPr="00112453" w:rsidRDefault="00013646" w:rsidP="002C0C4E">
      <w:pPr>
        <w:pStyle w:val="ListParagraph"/>
        <w:numPr>
          <w:ilvl w:val="0"/>
          <w:numId w:val="13"/>
        </w:numPr>
      </w:pPr>
      <w:r w:rsidRPr="00112453">
        <w:t>The output should avoid conflicting and misleading outputs when the inputs are confusing.</w:t>
      </w:r>
    </w:p>
    <w:p w:rsidR="00013646" w:rsidRDefault="00013646" w:rsidP="002C0C4E">
      <w:pPr>
        <w:pStyle w:val="ListParagraph"/>
        <w:numPr>
          <w:ilvl w:val="0"/>
          <w:numId w:val="13"/>
        </w:numPr>
      </w:pPr>
      <w:r w:rsidRPr="00112453">
        <w:t>Mean time to recover: In the case of failure, system sh</w:t>
      </w:r>
      <w:r>
        <w:t>ould be able to recover within one</w:t>
      </w:r>
      <w:r w:rsidRPr="00112453">
        <w:t xml:space="preserve"> day. </w:t>
      </w:r>
    </w:p>
    <w:p w:rsidR="00013646" w:rsidRPr="009C1397" w:rsidRDefault="00013646" w:rsidP="002C0C4E">
      <w:pPr>
        <w:pStyle w:val="ListParagraph"/>
        <w:numPr>
          <w:ilvl w:val="0"/>
          <w:numId w:val="13"/>
        </w:numPr>
      </w:pPr>
      <w:r w:rsidRPr="009C1397">
        <w:t xml:space="preserve">Server have back-up method to make sure that if it have problem while running then all necessary data must be protected </w:t>
      </w:r>
      <w:r>
        <w:t xml:space="preserve">and </w:t>
      </w:r>
      <w:r w:rsidRPr="009C1397">
        <w:t>restore as soon as possible.</w:t>
      </w:r>
    </w:p>
    <w:p w:rsidR="00013646" w:rsidRPr="00013646" w:rsidRDefault="00013646" w:rsidP="002C0C4E">
      <w:pPr>
        <w:pStyle w:val="ListParagraph"/>
        <w:numPr>
          <w:ilvl w:val="0"/>
          <w:numId w:val="13"/>
        </w:numPr>
      </w:pPr>
      <w:r>
        <w:t>Server should be available 24/7</w:t>
      </w:r>
      <w:r w:rsidRPr="009C1397">
        <w:t xml:space="preserve"> standby to serve user requests except the time of maintenance and upgrade.</w:t>
      </w:r>
    </w:p>
    <w:p w:rsidR="00C03EEA" w:rsidRPr="00FE0A47" w:rsidRDefault="00C03EEA" w:rsidP="002C0C4E">
      <w:pPr>
        <w:pStyle w:val="Heading3"/>
      </w:pPr>
      <w:bookmarkStart w:id="81" w:name="_Toc463549216"/>
      <w:bookmarkStart w:id="82" w:name="_Toc466178697"/>
      <w:r w:rsidRPr="00FE0A47">
        <w:t>Performance</w:t>
      </w:r>
      <w:bookmarkEnd w:id="81"/>
      <w:bookmarkEnd w:id="82"/>
    </w:p>
    <w:p w:rsidR="00013646" w:rsidRPr="00FE0A47" w:rsidRDefault="00013646" w:rsidP="002C0C4E">
      <w:pPr>
        <w:pStyle w:val="ListParagraph"/>
        <w:numPr>
          <w:ilvl w:val="0"/>
          <w:numId w:val="12"/>
        </w:numPr>
      </w:pPr>
      <w:r w:rsidRPr="00FE0A47">
        <w:t>Serv</w:t>
      </w:r>
      <w:r w:rsidR="00533B6F" w:rsidRPr="00FE0A47">
        <w:t>er response time is under 200 milliseconds</w:t>
      </w:r>
      <w:r w:rsidRPr="00FE0A47">
        <w:t>.</w:t>
      </w:r>
    </w:p>
    <w:p w:rsidR="00013646" w:rsidRPr="00FE0A47" w:rsidRDefault="00013646" w:rsidP="002C0C4E">
      <w:pPr>
        <w:pStyle w:val="ListParagraph"/>
        <w:numPr>
          <w:ilvl w:val="0"/>
          <w:numId w:val="12"/>
        </w:numPr>
      </w:pPr>
      <w:r w:rsidRPr="00FE0A47">
        <w:t>Send the result after searching in 3-5 seconds.</w:t>
      </w:r>
      <w:r w:rsidR="00FE0A47">
        <w:t xml:space="preserve">// </w:t>
      </w:r>
      <w:r w:rsidR="00FE0A47" w:rsidRPr="00FE0A47">
        <w:rPr>
          <w:b/>
        </w:rPr>
        <w:t>out of scope</w:t>
      </w:r>
    </w:p>
    <w:p w:rsidR="00FE0A47" w:rsidRPr="00FE0A47" w:rsidRDefault="00FE0A47" w:rsidP="002C0C4E">
      <w:pPr>
        <w:pStyle w:val="ListParagraph"/>
        <w:numPr>
          <w:ilvl w:val="0"/>
          <w:numId w:val="12"/>
        </w:numPr>
      </w:pPr>
      <w:r>
        <w:t>Write what you do.</w:t>
      </w:r>
    </w:p>
    <w:p w:rsidR="00C03EEA" w:rsidRDefault="00C03EEA" w:rsidP="002C0C4E">
      <w:pPr>
        <w:pStyle w:val="Heading3"/>
      </w:pPr>
      <w:bookmarkStart w:id="83" w:name="_Toc463549217"/>
      <w:bookmarkStart w:id="84" w:name="_Toc466178698"/>
      <w:r>
        <w:t>Maintainability</w:t>
      </w:r>
      <w:bookmarkEnd w:id="83"/>
      <w:bookmarkEnd w:id="84"/>
    </w:p>
    <w:p w:rsidR="00013646" w:rsidRPr="00DD6B64" w:rsidRDefault="00013646" w:rsidP="002C0C4E">
      <w:pPr>
        <w:pStyle w:val="ListParagraph"/>
        <w:numPr>
          <w:ilvl w:val="0"/>
          <w:numId w:val="14"/>
        </w:numPr>
      </w:pPr>
      <w:r w:rsidRPr="00DD6B64">
        <w:t>The system is divided into separated modules.</w:t>
      </w:r>
    </w:p>
    <w:p w:rsidR="00013646" w:rsidRPr="00DD6B64" w:rsidRDefault="00013646" w:rsidP="002C0C4E">
      <w:pPr>
        <w:pStyle w:val="ListParagraph"/>
        <w:numPr>
          <w:ilvl w:val="0"/>
          <w:numId w:val="14"/>
        </w:numPr>
      </w:pPr>
      <w:r w:rsidRPr="00DD6B64">
        <w:t>Output of project must include coding standards and naming convention documentations.</w:t>
      </w:r>
    </w:p>
    <w:p w:rsidR="00013646" w:rsidRPr="00DD6B64" w:rsidRDefault="00013646" w:rsidP="002C0C4E">
      <w:pPr>
        <w:pStyle w:val="ListParagraph"/>
        <w:numPr>
          <w:ilvl w:val="0"/>
          <w:numId w:val="14"/>
        </w:numPr>
      </w:pPr>
      <w:r w:rsidRPr="00DD6B64">
        <w:t>The data should be easily to maintain over time. When update data, the source code does not need to be changed.</w:t>
      </w:r>
    </w:p>
    <w:p w:rsidR="00013646" w:rsidRPr="00013646" w:rsidRDefault="00013646" w:rsidP="002C0C4E">
      <w:pPr>
        <w:pStyle w:val="ListParagraph"/>
        <w:numPr>
          <w:ilvl w:val="0"/>
          <w:numId w:val="14"/>
        </w:numPr>
      </w:pPr>
      <w:r w:rsidRPr="00DD6B64">
        <w:t>Limit hard code as possible.</w:t>
      </w:r>
    </w:p>
    <w:p w:rsidR="00C03EEA" w:rsidRDefault="005867BE" w:rsidP="002C0C4E">
      <w:pPr>
        <w:pStyle w:val="Heading3"/>
      </w:pPr>
      <w:bookmarkStart w:id="85" w:name="_Toc463549218"/>
      <w:bookmarkStart w:id="86" w:name="_Toc466178699"/>
      <w:r>
        <w:lastRenderedPageBreak/>
        <w:t>Extendibility</w:t>
      </w:r>
      <w:bookmarkEnd w:id="85"/>
      <w:bookmarkEnd w:id="86"/>
    </w:p>
    <w:p w:rsidR="00013646" w:rsidRPr="00013646" w:rsidRDefault="00013646" w:rsidP="002C0C4E">
      <w:r>
        <w:t>Since</w:t>
      </w:r>
      <w:r w:rsidRPr="009C1397">
        <w:t xml:space="preserve"> nowadays a lot of peop</w:t>
      </w:r>
      <w:r>
        <w:t xml:space="preserve">le have at least one smartphone. So that, in the future we want to develop this as mobile application to more convenience when using our system while walk around the city. Moreover, if this website is success, we will </w:t>
      </w:r>
      <w:r w:rsidRPr="00B61308">
        <w:t>be able to develop a larger system with extended scope to whole of Vietnam</w:t>
      </w:r>
      <w:r>
        <w:t xml:space="preserve"> country.</w:t>
      </w:r>
    </w:p>
    <w:p w:rsidR="00160DF6" w:rsidRDefault="00160DF6" w:rsidP="002C0C4E">
      <w:pPr>
        <w:pStyle w:val="Heading2"/>
      </w:pPr>
      <w:bookmarkStart w:id="87" w:name="_Toc466178700"/>
      <w:r>
        <w:t>Database Requirements</w:t>
      </w:r>
      <w:bookmarkEnd w:id="87"/>
    </w:p>
    <w:p w:rsidR="00160DF6" w:rsidRDefault="00AF0D98" w:rsidP="002C0C4E">
      <w:r>
        <w:rPr>
          <w:noProof/>
          <w:lang w:val="vi-VN" w:eastAsia="vi-VN"/>
        </w:rPr>
        <w:drawing>
          <wp:inline distT="0" distB="0" distL="0" distR="0" wp14:anchorId="43D82495" wp14:editId="56003527">
            <wp:extent cx="5292725" cy="3464356"/>
            <wp:effectExtent l="0" t="0" r="3175" b="3175"/>
            <wp:docPr id="32" name="Picture 32" descr="C:\Users\HP\Documents\GitHub\Capstone_ISE0801\03_User\TungNX\database doc fu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Documents\GitHub\Capstone_ISE0801\03_User\TungNX\database doc full\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92725" cy="3464356"/>
                    </a:xfrm>
                    <a:prstGeom prst="rect">
                      <a:avLst/>
                    </a:prstGeom>
                    <a:noFill/>
                    <a:ln>
                      <a:noFill/>
                    </a:ln>
                  </pic:spPr>
                </pic:pic>
              </a:graphicData>
            </a:graphic>
          </wp:inline>
        </w:drawing>
      </w:r>
      <w:r w:rsidR="00160DF6">
        <w:t xml:space="preserve"> </w:t>
      </w:r>
    </w:p>
    <w:p w:rsidR="000D5385" w:rsidRDefault="000D5385" w:rsidP="002C0C4E"/>
    <w:sectPr w:rsidR="000D5385" w:rsidSect="00533B6F">
      <w:pgSz w:w="11907" w:h="16840" w:code="9"/>
      <w:pgMar w:top="1440" w:right="1814" w:bottom="1440" w:left="1134" w:header="720" w:footer="720" w:gutter="62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BF3" w:rsidRDefault="00E73BF3" w:rsidP="002C0C4E">
      <w:r>
        <w:separator/>
      </w:r>
    </w:p>
    <w:p w:rsidR="00E73BF3" w:rsidRDefault="00E73BF3" w:rsidP="002C0C4E"/>
    <w:p w:rsidR="00E73BF3" w:rsidRDefault="00E73BF3" w:rsidP="002C0C4E"/>
    <w:p w:rsidR="00E73BF3" w:rsidRDefault="00E73BF3" w:rsidP="002C0C4E"/>
    <w:p w:rsidR="00E73BF3" w:rsidRDefault="00E73BF3"/>
  </w:endnote>
  <w:endnote w:type="continuationSeparator" w:id="0">
    <w:p w:rsidR="00E73BF3" w:rsidRDefault="00E73BF3" w:rsidP="002C0C4E">
      <w:r>
        <w:continuationSeparator/>
      </w:r>
    </w:p>
    <w:p w:rsidR="00E73BF3" w:rsidRDefault="00E73BF3" w:rsidP="002C0C4E"/>
    <w:p w:rsidR="00E73BF3" w:rsidRDefault="00E73BF3" w:rsidP="002C0C4E"/>
    <w:p w:rsidR="00E73BF3" w:rsidRDefault="00E73BF3" w:rsidP="002C0C4E"/>
    <w:p w:rsidR="00E73BF3" w:rsidRDefault="00E73B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Calibri">
    <w:panose1 w:val="020F0502020204030204"/>
    <w:charset w:val="A3"/>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A3"/>
    <w:family w:val="swiss"/>
    <w:pitch w:val="variable"/>
    <w:sig w:usb0="E1002EFF" w:usb1="C000605B" w:usb2="00000029" w:usb3="00000000" w:csb0="000101FF" w:csb1="00000000"/>
  </w:font>
  <w:font w:name=".VnArial">
    <w:altName w:val="Courier New"/>
    <w:panose1 w:val="020B7200000000000000"/>
    <w:charset w:val="00"/>
    <w:family w:val="swiss"/>
    <w:pitch w:val="variable"/>
    <w:sig w:usb0="00000007" w:usb1="00000000" w:usb2="00000000" w:usb3="00000000" w:csb0="00000011" w:csb1="00000000"/>
  </w:font>
  <w:font w:name="Helvetica">
    <w:panose1 w:val="020B0604020202020204"/>
    <w:charset w:val="A3"/>
    <w:family w:val="swiss"/>
    <w:pitch w:val="variable"/>
    <w:sig w:usb0="E0002EFF" w:usb1="C0007843" w:usb2="00000009" w:usb3="00000000" w:csb0="000001FF" w:csb1="00000000"/>
  </w:font>
  <w:font w:name="Arial">
    <w:panose1 w:val="020B0604020202020204"/>
    <w:charset w:val="A3"/>
    <w:family w:val="swiss"/>
    <w:pitch w:val="variable"/>
    <w:sig w:usb0="E0002EFF" w:usb1="C0007843" w:usb2="00000009" w:usb3="00000000" w:csb0="000001FF" w:csb1="00000000"/>
  </w:font>
  <w:font w:name="Verdana">
    <w:panose1 w:val="020B0604030504040204"/>
    <w:charset w:val="A3"/>
    <w:family w:val="swiss"/>
    <w:pitch w:val="variable"/>
    <w:sig w:usb0="A10006FF" w:usb1="4000205B" w:usb2="00000010" w:usb3="00000000" w:csb0="0000019F" w:csb1="00000000"/>
  </w:font>
  <w:font w:name=".VnArialH">
    <w:altName w:val="Arial"/>
    <w:panose1 w:val="020B7200000000000000"/>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2191956"/>
      <w:docPartObj>
        <w:docPartGallery w:val="Page Numbers (Bottom of Page)"/>
        <w:docPartUnique/>
      </w:docPartObj>
    </w:sdtPr>
    <w:sdtEndPr>
      <w:rPr>
        <w:noProof/>
      </w:rPr>
    </w:sdtEndPr>
    <w:sdtContent>
      <w:p w:rsidR="0046092C" w:rsidRDefault="0046092C" w:rsidP="002C0C4E">
        <w:pPr>
          <w:pStyle w:val="Footer"/>
        </w:pPr>
        <w:r>
          <w:fldChar w:fldCharType="begin"/>
        </w:r>
        <w:r>
          <w:instrText xml:space="preserve"> PAGE   \* MERGEFORMAT </w:instrText>
        </w:r>
        <w:r>
          <w:fldChar w:fldCharType="separate"/>
        </w:r>
        <w:r w:rsidR="008B100B">
          <w:rPr>
            <w:noProof/>
          </w:rPr>
          <w:t>8</w:t>
        </w:r>
        <w:r>
          <w:rPr>
            <w:noProof/>
          </w:rPr>
          <w:fldChar w:fldCharType="end"/>
        </w:r>
      </w:p>
    </w:sdtContent>
  </w:sdt>
  <w:p w:rsidR="0046092C" w:rsidRDefault="0046092C" w:rsidP="002C0C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BF3" w:rsidRDefault="00E73BF3" w:rsidP="002C0C4E">
      <w:r>
        <w:separator/>
      </w:r>
    </w:p>
    <w:p w:rsidR="00E73BF3" w:rsidRDefault="00E73BF3" w:rsidP="002C0C4E"/>
    <w:p w:rsidR="00E73BF3" w:rsidRDefault="00E73BF3" w:rsidP="002C0C4E"/>
    <w:p w:rsidR="00E73BF3" w:rsidRDefault="00E73BF3" w:rsidP="002C0C4E"/>
    <w:p w:rsidR="00E73BF3" w:rsidRDefault="00E73BF3"/>
  </w:footnote>
  <w:footnote w:type="continuationSeparator" w:id="0">
    <w:p w:rsidR="00E73BF3" w:rsidRDefault="00E73BF3" w:rsidP="002C0C4E">
      <w:r>
        <w:continuationSeparator/>
      </w:r>
    </w:p>
    <w:p w:rsidR="00E73BF3" w:rsidRDefault="00E73BF3" w:rsidP="002C0C4E"/>
    <w:p w:rsidR="00E73BF3" w:rsidRDefault="00E73BF3" w:rsidP="002C0C4E"/>
    <w:p w:rsidR="00E73BF3" w:rsidRDefault="00E73BF3" w:rsidP="002C0C4E"/>
    <w:p w:rsidR="00E73BF3" w:rsidRDefault="00E73BF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092C" w:rsidRDefault="0046092C" w:rsidP="002C0C4E">
    <w:pPr>
      <w:pStyle w:val="Header"/>
    </w:pPr>
    <w:r>
      <w:t>TEG – Software Requirement Specification</w:t>
    </w:r>
    <w:r>
      <w:tab/>
      <w:t>Ver0.3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02EB3"/>
    <w:multiLevelType w:val="hybridMultilevel"/>
    <w:tmpl w:val="72A81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86C5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7211EFF"/>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088B7B5F"/>
    <w:multiLevelType w:val="hybridMultilevel"/>
    <w:tmpl w:val="A03499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6">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nsid w:val="0ED1087D"/>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19661945"/>
    <w:multiLevelType w:val="hybridMultilevel"/>
    <w:tmpl w:val="AD10B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0">
    <w:nsid w:val="1B096CC1"/>
    <w:multiLevelType w:val="singleLevel"/>
    <w:tmpl w:val="A2B453D0"/>
    <w:name w:val="52"/>
    <w:lvl w:ilvl="0">
      <w:start w:val="1"/>
      <w:numFmt w:val="decimal"/>
      <w:lvlText w:val="%1."/>
      <w:lvlJc w:val="left"/>
      <w:pPr>
        <w:tabs>
          <w:tab w:val="num" w:pos="360"/>
        </w:tabs>
        <w:ind w:left="216" w:hanging="216"/>
      </w:pPr>
    </w:lvl>
  </w:abstractNum>
  <w:abstractNum w:abstractNumId="11">
    <w:nsid w:val="1BC3423F"/>
    <w:multiLevelType w:val="hybridMultilevel"/>
    <w:tmpl w:val="E38E84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1DF14FE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1DFD359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5">
    <w:nsid w:val="20841D7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23B634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31B6E5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9">
    <w:nsid w:val="24503E2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254D2BB5"/>
    <w:multiLevelType w:val="hybridMultilevel"/>
    <w:tmpl w:val="BDDADF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269D0EB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26E736D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71F78E0"/>
    <w:multiLevelType w:val="hybridMultilevel"/>
    <w:tmpl w:val="FAF4E6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75A5C38"/>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2775633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27C60467"/>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2C225C1C"/>
    <w:multiLevelType w:val="hybridMultilevel"/>
    <w:tmpl w:val="9832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E3E313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2F0D3A7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2F341640"/>
    <w:multiLevelType w:val="hybridMultilevel"/>
    <w:tmpl w:val="9B5EFC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FCA2369"/>
    <w:multiLevelType w:val="hybridMultilevel"/>
    <w:tmpl w:val="C9126984"/>
    <w:lvl w:ilvl="0" w:tplc="116E2E3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2">
    <w:nsid w:val="30E27933"/>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32AC40E4"/>
    <w:multiLevelType w:val="hybridMultilevel"/>
    <w:tmpl w:val="179883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nsid w:val="35C63B44"/>
    <w:multiLevelType w:val="hybridMultilevel"/>
    <w:tmpl w:val="BBA65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6">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7">
    <w:nsid w:val="3F5D13C2"/>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414B19F5"/>
    <w:multiLevelType w:val="hybridMultilevel"/>
    <w:tmpl w:val="130E7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EC4EB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nsid w:val="454821E1"/>
    <w:multiLevelType w:val="multilevel"/>
    <w:tmpl w:val="C450B3F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b/>
        <w:i/>
        <w:color w:val="7030A0"/>
        <w:sz w:val="24"/>
        <w:szCs w:val="24"/>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1">
    <w:nsid w:val="45D70DED"/>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2">
    <w:nsid w:val="46003F33"/>
    <w:multiLevelType w:val="hybridMultilevel"/>
    <w:tmpl w:val="3514CC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4">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5">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6">
    <w:nsid w:val="4AE8770B"/>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nsid w:val="4DCE2BA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nsid w:val="552D73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nsid w:val="56565F10"/>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nsid w:val="57301717"/>
    <w:multiLevelType w:val="hybridMultilevel"/>
    <w:tmpl w:val="837A7C94"/>
    <w:lvl w:ilvl="0" w:tplc="C24EC02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1">
    <w:nsid w:val="59A97E2B"/>
    <w:multiLevelType w:val="hybridMultilevel"/>
    <w:tmpl w:val="1D34D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25A5845"/>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nsid w:val="6509651E"/>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55">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56">
    <w:nsid w:val="672E1CA7"/>
    <w:multiLevelType w:val="hybridMultilevel"/>
    <w:tmpl w:val="8D243A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7">
    <w:nsid w:val="68AE1759"/>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nsid w:val="69DE2537"/>
    <w:multiLevelType w:val="singleLevel"/>
    <w:tmpl w:val="A2B453D0"/>
    <w:name w:val="52222"/>
    <w:lvl w:ilvl="0">
      <w:start w:val="1"/>
      <w:numFmt w:val="decimal"/>
      <w:lvlText w:val="%1."/>
      <w:lvlJc w:val="left"/>
      <w:pPr>
        <w:tabs>
          <w:tab w:val="num" w:pos="360"/>
        </w:tabs>
        <w:ind w:left="216" w:hanging="216"/>
      </w:pPr>
    </w:lvl>
  </w:abstractNum>
  <w:abstractNum w:abstractNumId="59">
    <w:nsid w:val="6CAE2D27"/>
    <w:multiLevelType w:val="singleLevel"/>
    <w:tmpl w:val="A2B453D0"/>
    <w:name w:val="522222"/>
    <w:lvl w:ilvl="0">
      <w:start w:val="1"/>
      <w:numFmt w:val="decimal"/>
      <w:lvlText w:val="%1."/>
      <w:lvlJc w:val="left"/>
      <w:pPr>
        <w:tabs>
          <w:tab w:val="num" w:pos="360"/>
        </w:tabs>
        <w:ind w:left="216" w:hanging="216"/>
      </w:pPr>
    </w:lvl>
  </w:abstractNum>
  <w:abstractNum w:abstractNumId="6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61">
    <w:nsid w:val="6E79690F"/>
    <w:multiLevelType w:val="multilevel"/>
    <w:tmpl w:val="C8D2A9C4"/>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3"/>
      <w:numFmt w:val="decimal"/>
      <w:isLgl/>
      <w:lvlText w:val="%1.%2.%3.%4"/>
      <w:lvlJc w:val="left"/>
      <w:pPr>
        <w:ind w:left="1080" w:hanging="720"/>
      </w:pPr>
      <w:rPr>
        <w:rFonts w:hint="default"/>
      </w:rPr>
    </w:lvl>
    <w:lvl w:ilvl="4">
      <w:start w:val="1"/>
      <w:numFmt w:val="decimal"/>
      <w:isLgl/>
      <w:lvlText w:val="%1.%2.%3.%4.%5"/>
      <w:lvlJc w:val="left"/>
      <w:pPr>
        <w:ind w:left="1080" w:hanging="1080"/>
      </w:pPr>
      <w:rPr>
        <w:rFonts w:hint="default"/>
        <w:b/>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2">
    <w:nsid w:val="6F347528"/>
    <w:multiLevelType w:val="hybridMultilevel"/>
    <w:tmpl w:val="995CE3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nsid w:val="6F554E85"/>
    <w:multiLevelType w:val="singleLevel"/>
    <w:tmpl w:val="A2B453D0"/>
    <w:name w:val="5"/>
    <w:lvl w:ilvl="0">
      <w:start w:val="1"/>
      <w:numFmt w:val="decimal"/>
      <w:lvlText w:val="%1."/>
      <w:lvlJc w:val="left"/>
      <w:pPr>
        <w:tabs>
          <w:tab w:val="num" w:pos="360"/>
        </w:tabs>
        <w:ind w:left="216" w:hanging="216"/>
      </w:pPr>
    </w:lvl>
  </w:abstractNum>
  <w:abstractNum w:abstractNumId="64">
    <w:nsid w:val="703A2D81"/>
    <w:multiLevelType w:val="singleLevel"/>
    <w:tmpl w:val="A2B453D0"/>
    <w:name w:val="5222"/>
    <w:lvl w:ilvl="0">
      <w:start w:val="1"/>
      <w:numFmt w:val="decimal"/>
      <w:lvlText w:val="%1."/>
      <w:lvlJc w:val="left"/>
      <w:pPr>
        <w:tabs>
          <w:tab w:val="num" w:pos="360"/>
        </w:tabs>
        <w:ind w:left="216" w:hanging="216"/>
      </w:pPr>
    </w:lvl>
  </w:abstractNum>
  <w:abstractNum w:abstractNumId="65">
    <w:nsid w:val="71BB7563"/>
    <w:multiLevelType w:val="singleLevel"/>
    <w:tmpl w:val="876EF2CC"/>
    <w:lvl w:ilvl="0">
      <w:start w:val="1"/>
      <w:numFmt w:val="decimal"/>
      <w:pStyle w:val="TableTitle"/>
      <w:lvlText w:val="B¶ng %1:"/>
      <w:lvlJc w:val="left"/>
      <w:pPr>
        <w:tabs>
          <w:tab w:val="num" w:pos="1080"/>
        </w:tabs>
      </w:pPr>
    </w:lvl>
  </w:abstractNum>
  <w:abstractNum w:abstractNumId="66">
    <w:nsid w:val="72EC1E2B"/>
    <w:multiLevelType w:val="hybridMultilevel"/>
    <w:tmpl w:val="0A548AC2"/>
    <w:lvl w:ilvl="0" w:tplc="A574C36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4216C81"/>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nsid w:val="7477403D"/>
    <w:multiLevelType w:val="hybridMultilevel"/>
    <w:tmpl w:val="34448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70">
    <w:nsid w:val="791330F4"/>
    <w:multiLevelType w:val="hybridMultilevel"/>
    <w:tmpl w:val="B804DF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40"/>
  </w:num>
  <w:num w:numId="2">
    <w:abstractNumId w:val="65"/>
  </w:num>
  <w:num w:numId="3">
    <w:abstractNumId w:val="66"/>
  </w:num>
  <w:num w:numId="4">
    <w:abstractNumId w:val="23"/>
  </w:num>
  <w:num w:numId="5">
    <w:abstractNumId w:val="30"/>
  </w:num>
  <w:num w:numId="6">
    <w:abstractNumId w:val="4"/>
  </w:num>
  <w:num w:numId="7">
    <w:abstractNumId w:val="8"/>
  </w:num>
  <w:num w:numId="8">
    <w:abstractNumId w:val="34"/>
  </w:num>
  <w:num w:numId="9">
    <w:abstractNumId w:val="61"/>
  </w:num>
  <w:num w:numId="10">
    <w:abstractNumId w:val="68"/>
  </w:num>
  <w:num w:numId="11">
    <w:abstractNumId w:val="51"/>
  </w:num>
  <w:num w:numId="12">
    <w:abstractNumId w:val="38"/>
  </w:num>
  <w:num w:numId="13">
    <w:abstractNumId w:val="27"/>
  </w:num>
  <w:num w:numId="14">
    <w:abstractNumId w:val="0"/>
  </w:num>
  <w:num w:numId="15">
    <w:abstractNumId w:val="41"/>
  </w:num>
  <w:num w:numId="16">
    <w:abstractNumId w:val="62"/>
  </w:num>
  <w:num w:numId="17">
    <w:abstractNumId w:val="42"/>
  </w:num>
  <w:num w:numId="18">
    <w:abstractNumId w:val="31"/>
  </w:num>
  <w:num w:numId="19">
    <w:abstractNumId w:val="48"/>
  </w:num>
  <w:num w:numId="20">
    <w:abstractNumId w:val="57"/>
  </w:num>
  <w:num w:numId="21">
    <w:abstractNumId w:val="3"/>
  </w:num>
  <w:num w:numId="22">
    <w:abstractNumId w:val="15"/>
  </w:num>
  <w:num w:numId="23">
    <w:abstractNumId w:val="49"/>
  </w:num>
  <w:num w:numId="24">
    <w:abstractNumId w:val="22"/>
  </w:num>
  <w:num w:numId="25">
    <w:abstractNumId w:val="24"/>
  </w:num>
  <w:num w:numId="26">
    <w:abstractNumId w:val="52"/>
  </w:num>
  <w:num w:numId="27">
    <w:abstractNumId w:val="11"/>
  </w:num>
  <w:num w:numId="28">
    <w:abstractNumId w:val="37"/>
  </w:num>
  <w:num w:numId="29">
    <w:abstractNumId w:val="28"/>
  </w:num>
  <w:num w:numId="30">
    <w:abstractNumId w:val="67"/>
  </w:num>
  <w:num w:numId="31">
    <w:abstractNumId w:val="47"/>
  </w:num>
  <w:num w:numId="32">
    <w:abstractNumId w:val="7"/>
  </w:num>
  <w:num w:numId="33">
    <w:abstractNumId w:val="12"/>
  </w:num>
  <w:num w:numId="34">
    <w:abstractNumId w:val="29"/>
  </w:num>
  <w:num w:numId="35">
    <w:abstractNumId w:val="32"/>
  </w:num>
  <w:num w:numId="36">
    <w:abstractNumId w:val="46"/>
  </w:num>
  <w:num w:numId="37">
    <w:abstractNumId w:val="26"/>
  </w:num>
  <w:num w:numId="38">
    <w:abstractNumId w:val="25"/>
  </w:num>
  <w:num w:numId="39">
    <w:abstractNumId w:val="70"/>
  </w:num>
  <w:num w:numId="40">
    <w:abstractNumId w:val="13"/>
  </w:num>
  <w:num w:numId="41">
    <w:abstractNumId w:val="33"/>
  </w:num>
  <w:num w:numId="42">
    <w:abstractNumId w:val="1"/>
  </w:num>
  <w:num w:numId="43">
    <w:abstractNumId w:val="16"/>
  </w:num>
  <w:num w:numId="44">
    <w:abstractNumId w:val="50"/>
  </w:num>
  <w:num w:numId="45">
    <w:abstractNumId w:val="53"/>
  </w:num>
  <w:num w:numId="46">
    <w:abstractNumId w:val="20"/>
  </w:num>
  <w:num w:numId="47">
    <w:abstractNumId w:val="21"/>
  </w:num>
  <w:num w:numId="48">
    <w:abstractNumId w:val="56"/>
  </w:num>
  <w:num w:numId="49">
    <w:abstractNumId w:val="39"/>
  </w:num>
  <w:num w:numId="50">
    <w:abstractNumId w:val="17"/>
  </w:num>
  <w:num w:numId="51">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3A0B"/>
    <w:rsid w:val="000042D6"/>
    <w:rsid w:val="00006400"/>
    <w:rsid w:val="00013646"/>
    <w:rsid w:val="00013CDB"/>
    <w:rsid w:val="00014F5B"/>
    <w:rsid w:val="00020585"/>
    <w:rsid w:val="00030479"/>
    <w:rsid w:val="00031F8F"/>
    <w:rsid w:val="000346DF"/>
    <w:rsid w:val="0003567A"/>
    <w:rsid w:val="00037073"/>
    <w:rsid w:val="00041673"/>
    <w:rsid w:val="00041EBD"/>
    <w:rsid w:val="00043DA3"/>
    <w:rsid w:val="00047E0C"/>
    <w:rsid w:val="00052B47"/>
    <w:rsid w:val="00053836"/>
    <w:rsid w:val="00061553"/>
    <w:rsid w:val="00064202"/>
    <w:rsid w:val="00065629"/>
    <w:rsid w:val="00066BA7"/>
    <w:rsid w:val="00067DBF"/>
    <w:rsid w:val="00071BF4"/>
    <w:rsid w:val="000725F8"/>
    <w:rsid w:val="0008005E"/>
    <w:rsid w:val="00080AEC"/>
    <w:rsid w:val="0008338C"/>
    <w:rsid w:val="000844B9"/>
    <w:rsid w:val="000B58AD"/>
    <w:rsid w:val="000C0AFB"/>
    <w:rsid w:val="000D5385"/>
    <w:rsid w:val="000D5C3D"/>
    <w:rsid w:val="000F0CB0"/>
    <w:rsid w:val="000F1798"/>
    <w:rsid w:val="000F7001"/>
    <w:rsid w:val="00101CC2"/>
    <w:rsid w:val="001250C2"/>
    <w:rsid w:val="00125E87"/>
    <w:rsid w:val="00133B7C"/>
    <w:rsid w:val="001350E2"/>
    <w:rsid w:val="0015194D"/>
    <w:rsid w:val="00157989"/>
    <w:rsid w:val="00160DF6"/>
    <w:rsid w:val="001621A0"/>
    <w:rsid w:val="00162CD7"/>
    <w:rsid w:val="0016471D"/>
    <w:rsid w:val="00164DAA"/>
    <w:rsid w:val="001661BA"/>
    <w:rsid w:val="0016715B"/>
    <w:rsid w:val="00177807"/>
    <w:rsid w:val="0017789F"/>
    <w:rsid w:val="0018350C"/>
    <w:rsid w:val="00190707"/>
    <w:rsid w:val="00192BF4"/>
    <w:rsid w:val="00193A68"/>
    <w:rsid w:val="00195E0F"/>
    <w:rsid w:val="00196F50"/>
    <w:rsid w:val="001A6077"/>
    <w:rsid w:val="001A7423"/>
    <w:rsid w:val="001B14BE"/>
    <w:rsid w:val="001B5699"/>
    <w:rsid w:val="001B7DF7"/>
    <w:rsid w:val="001C7718"/>
    <w:rsid w:val="001D4ED1"/>
    <w:rsid w:val="001E671B"/>
    <w:rsid w:val="0020071D"/>
    <w:rsid w:val="002008FD"/>
    <w:rsid w:val="00201D8B"/>
    <w:rsid w:val="002104FD"/>
    <w:rsid w:val="00211DD8"/>
    <w:rsid w:val="00223447"/>
    <w:rsid w:val="0023418E"/>
    <w:rsid w:val="0023560F"/>
    <w:rsid w:val="00237B54"/>
    <w:rsid w:val="00244FA9"/>
    <w:rsid w:val="00245B38"/>
    <w:rsid w:val="00254173"/>
    <w:rsid w:val="00256FCF"/>
    <w:rsid w:val="002664D7"/>
    <w:rsid w:val="00270A72"/>
    <w:rsid w:val="00286232"/>
    <w:rsid w:val="002A0CCE"/>
    <w:rsid w:val="002A292D"/>
    <w:rsid w:val="002A53BA"/>
    <w:rsid w:val="002B20BE"/>
    <w:rsid w:val="002B41FA"/>
    <w:rsid w:val="002B7974"/>
    <w:rsid w:val="002C0C4E"/>
    <w:rsid w:val="002E1247"/>
    <w:rsid w:val="002E486B"/>
    <w:rsid w:val="002E585C"/>
    <w:rsid w:val="002E6058"/>
    <w:rsid w:val="002F09C4"/>
    <w:rsid w:val="002F1056"/>
    <w:rsid w:val="002F6280"/>
    <w:rsid w:val="002F6DF6"/>
    <w:rsid w:val="00302795"/>
    <w:rsid w:val="0031768A"/>
    <w:rsid w:val="0031788F"/>
    <w:rsid w:val="00320C6D"/>
    <w:rsid w:val="003212FA"/>
    <w:rsid w:val="00323B2F"/>
    <w:rsid w:val="003246E2"/>
    <w:rsid w:val="003340F1"/>
    <w:rsid w:val="0035208E"/>
    <w:rsid w:val="00356B4E"/>
    <w:rsid w:val="003738C1"/>
    <w:rsid w:val="00377AA1"/>
    <w:rsid w:val="00380C1B"/>
    <w:rsid w:val="00384091"/>
    <w:rsid w:val="003A008F"/>
    <w:rsid w:val="003A0C6A"/>
    <w:rsid w:val="003B3786"/>
    <w:rsid w:val="003C015D"/>
    <w:rsid w:val="003C1125"/>
    <w:rsid w:val="003C7CE2"/>
    <w:rsid w:val="003D2902"/>
    <w:rsid w:val="003E10C4"/>
    <w:rsid w:val="003F10D5"/>
    <w:rsid w:val="00407EA3"/>
    <w:rsid w:val="004102DB"/>
    <w:rsid w:val="00410AB8"/>
    <w:rsid w:val="0041152B"/>
    <w:rsid w:val="00412E81"/>
    <w:rsid w:val="0042079B"/>
    <w:rsid w:val="00421026"/>
    <w:rsid w:val="00425D55"/>
    <w:rsid w:val="00435C5D"/>
    <w:rsid w:val="004411B7"/>
    <w:rsid w:val="0046092C"/>
    <w:rsid w:val="00462037"/>
    <w:rsid w:val="00463CFE"/>
    <w:rsid w:val="00465B2A"/>
    <w:rsid w:val="0047496B"/>
    <w:rsid w:val="0047609E"/>
    <w:rsid w:val="0047673A"/>
    <w:rsid w:val="00487183"/>
    <w:rsid w:val="004904A5"/>
    <w:rsid w:val="004957AB"/>
    <w:rsid w:val="004A28AE"/>
    <w:rsid w:val="004C0BD2"/>
    <w:rsid w:val="004C5C77"/>
    <w:rsid w:val="004C6E18"/>
    <w:rsid w:val="004D3E46"/>
    <w:rsid w:val="004E3A17"/>
    <w:rsid w:val="004E5E20"/>
    <w:rsid w:val="004E7AAB"/>
    <w:rsid w:val="004F2FFE"/>
    <w:rsid w:val="004F4FBA"/>
    <w:rsid w:val="004F69A7"/>
    <w:rsid w:val="00500594"/>
    <w:rsid w:val="0050513B"/>
    <w:rsid w:val="00510E25"/>
    <w:rsid w:val="00525350"/>
    <w:rsid w:val="00530347"/>
    <w:rsid w:val="00532880"/>
    <w:rsid w:val="005332B1"/>
    <w:rsid w:val="00533B6F"/>
    <w:rsid w:val="00545326"/>
    <w:rsid w:val="00554FE1"/>
    <w:rsid w:val="00555368"/>
    <w:rsid w:val="0056379A"/>
    <w:rsid w:val="00563A72"/>
    <w:rsid w:val="005675E8"/>
    <w:rsid w:val="00567D9D"/>
    <w:rsid w:val="00581F7D"/>
    <w:rsid w:val="005867BE"/>
    <w:rsid w:val="00586E06"/>
    <w:rsid w:val="00595C25"/>
    <w:rsid w:val="005A167B"/>
    <w:rsid w:val="005A436C"/>
    <w:rsid w:val="005A47F4"/>
    <w:rsid w:val="005B027A"/>
    <w:rsid w:val="005B2DED"/>
    <w:rsid w:val="005B4CAD"/>
    <w:rsid w:val="005B5D36"/>
    <w:rsid w:val="005D0AEF"/>
    <w:rsid w:val="005D1EEF"/>
    <w:rsid w:val="005D23A4"/>
    <w:rsid w:val="005D33E2"/>
    <w:rsid w:val="005D42CF"/>
    <w:rsid w:val="005D4CCA"/>
    <w:rsid w:val="005F34EC"/>
    <w:rsid w:val="005F7735"/>
    <w:rsid w:val="00600F8C"/>
    <w:rsid w:val="0060115A"/>
    <w:rsid w:val="006119AC"/>
    <w:rsid w:val="006128EB"/>
    <w:rsid w:val="00615AC9"/>
    <w:rsid w:val="00621379"/>
    <w:rsid w:val="00622762"/>
    <w:rsid w:val="0062484D"/>
    <w:rsid w:val="00624A49"/>
    <w:rsid w:val="00630B02"/>
    <w:rsid w:val="00631FA3"/>
    <w:rsid w:val="00635D1F"/>
    <w:rsid w:val="00642943"/>
    <w:rsid w:val="00650005"/>
    <w:rsid w:val="00652A0F"/>
    <w:rsid w:val="00657A57"/>
    <w:rsid w:val="0066087B"/>
    <w:rsid w:val="00672A2B"/>
    <w:rsid w:val="00675EE8"/>
    <w:rsid w:val="006916E9"/>
    <w:rsid w:val="00693704"/>
    <w:rsid w:val="00693F7C"/>
    <w:rsid w:val="006B1E9F"/>
    <w:rsid w:val="006B1FAA"/>
    <w:rsid w:val="006B4FC3"/>
    <w:rsid w:val="006B53A1"/>
    <w:rsid w:val="006C5E13"/>
    <w:rsid w:val="006C662F"/>
    <w:rsid w:val="006D3475"/>
    <w:rsid w:val="006E0C18"/>
    <w:rsid w:val="006E1A27"/>
    <w:rsid w:val="006E782B"/>
    <w:rsid w:val="00704479"/>
    <w:rsid w:val="007045DA"/>
    <w:rsid w:val="007052CC"/>
    <w:rsid w:val="00727067"/>
    <w:rsid w:val="007416E5"/>
    <w:rsid w:val="007429A2"/>
    <w:rsid w:val="0074664F"/>
    <w:rsid w:val="00747245"/>
    <w:rsid w:val="007556F9"/>
    <w:rsid w:val="0075679E"/>
    <w:rsid w:val="007600D9"/>
    <w:rsid w:val="00763D80"/>
    <w:rsid w:val="00765B48"/>
    <w:rsid w:val="007779B6"/>
    <w:rsid w:val="007816A6"/>
    <w:rsid w:val="007831F7"/>
    <w:rsid w:val="007970DB"/>
    <w:rsid w:val="0079786F"/>
    <w:rsid w:val="007A19A2"/>
    <w:rsid w:val="007A430C"/>
    <w:rsid w:val="007B6D48"/>
    <w:rsid w:val="007B7885"/>
    <w:rsid w:val="007C04BE"/>
    <w:rsid w:val="007C2792"/>
    <w:rsid w:val="007D3203"/>
    <w:rsid w:val="007D3934"/>
    <w:rsid w:val="007D5381"/>
    <w:rsid w:val="007D6980"/>
    <w:rsid w:val="007E335A"/>
    <w:rsid w:val="007E6D39"/>
    <w:rsid w:val="007F7AF2"/>
    <w:rsid w:val="00800F8C"/>
    <w:rsid w:val="00814353"/>
    <w:rsid w:val="0081501D"/>
    <w:rsid w:val="00821D12"/>
    <w:rsid w:val="0082204A"/>
    <w:rsid w:val="00825ABE"/>
    <w:rsid w:val="008444D2"/>
    <w:rsid w:val="00847BE8"/>
    <w:rsid w:val="00853E6C"/>
    <w:rsid w:val="00870A83"/>
    <w:rsid w:val="00883955"/>
    <w:rsid w:val="00886B84"/>
    <w:rsid w:val="00895273"/>
    <w:rsid w:val="008A7C26"/>
    <w:rsid w:val="008B0EB9"/>
    <w:rsid w:val="008B100B"/>
    <w:rsid w:val="008B34F4"/>
    <w:rsid w:val="008B7B1D"/>
    <w:rsid w:val="008D24A7"/>
    <w:rsid w:val="008D3E89"/>
    <w:rsid w:val="008D4879"/>
    <w:rsid w:val="008E1E22"/>
    <w:rsid w:val="008F7960"/>
    <w:rsid w:val="00901B09"/>
    <w:rsid w:val="00901E4A"/>
    <w:rsid w:val="00920F48"/>
    <w:rsid w:val="00922BA6"/>
    <w:rsid w:val="0092334F"/>
    <w:rsid w:val="00931D5D"/>
    <w:rsid w:val="00935315"/>
    <w:rsid w:val="00941472"/>
    <w:rsid w:val="0094662D"/>
    <w:rsid w:val="00946F18"/>
    <w:rsid w:val="00950EDA"/>
    <w:rsid w:val="00952409"/>
    <w:rsid w:val="009538B8"/>
    <w:rsid w:val="00967D5F"/>
    <w:rsid w:val="00973844"/>
    <w:rsid w:val="00974A60"/>
    <w:rsid w:val="009779AD"/>
    <w:rsid w:val="00983C79"/>
    <w:rsid w:val="00986DE0"/>
    <w:rsid w:val="00991580"/>
    <w:rsid w:val="00994839"/>
    <w:rsid w:val="009954AE"/>
    <w:rsid w:val="009A2506"/>
    <w:rsid w:val="009A3804"/>
    <w:rsid w:val="009A4BCD"/>
    <w:rsid w:val="009A693D"/>
    <w:rsid w:val="009B2374"/>
    <w:rsid w:val="009B29A1"/>
    <w:rsid w:val="009B6EDB"/>
    <w:rsid w:val="009C301B"/>
    <w:rsid w:val="009D3AAE"/>
    <w:rsid w:val="009E4B59"/>
    <w:rsid w:val="009F247E"/>
    <w:rsid w:val="00A00F97"/>
    <w:rsid w:val="00A01C48"/>
    <w:rsid w:val="00A039F0"/>
    <w:rsid w:val="00A03B03"/>
    <w:rsid w:val="00A03D96"/>
    <w:rsid w:val="00A160EA"/>
    <w:rsid w:val="00A20B4B"/>
    <w:rsid w:val="00A21DD4"/>
    <w:rsid w:val="00A22AAF"/>
    <w:rsid w:val="00A22C28"/>
    <w:rsid w:val="00A24508"/>
    <w:rsid w:val="00A245B2"/>
    <w:rsid w:val="00A31238"/>
    <w:rsid w:val="00A462AA"/>
    <w:rsid w:val="00A4683A"/>
    <w:rsid w:val="00A46D82"/>
    <w:rsid w:val="00A50319"/>
    <w:rsid w:val="00A50DB8"/>
    <w:rsid w:val="00A57886"/>
    <w:rsid w:val="00A57AFC"/>
    <w:rsid w:val="00A63DD8"/>
    <w:rsid w:val="00A704AD"/>
    <w:rsid w:val="00A81079"/>
    <w:rsid w:val="00A838F8"/>
    <w:rsid w:val="00A8411F"/>
    <w:rsid w:val="00A92938"/>
    <w:rsid w:val="00A92CD8"/>
    <w:rsid w:val="00A94C72"/>
    <w:rsid w:val="00A9529D"/>
    <w:rsid w:val="00A95E54"/>
    <w:rsid w:val="00AA11BB"/>
    <w:rsid w:val="00AB4957"/>
    <w:rsid w:val="00AB7365"/>
    <w:rsid w:val="00AE12A2"/>
    <w:rsid w:val="00AE1901"/>
    <w:rsid w:val="00AF0D98"/>
    <w:rsid w:val="00B13A0B"/>
    <w:rsid w:val="00B13F96"/>
    <w:rsid w:val="00B25531"/>
    <w:rsid w:val="00B25606"/>
    <w:rsid w:val="00B26E42"/>
    <w:rsid w:val="00B33238"/>
    <w:rsid w:val="00B44C22"/>
    <w:rsid w:val="00B4515A"/>
    <w:rsid w:val="00B60833"/>
    <w:rsid w:val="00B609AB"/>
    <w:rsid w:val="00B61308"/>
    <w:rsid w:val="00B63952"/>
    <w:rsid w:val="00B6624B"/>
    <w:rsid w:val="00B73120"/>
    <w:rsid w:val="00B81758"/>
    <w:rsid w:val="00B8455A"/>
    <w:rsid w:val="00B84E44"/>
    <w:rsid w:val="00B935AA"/>
    <w:rsid w:val="00BA5F39"/>
    <w:rsid w:val="00BB20DE"/>
    <w:rsid w:val="00BB34D7"/>
    <w:rsid w:val="00BC2095"/>
    <w:rsid w:val="00BC3CE3"/>
    <w:rsid w:val="00BC604B"/>
    <w:rsid w:val="00BD1247"/>
    <w:rsid w:val="00BE4A02"/>
    <w:rsid w:val="00BE57BB"/>
    <w:rsid w:val="00BF08C3"/>
    <w:rsid w:val="00BF121E"/>
    <w:rsid w:val="00BF35C3"/>
    <w:rsid w:val="00BF7979"/>
    <w:rsid w:val="00C000CA"/>
    <w:rsid w:val="00C007FF"/>
    <w:rsid w:val="00C00C24"/>
    <w:rsid w:val="00C02305"/>
    <w:rsid w:val="00C03EEA"/>
    <w:rsid w:val="00C05D00"/>
    <w:rsid w:val="00C10DC2"/>
    <w:rsid w:val="00C112C1"/>
    <w:rsid w:val="00C1276D"/>
    <w:rsid w:val="00C14CBA"/>
    <w:rsid w:val="00C27DFD"/>
    <w:rsid w:val="00C37EBA"/>
    <w:rsid w:val="00C40A00"/>
    <w:rsid w:val="00C46351"/>
    <w:rsid w:val="00C50B60"/>
    <w:rsid w:val="00C73205"/>
    <w:rsid w:val="00C74AA1"/>
    <w:rsid w:val="00C762C4"/>
    <w:rsid w:val="00C76CE4"/>
    <w:rsid w:val="00C81AC6"/>
    <w:rsid w:val="00C81F90"/>
    <w:rsid w:val="00C85B0D"/>
    <w:rsid w:val="00C93379"/>
    <w:rsid w:val="00C937F0"/>
    <w:rsid w:val="00C944ED"/>
    <w:rsid w:val="00C9772D"/>
    <w:rsid w:val="00CA0ACB"/>
    <w:rsid w:val="00CA37F6"/>
    <w:rsid w:val="00CA5E8D"/>
    <w:rsid w:val="00CB3C60"/>
    <w:rsid w:val="00CB669F"/>
    <w:rsid w:val="00CC1729"/>
    <w:rsid w:val="00CD061B"/>
    <w:rsid w:val="00CD608A"/>
    <w:rsid w:val="00CE0DBC"/>
    <w:rsid w:val="00CE228B"/>
    <w:rsid w:val="00CF089E"/>
    <w:rsid w:val="00CF6BA7"/>
    <w:rsid w:val="00D0124D"/>
    <w:rsid w:val="00D02FBA"/>
    <w:rsid w:val="00D036AE"/>
    <w:rsid w:val="00D047A5"/>
    <w:rsid w:val="00D04E13"/>
    <w:rsid w:val="00D0663C"/>
    <w:rsid w:val="00D21270"/>
    <w:rsid w:val="00D245BA"/>
    <w:rsid w:val="00D308B6"/>
    <w:rsid w:val="00D3798B"/>
    <w:rsid w:val="00D4070F"/>
    <w:rsid w:val="00D504E5"/>
    <w:rsid w:val="00D52BAB"/>
    <w:rsid w:val="00D561F3"/>
    <w:rsid w:val="00D56F41"/>
    <w:rsid w:val="00D56FE7"/>
    <w:rsid w:val="00D61410"/>
    <w:rsid w:val="00D650E5"/>
    <w:rsid w:val="00D67A8A"/>
    <w:rsid w:val="00D769BE"/>
    <w:rsid w:val="00D8237E"/>
    <w:rsid w:val="00D904BD"/>
    <w:rsid w:val="00D9210A"/>
    <w:rsid w:val="00D94F72"/>
    <w:rsid w:val="00D9678F"/>
    <w:rsid w:val="00D97407"/>
    <w:rsid w:val="00DA4412"/>
    <w:rsid w:val="00DA5334"/>
    <w:rsid w:val="00DB04B3"/>
    <w:rsid w:val="00DB4715"/>
    <w:rsid w:val="00DB56AE"/>
    <w:rsid w:val="00DC3F42"/>
    <w:rsid w:val="00DD17B5"/>
    <w:rsid w:val="00DD254C"/>
    <w:rsid w:val="00DD3708"/>
    <w:rsid w:val="00DD5C44"/>
    <w:rsid w:val="00DD7E0B"/>
    <w:rsid w:val="00DF492A"/>
    <w:rsid w:val="00DF660E"/>
    <w:rsid w:val="00E01DF1"/>
    <w:rsid w:val="00E037F6"/>
    <w:rsid w:val="00E13429"/>
    <w:rsid w:val="00E14677"/>
    <w:rsid w:val="00E27992"/>
    <w:rsid w:val="00E3617D"/>
    <w:rsid w:val="00E4003E"/>
    <w:rsid w:val="00E418A7"/>
    <w:rsid w:val="00E53670"/>
    <w:rsid w:val="00E5452A"/>
    <w:rsid w:val="00E55B12"/>
    <w:rsid w:val="00E620F8"/>
    <w:rsid w:val="00E662B7"/>
    <w:rsid w:val="00E73BF3"/>
    <w:rsid w:val="00E76084"/>
    <w:rsid w:val="00E83C6D"/>
    <w:rsid w:val="00E84F29"/>
    <w:rsid w:val="00E8648A"/>
    <w:rsid w:val="00E868B4"/>
    <w:rsid w:val="00E9167E"/>
    <w:rsid w:val="00E97A59"/>
    <w:rsid w:val="00EA6896"/>
    <w:rsid w:val="00EA6989"/>
    <w:rsid w:val="00EA6E53"/>
    <w:rsid w:val="00EB5C79"/>
    <w:rsid w:val="00ED2887"/>
    <w:rsid w:val="00EE015B"/>
    <w:rsid w:val="00EE23C5"/>
    <w:rsid w:val="00EE25CA"/>
    <w:rsid w:val="00EE4519"/>
    <w:rsid w:val="00EF1306"/>
    <w:rsid w:val="00EF2249"/>
    <w:rsid w:val="00EF3224"/>
    <w:rsid w:val="00F019E1"/>
    <w:rsid w:val="00F069B6"/>
    <w:rsid w:val="00F070F1"/>
    <w:rsid w:val="00F115F2"/>
    <w:rsid w:val="00F11CFC"/>
    <w:rsid w:val="00F15E02"/>
    <w:rsid w:val="00F21A93"/>
    <w:rsid w:val="00F2647C"/>
    <w:rsid w:val="00F30662"/>
    <w:rsid w:val="00F32B3F"/>
    <w:rsid w:val="00F338E4"/>
    <w:rsid w:val="00F34E99"/>
    <w:rsid w:val="00F36274"/>
    <w:rsid w:val="00F404C9"/>
    <w:rsid w:val="00F41142"/>
    <w:rsid w:val="00F552F7"/>
    <w:rsid w:val="00F613FD"/>
    <w:rsid w:val="00F66882"/>
    <w:rsid w:val="00F66AE9"/>
    <w:rsid w:val="00F67928"/>
    <w:rsid w:val="00F717FB"/>
    <w:rsid w:val="00F775A9"/>
    <w:rsid w:val="00F77862"/>
    <w:rsid w:val="00F97233"/>
    <w:rsid w:val="00FA225A"/>
    <w:rsid w:val="00FA64B1"/>
    <w:rsid w:val="00FB082F"/>
    <w:rsid w:val="00FB460C"/>
    <w:rsid w:val="00FB65B2"/>
    <w:rsid w:val="00FB6818"/>
    <w:rsid w:val="00FC2309"/>
    <w:rsid w:val="00FC409F"/>
    <w:rsid w:val="00FD0846"/>
    <w:rsid w:val="00FD2DA3"/>
    <w:rsid w:val="00FD2FDD"/>
    <w:rsid w:val="00FD65DC"/>
    <w:rsid w:val="00FE0A47"/>
    <w:rsid w:val="00FE38AE"/>
    <w:rsid w:val="00FF5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C0C4E"/>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C0C4E"/>
    <w:pPr>
      <w:tabs>
        <w:tab w:val="left" w:pos="1540"/>
      </w:tabs>
      <w:spacing w:line="276" w:lineRule="auto"/>
    </w:pPr>
    <w:rPr>
      <w:rFonts w:asciiTheme="minorHAnsi" w:eastAsiaTheme="minorEastAsia" w:hAnsiTheme="minorHAnsi" w:cstheme="minorBidi"/>
    </w:rPr>
  </w:style>
  <w:style w:type="paragraph" w:styleId="Heading1">
    <w:name w:val="heading 1"/>
    <w:aliases w:val="H1"/>
    <w:basedOn w:val="Normal"/>
    <w:next w:val="Normal"/>
    <w:link w:val="Heading1Char"/>
    <w:autoRedefine/>
    <w:qFormat/>
    <w:rsid w:val="00B61308"/>
    <w:pPr>
      <w:keepNext/>
      <w:widowControl w:val="0"/>
      <w:numPr>
        <w:numId w:val="1"/>
      </w:numPr>
      <w:spacing w:before="360" w:after="240" w:line="360" w:lineRule="auto"/>
      <w:outlineLvl w:val="0"/>
    </w:pPr>
    <w:rPr>
      <w:b/>
      <w:bCs/>
      <w:caps/>
      <w:snapToGrid w:val="0"/>
      <w:color w:val="6E2500"/>
      <w:kern w:val="28"/>
      <w:sz w:val="28"/>
      <w:szCs w:val="28"/>
    </w:rPr>
  </w:style>
  <w:style w:type="paragraph" w:styleId="Heading2">
    <w:name w:val="heading 2"/>
    <w:aliases w:val="l2,H2"/>
    <w:basedOn w:val="Normal"/>
    <w:next w:val="Normal"/>
    <w:autoRedefine/>
    <w:qFormat/>
    <w:rsid w:val="002F6DF6"/>
    <w:pPr>
      <w:keepNext/>
      <w:numPr>
        <w:ilvl w:val="1"/>
        <w:numId w:val="1"/>
      </w:numPr>
      <w:tabs>
        <w:tab w:val="clear" w:pos="576"/>
        <w:tab w:val="num" w:pos="540"/>
      </w:tabs>
      <w:spacing w:before="480" w:after="240"/>
      <w:ind w:left="562" w:hanging="562"/>
      <w:outlineLvl w:val="1"/>
    </w:pPr>
    <w:rPr>
      <w:b/>
      <w:i/>
      <w:iCs/>
      <w:snapToGrid w:val="0"/>
      <w:color w:val="003400"/>
      <w:sz w:val="28"/>
      <w:szCs w:val="28"/>
    </w:rPr>
  </w:style>
  <w:style w:type="paragraph" w:styleId="Heading3">
    <w:name w:val="heading 3"/>
    <w:basedOn w:val="Normal"/>
    <w:next w:val="Normal"/>
    <w:link w:val="Heading3Char"/>
    <w:autoRedefine/>
    <w:qFormat/>
    <w:rsid w:val="00C03EEA"/>
    <w:pPr>
      <w:keepNext/>
      <w:numPr>
        <w:ilvl w:val="2"/>
        <w:numId w:val="1"/>
      </w:numPr>
      <w:spacing w:before="360" w:after="240"/>
      <w:outlineLvl w:val="2"/>
    </w:pPr>
    <w:rPr>
      <w:rFonts w:cs="Tahoma"/>
      <w:b/>
      <w:bCs/>
      <w:color w:val="548DD4" w:themeColor="text2" w:themeTint="99"/>
      <w:sz w:val="28"/>
      <w:szCs w:val="28"/>
    </w:rPr>
  </w:style>
  <w:style w:type="paragraph" w:styleId="Heading4">
    <w:name w:val="heading 4"/>
    <w:basedOn w:val="Normal"/>
    <w:next w:val="Normal"/>
    <w:link w:val="Heading4Char"/>
    <w:qFormat/>
    <w:rsid w:val="00EA6896"/>
    <w:pPr>
      <w:keepNext/>
      <w:numPr>
        <w:ilvl w:val="3"/>
        <w:numId w:val="1"/>
      </w:numPr>
      <w:spacing w:before="240"/>
      <w:outlineLvl w:val="3"/>
    </w:pPr>
    <w:rPr>
      <w:b/>
      <w:bCs/>
    </w:rPr>
  </w:style>
  <w:style w:type="paragraph" w:styleId="Heading5">
    <w:name w:val="heading 5"/>
    <w:basedOn w:val="Normal"/>
    <w:next w:val="Normal"/>
    <w:qFormat/>
    <w:rsid w:val="00EA6896"/>
    <w:pPr>
      <w:numPr>
        <w:ilvl w:val="4"/>
        <w:numId w:val="1"/>
      </w:numPr>
      <w:spacing w:before="240"/>
      <w:outlineLvl w:val="4"/>
    </w:pPr>
    <w:rPr>
      <w:rFonts w:ascii=".VnArial" w:hAnsi=".VnArial"/>
    </w:rPr>
  </w:style>
  <w:style w:type="paragraph" w:styleId="Heading6">
    <w:name w:val="heading 6"/>
    <w:basedOn w:val="Normal"/>
    <w:next w:val="Normal"/>
    <w:qFormat/>
    <w:rsid w:val="00EA6896"/>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qFormat/>
    <w:rsid w:val="00EA6896"/>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qFormat/>
    <w:rsid w:val="00EA6896"/>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qFormat/>
    <w:rsid w:val="00EA6896"/>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EA6896"/>
    <w:pPr>
      <w:tabs>
        <w:tab w:val="left" w:pos="360"/>
        <w:tab w:val="left" w:pos="540"/>
        <w:tab w:val="right" w:leader="dot" w:pos="8630"/>
      </w:tabs>
      <w:spacing w:before="240" w:after="120" w:line="360" w:lineRule="auto"/>
    </w:pPr>
    <w:rPr>
      <w:rFonts w:cs="Tahoma"/>
      <w:b/>
      <w:bCs/>
      <w:caps/>
      <w:noProof/>
    </w:rPr>
  </w:style>
  <w:style w:type="paragraph" w:styleId="NormalIndent">
    <w:name w:val="Normal Indent"/>
    <w:basedOn w:val="Normal"/>
    <w:rsid w:val="00EA6896"/>
    <w:pPr>
      <w:tabs>
        <w:tab w:val="left" w:pos="702"/>
        <w:tab w:val="left" w:pos="1080"/>
      </w:tabs>
      <w:spacing w:line="288" w:lineRule="auto"/>
    </w:pPr>
  </w:style>
  <w:style w:type="paragraph" w:customStyle="1" w:styleId="Example">
    <w:name w:val="Example"/>
    <w:basedOn w:val="NormalIndent"/>
    <w:autoRedefine/>
    <w:rsid w:val="00EA6896"/>
    <w:pPr>
      <w:spacing w:before="60"/>
      <w:ind w:left="1440"/>
    </w:pPr>
    <w:rPr>
      <w:i/>
      <w:iCs/>
      <w:sz w:val="18"/>
      <w:szCs w:val="18"/>
    </w:rPr>
  </w:style>
  <w:style w:type="paragraph" w:customStyle="1" w:styleId="Heading10">
    <w:name w:val="Heading 10"/>
    <w:basedOn w:val="Heading4"/>
    <w:rsid w:val="00EA6896"/>
    <w:pPr>
      <w:numPr>
        <w:ilvl w:val="0"/>
        <w:numId w:val="0"/>
      </w:numPr>
      <w:ind w:left="720"/>
    </w:pPr>
    <w:rPr>
      <w:rFonts w:ascii=".VnTime" w:hAnsi=".VnTime"/>
      <w:i/>
      <w:iCs/>
    </w:rPr>
  </w:style>
  <w:style w:type="paragraph" w:customStyle="1" w:styleId="Vidu">
    <w:name w:val="Vidu"/>
    <w:basedOn w:val="Normal"/>
    <w:rsid w:val="00EA6896"/>
    <w:pPr>
      <w:tabs>
        <w:tab w:val="num" w:pos="360"/>
      </w:tabs>
      <w:ind w:left="360" w:hanging="360"/>
    </w:pPr>
  </w:style>
  <w:style w:type="paragraph" w:customStyle="1" w:styleId="Mucvidu">
    <w:name w:val="Mucvidu"/>
    <w:basedOn w:val="Vidu"/>
    <w:rsid w:val="00EA6896"/>
    <w:pPr>
      <w:tabs>
        <w:tab w:val="clear" w:pos="360"/>
      </w:tabs>
      <w:ind w:left="1080"/>
    </w:pPr>
  </w:style>
  <w:style w:type="paragraph" w:customStyle="1" w:styleId="Tailieu">
    <w:name w:val="Tailieu"/>
    <w:basedOn w:val="Refer"/>
    <w:rsid w:val="00EA6896"/>
    <w:pPr>
      <w:tabs>
        <w:tab w:val="num" w:pos="360"/>
      </w:tabs>
      <w:ind w:left="360" w:hanging="360"/>
    </w:pPr>
    <w:rPr>
      <w:sz w:val="28"/>
      <w:szCs w:val="28"/>
    </w:rPr>
  </w:style>
  <w:style w:type="paragraph" w:customStyle="1" w:styleId="Refer">
    <w:name w:val="Refer"/>
    <w:basedOn w:val="Normal"/>
    <w:rsid w:val="00EA6896"/>
    <w:pPr>
      <w:spacing w:after="120"/>
      <w:ind w:left="709" w:firstLine="720"/>
    </w:pPr>
  </w:style>
  <w:style w:type="paragraph" w:customStyle="1" w:styleId="Point">
    <w:name w:val="Point"/>
    <w:basedOn w:val="Header"/>
    <w:rsid w:val="00EA6896"/>
    <w:pPr>
      <w:tabs>
        <w:tab w:val="num" w:pos="795"/>
      </w:tabs>
      <w:ind w:left="795" w:hanging="360"/>
    </w:pPr>
    <w:rPr>
      <w:rFonts w:ascii="Arial" w:hAnsi="Arial" w:cs="Arial"/>
    </w:rPr>
  </w:style>
  <w:style w:type="paragraph" w:styleId="Header">
    <w:name w:val="header"/>
    <w:basedOn w:val="Normal"/>
    <w:autoRedefine/>
    <w:rsid w:val="00EA6896"/>
    <w:pPr>
      <w:pBdr>
        <w:bottom w:val="single" w:sz="4" w:space="1" w:color="auto"/>
      </w:pBdr>
      <w:tabs>
        <w:tab w:val="right" w:pos="9000"/>
      </w:tabs>
      <w:ind w:right="8"/>
    </w:pPr>
    <w:rPr>
      <w:rFonts w:ascii="Verdana" w:hAnsi="Verdana" w:cs="Tahoma"/>
    </w:rPr>
  </w:style>
  <w:style w:type="paragraph" w:styleId="TOC2">
    <w:name w:val="toc 2"/>
    <w:basedOn w:val="Normal"/>
    <w:next w:val="Normal"/>
    <w:autoRedefine/>
    <w:uiPriority w:val="39"/>
    <w:qFormat/>
    <w:rsid w:val="00EA6896"/>
    <w:pPr>
      <w:tabs>
        <w:tab w:val="left" w:pos="1080"/>
        <w:tab w:val="right" w:leader="dot" w:pos="8630"/>
      </w:tabs>
      <w:ind w:left="360"/>
    </w:pPr>
    <w:rPr>
      <w:rFonts w:cs="Tahoma"/>
      <w:noProof/>
      <w:szCs w:val="24"/>
    </w:rPr>
  </w:style>
  <w:style w:type="paragraph" w:styleId="TOC3">
    <w:name w:val="toc 3"/>
    <w:basedOn w:val="Normal"/>
    <w:next w:val="Normal"/>
    <w:autoRedefine/>
    <w:uiPriority w:val="39"/>
    <w:qFormat/>
    <w:rsid w:val="00EA6896"/>
    <w:pPr>
      <w:tabs>
        <w:tab w:val="left" w:pos="1200"/>
        <w:tab w:val="right" w:leader="dot" w:pos="8630"/>
      </w:tabs>
      <w:ind w:left="540"/>
    </w:pPr>
    <w:rPr>
      <w:noProof/>
      <w:sz w:val="18"/>
      <w:szCs w:val="18"/>
    </w:rPr>
  </w:style>
  <w:style w:type="paragraph" w:styleId="TOC4">
    <w:name w:val="toc 4"/>
    <w:basedOn w:val="Normal"/>
    <w:next w:val="Normal"/>
    <w:autoRedefine/>
    <w:uiPriority w:val="39"/>
    <w:rsid w:val="00EA6896"/>
    <w:pPr>
      <w:ind w:left="600"/>
    </w:pPr>
    <w:rPr>
      <w:sz w:val="18"/>
      <w:szCs w:val="18"/>
    </w:rPr>
  </w:style>
  <w:style w:type="paragraph" w:styleId="TOC5">
    <w:name w:val="toc 5"/>
    <w:basedOn w:val="Normal"/>
    <w:next w:val="Normal"/>
    <w:autoRedefine/>
    <w:semiHidden/>
    <w:rsid w:val="00EA6896"/>
    <w:pPr>
      <w:ind w:left="800"/>
    </w:pPr>
    <w:rPr>
      <w:sz w:val="18"/>
      <w:szCs w:val="18"/>
    </w:rPr>
  </w:style>
  <w:style w:type="paragraph" w:styleId="TOC6">
    <w:name w:val="toc 6"/>
    <w:basedOn w:val="Normal"/>
    <w:next w:val="Normal"/>
    <w:autoRedefine/>
    <w:semiHidden/>
    <w:rsid w:val="00EA6896"/>
    <w:pPr>
      <w:ind w:left="1000"/>
    </w:pPr>
    <w:rPr>
      <w:sz w:val="18"/>
      <w:szCs w:val="18"/>
    </w:rPr>
  </w:style>
  <w:style w:type="paragraph" w:styleId="TOC7">
    <w:name w:val="toc 7"/>
    <w:basedOn w:val="Normal"/>
    <w:next w:val="Normal"/>
    <w:autoRedefine/>
    <w:semiHidden/>
    <w:rsid w:val="00EA6896"/>
    <w:pPr>
      <w:ind w:left="1200"/>
    </w:pPr>
    <w:rPr>
      <w:sz w:val="18"/>
      <w:szCs w:val="18"/>
    </w:rPr>
  </w:style>
  <w:style w:type="paragraph" w:styleId="TOC8">
    <w:name w:val="toc 8"/>
    <w:basedOn w:val="Normal"/>
    <w:next w:val="Normal"/>
    <w:autoRedefine/>
    <w:semiHidden/>
    <w:rsid w:val="00EA6896"/>
    <w:pPr>
      <w:ind w:left="1400"/>
    </w:pPr>
    <w:rPr>
      <w:sz w:val="18"/>
      <w:szCs w:val="18"/>
    </w:rPr>
  </w:style>
  <w:style w:type="paragraph" w:styleId="TOC9">
    <w:name w:val="toc 9"/>
    <w:basedOn w:val="Normal"/>
    <w:next w:val="Normal"/>
    <w:autoRedefine/>
    <w:semiHidden/>
    <w:rsid w:val="00EA6896"/>
    <w:pPr>
      <w:ind w:left="1600"/>
    </w:pPr>
    <w:rPr>
      <w:sz w:val="18"/>
      <w:szCs w:val="18"/>
    </w:rPr>
  </w:style>
  <w:style w:type="paragraph" w:styleId="Title">
    <w:name w:val="Title"/>
    <w:basedOn w:val="Normal"/>
    <w:qFormat/>
    <w:rsid w:val="00EA6896"/>
    <w:pPr>
      <w:spacing w:before="240"/>
      <w:jc w:val="center"/>
    </w:pPr>
    <w:rPr>
      <w:rFonts w:ascii=".VnArialH" w:hAnsi=".VnArialH"/>
      <w:b/>
      <w:bCs/>
    </w:rPr>
  </w:style>
  <w:style w:type="paragraph" w:customStyle="1" w:styleId="NormalTB">
    <w:name w:val="NormalTB"/>
    <w:rsid w:val="00EA6896"/>
    <w:pPr>
      <w:jc w:val="center"/>
    </w:pPr>
    <w:rPr>
      <w:rFonts w:ascii=".VnTime" w:hAnsi=".VnTime"/>
      <w:lang w:val="en-GB" w:eastAsia="en-US"/>
    </w:rPr>
  </w:style>
  <w:style w:type="paragraph" w:styleId="Footer">
    <w:name w:val="footer"/>
    <w:basedOn w:val="Normal"/>
    <w:link w:val="FooterChar"/>
    <w:autoRedefine/>
    <w:uiPriority w:val="99"/>
    <w:rsid w:val="00EA6896"/>
    <w:pPr>
      <w:pBdr>
        <w:top w:val="single" w:sz="4" w:space="1" w:color="auto"/>
      </w:pBdr>
      <w:tabs>
        <w:tab w:val="center" w:pos="4320"/>
        <w:tab w:val="right" w:pos="9000"/>
      </w:tabs>
    </w:pPr>
    <w:rPr>
      <w:rFonts w:cs="Tahoma"/>
    </w:rPr>
  </w:style>
  <w:style w:type="paragraph" w:customStyle="1" w:styleId="NormalH">
    <w:name w:val="NormalH"/>
    <w:basedOn w:val="Normal"/>
    <w:autoRedefine/>
    <w:rsid w:val="00B61308"/>
    <w:pPr>
      <w:pageBreakBefore/>
      <w:tabs>
        <w:tab w:val="left" w:pos="2160"/>
        <w:tab w:val="right" w:pos="5040"/>
        <w:tab w:val="left" w:pos="5760"/>
        <w:tab w:val="right" w:pos="8640"/>
      </w:tabs>
      <w:spacing w:before="360" w:after="240"/>
      <w:outlineLvl w:val="0"/>
    </w:pPr>
    <w:rPr>
      <w:b/>
      <w:caps/>
      <w:color w:val="033103"/>
      <w:sz w:val="28"/>
      <w:szCs w:val="28"/>
      <w:lang w:val="en-GB"/>
    </w:rPr>
  </w:style>
  <w:style w:type="character" w:styleId="PageNumber">
    <w:name w:val="page number"/>
    <w:basedOn w:val="DefaultParagraphFont"/>
    <w:rsid w:val="00EA6896"/>
  </w:style>
  <w:style w:type="paragraph" w:customStyle="1" w:styleId="Bang">
    <w:name w:val="Bang"/>
    <w:basedOn w:val="Normal"/>
    <w:autoRedefine/>
    <w:rsid w:val="00F11CFC"/>
    <w:pPr>
      <w:spacing w:before="80" w:after="80"/>
      <w:jc w:val="center"/>
    </w:pPr>
    <w:rPr>
      <w:rFonts w:cs="Tahoma"/>
      <w:bCs/>
      <w:sz w:val="20"/>
      <w:szCs w:val="20"/>
      <w:lang w:val="en"/>
    </w:rPr>
  </w:style>
  <w:style w:type="paragraph" w:customStyle="1" w:styleId="Heading30">
    <w:name w:val="Heading3"/>
    <w:basedOn w:val="NormalIndent"/>
    <w:rsid w:val="00EA6896"/>
    <w:pPr>
      <w:tabs>
        <w:tab w:val="num" w:pos="1440"/>
      </w:tabs>
      <w:ind w:left="1440" w:hanging="720"/>
    </w:pPr>
    <w:rPr>
      <w:rFonts w:ascii=".VnArial" w:hAnsi=".VnArial"/>
    </w:rPr>
  </w:style>
  <w:style w:type="paragraph" w:styleId="BodyTextIndent3">
    <w:name w:val="Body Text Indent 3"/>
    <w:basedOn w:val="Normal"/>
    <w:rsid w:val="00EA6896"/>
    <w:pPr>
      <w:ind w:left="540"/>
    </w:pPr>
    <w:rPr>
      <w:lang w:val="en-AU"/>
    </w:rPr>
  </w:style>
  <w:style w:type="paragraph" w:styleId="BodyText">
    <w:name w:val="Body Text"/>
    <w:basedOn w:val="Normal"/>
    <w:rsid w:val="00EA6896"/>
    <w:rPr>
      <w:sz w:val="24"/>
      <w:szCs w:val="24"/>
      <w:lang w:val="en-AU"/>
    </w:rPr>
  </w:style>
  <w:style w:type="paragraph" w:customStyle="1" w:styleId="Heading1H1">
    <w:name w:val="Heading 1.H1"/>
    <w:basedOn w:val="Normal"/>
    <w:next w:val="Normal"/>
    <w:rsid w:val="00EA6896"/>
    <w:pPr>
      <w:keepNext/>
      <w:tabs>
        <w:tab w:val="left" w:pos="432"/>
      </w:tabs>
      <w:spacing w:before="240" w:after="240"/>
      <w:ind w:left="432" w:hanging="432"/>
    </w:pPr>
    <w:rPr>
      <w:b/>
      <w:bCs/>
      <w:caps/>
      <w:kern w:val="28"/>
      <w:sz w:val="24"/>
      <w:szCs w:val="24"/>
      <w:lang w:val="en-AU"/>
    </w:rPr>
  </w:style>
  <w:style w:type="paragraph" w:customStyle="1" w:styleId="Heading2H2">
    <w:name w:val="Heading 2.H2"/>
    <w:basedOn w:val="Normal"/>
    <w:next w:val="Normal"/>
    <w:rsid w:val="00EA6896"/>
    <w:pPr>
      <w:keepNext/>
      <w:tabs>
        <w:tab w:val="left" w:pos="576"/>
      </w:tabs>
      <w:spacing w:before="240" w:after="200"/>
      <w:ind w:left="576" w:hanging="576"/>
    </w:pPr>
    <w:rPr>
      <w:b/>
      <w:bCs/>
      <w:lang w:val="en-AU"/>
    </w:rPr>
  </w:style>
  <w:style w:type="paragraph" w:customStyle="1" w:styleId="APP2">
    <w:name w:val="APP2"/>
    <w:basedOn w:val="Normal"/>
    <w:rsid w:val="00EA6896"/>
    <w:pPr>
      <w:tabs>
        <w:tab w:val="left" w:pos="-720"/>
        <w:tab w:val="left" w:pos="0"/>
      </w:tabs>
      <w:ind w:hanging="720"/>
    </w:pPr>
    <w:rPr>
      <w:b/>
      <w:bCs/>
      <w:lang w:val="en-AU"/>
    </w:rPr>
  </w:style>
  <w:style w:type="paragraph" w:customStyle="1" w:styleId="App1">
    <w:name w:val="App1"/>
    <w:basedOn w:val="Heading1H1"/>
    <w:rsid w:val="00EA6896"/>
    <w:pPr>
      <w:tabs>
        <w:tab w:val="left" w:pos="-720"/>
        <w:tab w:val="left" w:pos="0"/>
      </w:tabs>
      <w:spacing w:before="0" w:after="0"/>
      <w:ind w:left="1440" w:hanging="1440"/>
    </w:pPr>
    <w:rPr>
      <w:caps w:val="0"/>
      <w:sz w:val="32"/>
      <w:szCs w:val="32"/>
    </w:rPr>
  </w:style>
  <w:style w:type="paragraph" w:customStyle="1" w:styleId="PARA1">
    <w:name w:val="PARA1"/>
    <w:basedOn w:val="Normal"/>
    <w:rsid w:val="00EA6896"/>
    <w:pPr>
      <w:tabs>
        <w:tab w:val="left" w:pos="-720"/>
        <w:tab w:val="left" w:pos="-576"/>
        <w:tab w:val="left" w:pos="0"/>
      </w:tabs>
    </w:pPr>
    <w:rPr>
      <w:lang w:val="en-GB"/>
    </w:rPr>
  </w:style>
  <w:style w:type="paragraph" w:customStyle="1" w:styleId="chklvl2">
    <w:name w:val="chklvl2"/>
    <w:basedOn w:val="Normal"/>
    <w:rsid w:val="00EA6896"/>
    <w:pPr>
      <w:ind w:firstLine="720"/>
    </w:pPr>
    <w:rPr>
      <w:lang w:val="en-AU"/>
    </w:rPr>
  </w:style>
  <w:style w:type="paragraph" w:customStyle="1" w:styleId="chklvl1">
    <w:name w:val="chklvl1"/>
    <w:basedOn w:val="Normal"/>
    <w:rsid w:val="00EA6896"/>
    <w:pPr>
      <w:ind w:firstLine="360"/>
    </w:pPr>
    <w:rPr>
      <w:sz w:val="24"/>
      <w:szCs w:val="24"/>
      <w:lang w:val="en-AU"/>
    </w:rPr>
  </w:style>
  <w:style w:type="paragraph" w:customStyle="1" w:styleId="chklvl3">
    <w:name w:val="chklvl3"/>
    <w:basedOn w:val="Normal"/>
    <w:rsid w:val="00EA6896"/>
    <w:pPr>
      <w:ind w:firstLine="1080"/>
    </w:pPr>
    <w:rPr>
      <w:lang w:val="en-AU"/>
    </w:rPr>
  </w:style>
  <w:style w:type="paragraph" w:customStyle="1" w:styleId="CHKLVL4">
    <w:name w:val="CHKLVL4"/>
    <w:basedOn w:val="Normal"/>
    <w:rsid w:val="00EA6896"/>
    <w:pPr>
      <w:ind w:left="1440"/>
    </w:pPr>
    <w:rPr>
      <w:i/>
      <w:iCs/>
      <w:lang w:val="en-AU"/>
    </w:rPr>
  </w:style>
  <w:style w:type="paragraph" w:customStyle="1" w:styleId="GLOSSARY1">
    <w:name w:val="GLOSSARY1"/>
    <w:basedOn w:val="Normal"/>
    <w:rsid w:val="00EA6896"/>
    <w:pPr>
      <w:ind w:left="274" w:hanging="274"/>
    </w:pPr>
    <w:rPr>
      <w:b/>
      <w:bCs/>
      <w:lang w:val="en-AU"/>
    </w:rPr>
  </w:style>
  <w:style w:type="paragraph" w:customStyle="1" w:styleId="h1para">
    <w:name w:val="h1para"/>
    <w:basedOn w:val="Normal"/>
    <w:rsid w:val="00EA6896"/>
    <w:pPr>
      <w:ind w:left="450"/>
    </w:pPr>
    <w:rPr>
      <w:lang w:val="en-AU"/>
    </w:rPr>
  </w:style>
  <w:style w:type="paragraph" w:customStyle="1" w:styleId="h2level">
    <w:name w:val="h2level"/>
    <w:basedOn w:val="Normal"/>
    <w:rsid w:val="00EA6896"/>
    <w:pPr>
      <w:ind w:left="1170"/>
    </w:pPr>
    <w:rPr>
      <w:lang w:val="en-AU"/>
    </w:rPr>
  </w:style>
  <w:style w:type="paragraph" w:customStyle="1" w:styleId="Titlechklst">
    <w:name w:val="Title_chklst"/>
    <w:basedOn w:val="Normal"/>
    <w:rsid w:val="00EA6896"/>
    <w:pPr>
      <w:jc w:val="center"/>
    </w:pPr>
    <w:rPr>
      <w:b/>
      <w:bCs/>
      <w:caps/>
      <w:sz w:val="28"/>
      <w:szCs w:val="28"/>
      <w:lang w:val="en-AU"/>
    </w:rPr>
  </w:style>
  <w:style w:type="paragraph" w:customStyle="1" w:styleId="CHAPTER">
    <w:name w:val="CHAPTER"/>
    <w:basedOn w:val="Normal"/>
    <w:rsid w:val="00EA6896"/>
    <w:pPr>
      <w:ind w:left="360" w:hanging="360"/>
      <w:jc w:val="center"/>
    </w:pPr>
    <w:rPr>
      <w:b/>
      <w:bCs/>
      <w:sz w:val="36"/>
      <w:szCs w:val="36"/>
      <w:lang w:val="en-AU"/>
    </w:rPr>
  </w:style>
  <w:style w:type="paragraph" w:customStyle="1" w:styleId="Sub-heading1">
    <w:name w:val="Sub-heading 1"/>
    <w:basedOn w:val="CHAPTER"/>
    <w:rsid w:val="00EA6896"/>
    <w:pPr>
      <w:jc w:val="left"/>
    </w:pPr>
    <w:rPr>
      <w:caps/>
      <w:sz w:val="28"/>
      <w:szCs w:val="28"/>
    </w:rPr>
  </w:style>
  <w:style w:type="paragraph" w:customStyle="1" w:styleId="Para">
    <w:name w:val="Para"/>
    <w:basedOn w:val="Normal"/>
    <w:rsid w:val="00EA6896"/>
    <w:pPr>
      <w:ind w:left="432"/>
    </w:pPr>
    <w:rPr>
      <w:lang w:val="en-AU"/>
    </w:rPr>
  </w:style>
  <w:style w:type="paragraph" w:customStyle="1" w:styleId="Level4">
    <w:name w:val="Level_4"/>
    <w:basedOn w:val="Normal"/>
    <w:rsid w:val="00EA6896"/>
    <w:pPr>
      <w:ind w:left="1080"/>
    </w:pPr>
    <w:rPr>
      <w:lang w:val="en-AU"/>
    </w:rPr>
  </w:style>
  <w:style w:type="paragraph" w:customStyle="1" w:styleId="Level1">
    <w:name w:val="Level_1"/>
    <w:basedOn w:val="Normal"/>
    <w:rsid w:val="00EA6896"/>
    <w:rPr>
      <w:b/>
      <w:bCs/>
      <w:lang w:val="en-AU"/>
    </w:rPr>
  </w:style>
  <w:style w:type="paragraph" w:customStyle="1" w:styleId="Level3">
    <w:name w:val="Level_3"/>
    <w:basedOn w:val="Level1"/>
    <w:rsid w:val="00EA6896"/>
    <w:pPr>
      <w:ind w:left="720"/>
    </w:pPr>
    <w:rPr>
      <w:b w:val="0"/>
      <w:bCs w:val="0"/>
    </w:rPr>
  </w:style>
  <w:style w:type="paragraph" w:customStyle="1" w:styleId="Level2">
    <w:name w:val="Level_2"/>
    <w:basedOn w:val="Level3"/>
    <w:rsid w:val="00EA6896"/>
    <w:pPr>
      <w:ind w:left="432"/>
    </w:pPr>
  </w:style>
  <w:style w:type="paragraph" w:customStyle="1" w:styleId="Level5">
    <w:name w:val="Level_5"/>
    <w:basedOn w:val="Normal"/>
    <w:rsid w:val="00EA6896"/>
    <w:pPr>
      <w:ind w:left="1440"/>
    </w:pPr>
    <w:rPr>
      <w:lang w:val="en-AU"/>
    </w:rPr>
  </w:style>
  <w:style w:type="paragraph" w:customStyle="1" w:styleId="level6">
    <w:name w:val="level_6"/>
    <w:basedOn w:val="Normal"/>
    <w:rsid w:val="00EA6896"/>
    <w:pPr>
      <w:ind w:left="1800"/>
    </w:pPr>
    <w:rPr>
      <w:lang w:val="en-AU"/>
    </w:rPr>
  </w:style>
  <w:style w:type="paragraph" w:customStyle="1" w:styleId="Appendix">
    <w:name w:val="Appendix"/>
    <w:basedOn w:val="Normal"/>
    <w:rsid w:val="00EA6896"/>
    <w:rPr>
      <w:b/>
      <w:bCs/>
      <w:caps/>
      <w:sz w:val="24"/>
      <w:szCs w:val="24"/>
      <w:lang w:val="en-AU"/>
    </w:rPr>
  </w:style>
  <w:style w:type="paragraph" w:customStyle="1" w:styleId="Applevel2">
    <w:name w:val="App_level2"/>
    <w:basedOn w:val="Normal"/>
    <w:rsid w:val="00EA6896"/>
    <w:rPr>
      <w:b/>
      <w:bCs/>
      <w:caps/>
      <w:lang w:val="en-AU"/>
    </w:rPr>
  </w:style>
  <w:style w:type="paragraph" w:styleId="FootnoteText">
    <w:name w:val="footnote text"/>
    <w:basedOn w:val="Normal"/>
    <w:semiHidden/>
    <w:rsid w:val="00EA6896"/>
  </w:style>
  <w:style w:type="paragraph" w:customStyle="1" w:styleId="Standaard">
    <w:name w:val="Standaard"/>
    <w:rsid w:val="00EA6896"/>
    <w:rPr>
      <w:rFonts w:ascii="CG Times" w:hAnsi="CG Times"/>
      <w:sz w:val="24"/>
      <w:szCs w:val="24"/>
      <w:lang w:val="en-GB" w:eastAsia="en-US"/>
    </w:rPr>
  </w:style>
  <w:style w:type="paragraph" w:styleId="CommentText">
    <w:name w:val="annotation text"/>
    <w:basedOn w:val="Normal"/>
    <w:semiHidden/>
    <w:rsid w:val="00EA6896"/>
    <w:rPr>
      <w:lang w:val="en-GB"/>
    </w:rPr>
  </w:style>
  <w:style w:type="paragraph" w:styleId="BodyTextIndent">
    <w:name w:val="Body Text Indent"/>
    <w:basedOn w:val="Normal"/>
    <w:rsid w:val="00EA6896"/>
    <w:rPr>
      <w:sz w:val="24"/>
      <w:szCs w:val="24"/>
      <w:lang w:val="en-AU"/>
    </w:rPr>
  </w:style>
  <w:style w:type="paragraph" w:customStyle="1" w:styleId="Starbullet">
    <w:name w:val="Starbullet"/>
    <w:basedOn w:val="Normal"/>
    <w:rsid w:val="00EA6896"/>
    <w:pPr>
      <w:spacing w:after="240"/>
      <w:ind w:left="360" w:hanging="360"/>
    </w:pPr>
    <w:rPr>
      <w:color w:val="000000"/>
      <w:sz w:val="24"/>
      <w:szCs w:val="24"/>
      <w:lang w:val="en-GB"/>
    </w:rPr>
  </w:style>
  <w:style w:type="paragraph" w:customStyle="1" w:styleId="textnotindented">
    <w:name w:val="text not indented"/>
    <w:basedOn w:val="Normal"/>
    <w:rsid w:val="00EA6896"/>
    <w:pPr>
      <w:spacing w:before="240"/>
    </w:pPr>
    <w:rPr>
      <w:color w:val="000000"/>
      <w:sz w:val="24"/>
      <w:szCs w:val="24"/>
      <w:lang w:val="en-GB"/>
    </w:rPr>
  </w:style>
  <w:style w:type="paragraph" w:styleId="Caption">
    <w:name w:val="caption"/>
    <w:basedOn w:val="Normal"/>
    <w:next w:val="Normal"/>
    <w:qFormat/>
    <w:rsid w:val="00EA6896"/>
    <w:pPr>
      <w:jc w:val="center"/>
    </w:pPr>
    <w:rPr>
      <w:color w:val="000000"/>
      <w:sz w:val="24"/>
      <w:szCs w:val="24"/>
      <w:lang w:val="en-GB"/>
    </w:rPr>
  </w:style>
  <w:style w:type="paragraph" w:customStyle="1" w:styleId="table">
    <w:name w:val="table"/>
    <w:basedOn w:val="Normal"/>
    <w:rsid w:val="00EA6896"/>
    <w:pPr>
      <w:spacing w:after="120"/>
    </w:pPr>
    <w:rPr>
      <w:color w:val="000000"/>
      <w:sz w:val="24"/>
      <w:szCs w:val="24"/>
      <w:lang w:val="en-GB"/>
    </w:rPr>
  </w:style>
  <w:style w:type="character" w:styleId="FootnoteReference">
    <w:name w:val="footnote reference"/>
    <w:basedOn w:val="DefaultParagraphFont"/>
    <w:semiHidden/>
    <w:rsid w:val="00EA6896"/>
    <w:rPr>
      <w:vertAlign w:val="superscript"/>
    </w:rPr>
  </w:style>
  <w:style w:type="paragraph" w:customStyle="1" w:styleId="Bullet">
    <w:name w:val="Bullet"/>
    <w:basedOn w:val="Normal"/>
    <w:rsid w:val="00EA6896"/>
    <w:pPr>
      <w:tabs>
        <w:tab w:val="left" w:pos="-720"/>
        <w:tab w:val="left" w:pos="0"/>
      </w:tabs>
      <w:spacing w:before="40" w:after="80"/>
      <w:ind w:left="1440" w:hanging="720"/>
    </w:pPr>
    <w:rPr>
      <w:sz w:val="24"/>
      <w:szCs w:val="24"/>
      <w:lang w:val="en-AU"/>
    </w:rPr>
  </w:style>
  <w:style w:type="paragraph" w:customStyle="1" w:styleId="screentable">
    <w:name w:val="screen table"/>
    <w:rsid w:val="00EA6896"/>
    <w:pPr>
      <w:widowControl w:val="0"/>
    </w:pPr>
    <w:rPr>
      <w:lang w:eastAsia="en-US"/>
    </w:rPr>
  </w:style>
  <w:style w:type="paragraph" w:styleId="BodyText3">
    <w:name w:val="Body Text 3"/>
    <w:basedOn w:val="Normal"/>
    <w:rsid w:val="00EA6896"/>
    <w:rPr>
      <w:b/>
      <w:bCs/>
      <w:i/>
      <w:iCs/>
      <w:sz w:val="44"/>
      <w:szCs w:val="44"/>
      <w:lang w:val="en-AU"/>
    </w:rPr>
  </w:style>
  <w:style w:type="paragraph" w:styleId="TableofFigures">
    <w:name w:val="table of figures"/>
    <w:basedOn w:val="Normal"/>
    <w:next w:val="Normal"/>
    <w:semiHidden/>
    <w:rsid w:val="00EA6896"/>
    <w:rPr>
      <w:i/>
      <w:iCs/>
      <w:lang w:val="en-GB"/>
    </w:rPr>
  </w:style>
  <w:style w:type="character" w:styleId="Hyperlink">
    <w:name w:val="Hyperlink"/>
    <w:basedOn w:val="DefaultParagraphFont"/>
    <w:uiPriority w:val="99"/>
    <w:rsid w:val="00EA6896"/>
    <w:rPr>
      <w:color w:val="0000FF"/>
      <w:u w:val="single"/>
    </w:rPr>
  </w:style>
  <w:style w:type="paragraph" w:customStyle="1" w:styleId="DiffListing">
    <w:name w:val="Diff Listing"/>
    <w:basedOn w:val="Normal"/>
    <w:rsid w:val="00EA6896"/>
    <w:pPr>
      <w:keepNext/>
      <w:pBdr>
        <w:top w:val="single" w:sz="6" w:space="31" w:color="auto"/>
        <w:left w:val="single" w:sz="6" w:space="31" w:color="auto"/>
        <w:bottom w:val="single" w:sz="6" w:space="31" w:color="auto"/>
        <w:right w:val="single" w:sz="6" w:space="31" w:color="auto"/>
      </w:pBdr>
      <w:shd w:val="pct5" w:color="auto" w:fill="FFFFFF"/>
    </w:pPr>
    <w:rPr>
      <w:rFonts w:ascii="Courier New" w:hAnsi="Courier New" w:cs="Courier New"/>
      <w:sz w:val="16"/>
      <w:szCs w:val="16"/>
      <w:lang w:val="en-GB"/>
    </w:rPr>
  </w:style>
  <w:style w:type="paragraph" w:customStyle="1" w:styleId="Shadedterminal">
    <w:name w:val="Shaded terminal"/>
    <w:basedOn w:val="Normal"/>
    <w:rsid w:val="00EA6896"/>
    <w:pPr>
      <w:widowControl w:val="0"/>
      <w:shd w:val="pct10" w:color="auto" w:fill="auto"/>
    </w:pPr>
    <w:rPr>
      <w:rFonts w:ascii="Courier New" w:hAnsi="Courier New" w:cs="Courier New"/>
      <w:sz w:val="12"/>
      <w:szCs w:val="12"/>
      <w:lang w:val="en-GB"/>
    </w:rPr>
  </w:style>
  <w:style w:type="paragraph" w:customStyle="1" w:styleId="jlm">
    <w:name w:val="jlm"/>
    <w:basedOn w:val="Normal"/>
    <w:rsid w:val="00EA6896"/>
    <w:rPr>
      <w:rFonts w:ascii="Courier New" w:hAnsi="Courier New" w:cs="Courier New"/>
    </w:rPr>
  </w:style>
  <w:style w:type="paragraph" w:styleId="DocumentMap">
    <w:name w:val="Document Map"/>
    <w:basedOn w:val="Normal"/>
    <w:semiHidden/>
    <w:rsid w:val="00EA6896"/>
    <w:pPr>
      <w:shd w:val="clear" w:color="auto" w:fill="000080"/>
    </w:pPr>
    <w:rPr>
      <w:rFonts w:cs="Tahoma"/>
      <w:lang w:val="en-AU"/>
    </w:rPr>
  </w:style>
  <w:style w:type="paragraph" w:customStyle="1" w:styleId="Listing">
    <w:name w:val="Listing"/>
    <w:basedOn w:val="Normal"/>
    <w:rsid w:val="00EA6896"/>
    <w:rPr>
      <w:rFonts w:ascii="Courier New" w:hAnsi="Courier New" w:cs="Courier New"/>
      <w:noProof/>
      <w:sz w:val="16"/>
      <w:szCs w:val="16"/>
      <w:lang w:val="en-AU"/>
    </w:rPr>
  </w:style>
  <w:style w:type="paragraph" w:styleId="BodyTextIndent2">
    <w:name w:val="Body Text Indent 2"/>
    <w:basedOn w:val="Normal"/>
    <w:rsid w:val="00EA6896"/>
    <w:rPr>
      <w:rFonts w:ascii=".VnTime" w:hAnsi=".VnTime"/>
    </w:rPr>
  </w:style>
  <w:style w:type="paragraph" w:customStyle="1" w:styleId="NormalCaption">
    <w:name w:val="NormalCaption"/>
    <w:basedOn w:val="Normal"/>
    <w:rsid w:val="00EA6896"/>
    <w:pPr>
      <w:widowControl w:val="0"/>
      <w:spacing w:after="120"/>
      <w:ind w:left="709"/>
    </w:pPr>
    <w:rPr>
      <w:b/>
      <w:bCs/>
    </w:rPr>
  </w:style>
  <w:style w:type="paragraph" w:customStyle="1" w:styleId="NormalIndent0">
    <w:name w:val="NormalIndent"/>
    <w:basedOn w:val="Normal"/>
    <w:rsid w:val="00EA6896"/>
  </w:style>
  <w:style w:type="paragraph" w:customStyle="1" w:styleId="NormalIndex">
    <w:name w:val="NormalIndex"/>
    <w:basedOn w:val="NormalIndent0"/>
    <w:rsid w:val="00EA6896"/>
    <w:pPr>
      <w:tabs>
        <w:tab w:val="left" w:pos="360"/>
        <w:tab w:val="left" w:pos="450"/>
      </w:tabs>
      <w:spacing w:before="60"/>
      <w:ind w:hanging="360"/>
    </w:pPr>
  </w:style>
  <w:style w:type="paragraph" w:customStyle="1" w:styleId="NH-1">
    <w:name w:val="NH-1"/>
    <w:basedOn w:val="Normal"/>
    <w:next w:val="NH-2"/>
    <w:rsid w:val="00EA6896"/>
    <w:pPr>
      <w:keepNext/>
      <w:widowControl w:val="0"/>
      <w:tabs>
        <w:tab w:val="left" w:pos="360"/>
      </w:tabs>
      <w:ind w:left="360" w:hanging="360"/>
    </w:pPr>
    <w:rPr>
      <w:rFonts w:ascii=".VnArial" w:hAnsi=".VnArial"/>
      <w:b/>
      <w:bCs/>
      <w:sz w:val="24"/>
      <w:szCs w:val="24"/>
    </w:rPr>
  </w:style>
  <w:style w:type="paragraph" w:customStyle="1" w:styleId="NH-2">
    <w:name w:val="NH-2"/>
    <w:basedOn w:val="Normal"/>
    <w:next w:val="NormalIndent"/>
    <w:rsid w:val="00EA6896"/>
    <w:pPr>
      <w:keepNext/>
      <w:widowControl w:val="0"/>
      <w:tabs>
        <w:tab w:val="left" w:pos="720"/>
      </w:tabs>
      <w:ind w:left="360" w:hanging="360"/>
    </w:pPr>
    <w:rPr>
      <w:rFonts w:ascii=".VnArial" w:hAnsi=".VnArial"/>
      <w:b/>
      <w:bCs/>
      <w:sz w:val="24"/>
      <w:szCs w:val="24"/>
    </w:rPr>
  </w:style>
  <w:style w:type="paragraph" w:customStyle="1" w:styleId="NormalText">
    <w:name w:val="NormalText"/>
    <w:basedOn w:val="Normal"/>
    <w:rsid w:val="00EA6896"/>
    <w:pPr>
      <w:widowControl w:val="0"/>
    </w:pPr>
  </w:style>
  <w:style w:type="paragraph" w:customStyle="1" w:styleId="H5">
    <w:name w:val="H5"/>
    <w:basedOn w:val="NormalIndent"/>
    <w:next w:val="Normal"/>
    <w:rsid w:val="00EA6896"/>
    <w:pPr>
      <w:keepNext/>
      <w:widowControl w:val="0"/>
      <w:tabs>
        <w:tab w:val="clear" w:pos="702"/>
        <w:tab w:val="clear" w:pos="1080"/>
      </w:tabs>
      <w:spacing w:line="240" w:lineRule="auto"/>
      <w:ind w:left="-14" w:right="14"/>
    </w:pPr>
    <w:rPr>
      <w:rFonts w:ascii=".VnTime" w:hAnsi=".VnTime"/>
      <w:b/>
      <w:bCs/>
      <w:i/>
      <w:iCs/>
      <w:color w:val="800080"/>
      <w:sz w:val="24"/>
      <w:szCs w:val="24"/>
    </w:rPr>
  </w:style>
  <w:style w:type="paragraph" w:customStyle="1" w:styleId="NormalFD">
    <w:name w:val="NormalFD"/>
    <w:basedOn w:val="Normal"/>
    <w:rsid w:val="00EA6896"/>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EA6896"/>
    <w:pPr>
      <w:widowControl w:val="0"/>
      <w:tabs>
        <w:tab w:val="left" w:pos="360"/>
      </w:tabs>
      <w:ind w:left="360" w:hanging="360"/>
    </w:pPr>
  </w:style>
  <w:style w:type="paragraph" w:styleId="BlockText">
    <w:name w:val="Block Text"/>
    <w:basedOn w:val="Normal"/>
    <w:rsid w:val="00EA6896"/>
    <w:pPr>
      <w:widowControl w:val="0"/>
      <w:tabs>
        <w:tab w:val="left" w:pos="8820"/>
      </w:tabs>
      <w:ind w:right="22"/>
    </w:pPr>
    <w:rPr>
      <w:rFonts w:ascii=".VnTime" w:hAnsi=".VnTime"/>
    </w:rPr>
  </w:style>
  <w:style w:type="character" w:styleId="CommentReference">
    <w:name w:val="annotation reference"/>
    <w:basedOn w:val="DefaultParagraphFont"/>
    <w:semiHidden/>
    <w:rsid w:val="00EA6896"/>
    <w:rPr>
      <w:sz w:val="16"/>
      <w:szCs w:val="16"/>
    </w:rPr>
  </w:style>
  <w:style w:type="paragraph" w:customStyle="1" w:styleId="Content">
    <w:name w:val="Content"/>
    <w:basedOn w:val="Normal"/>
    <w:rsid w:val="00EA6896"/>
    <w:pPr>
      <w:ind w:left="709" w:firstLine="720"/>
    </w:pPr>
    <w:rPr>
      <w:rFonts w:ascii=".VnTime" w:hAnsi=".VnTime"/>
      <w:sz w:val="24"/>
      <w:szCs w:val="24"/>
    </w:rPr>
  </w:style>
  <w:style w:type="paragraph" w:customStyle="1" w:styleId="TableCaption">
    <w:name w:val="TableCaption"/>
    <w:basedOn w:val="NormalIndent"/>
    <w:rsid w:val="00EA6896"/>
    <w:pPr>
      <w:widowControl w:val="0"/>
      <w:tabs>
        <w:tab w:val="clear" w:pos="702"/>
        <w:tab w:val="clear" w:pos="1080"/>
      </w:tabs>
      <w:spacing w:line="240" w:lineRule="auto"/>
      <w:ind w:left="-14" w:right="14"/>
    </w:pPr>
    <w:rPr>
      <w:b/>
      <w:bCs/>
    </w:rPr>
  </w:style>
  <w:style w:type="character" w:styleId="Strong">
    <w:name w:val="Strong"/>
    <w:basedOn w:val="DefaultParagraphFont"/>
    <w:qFormat/>
    <w:rsid w:val="00EA6896"/>
    <w:rPr>
      <w:b/>
      <w:bCs/>
    </w:rPr>
  </w:style>
  <w:style w:type="paragraph" w:customStyle="1" w:styleId="TableTitle">
    <w:name w:val="Table Title"/>
    <w:basedOn w:val="NormalIndent"/>
    <w:autoRedefine/>
    <w:rsid w:val="00EA6896"/>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EA6896"/>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EA6896"/>
    <w:pPr>
      <w:widowControl w:val="0"/>
      <w:spacing w:after="120" w:line="240" w:lineRule="atLeast"/>
      <w:ind w:left="540"/>
    </w:pPr>
    <w:rPr>
      <w:rFonts w:cs="Tahoma"/>
      <w:i/>
      <w:color w:val="0000FF"/>
    </w:rPr>
  </w:style>
  <w:style w:type="paragraph" w:customStyle="1" w:styleId="HeadingBig">
    <w:name w:val="Heading Big"/>
    <w:basedOn w:val="NormalTB"/>
    <w:autoRedefine/>
    <w:rsid w:val="0047609E"/>
    <w:pPr>
      <w:widowControl w:val="0"/>
      <w:spacing w:before="120" w:after="120"/>
    </w:pPr>
    <w:rPr>
      <w:rFonts w:ascii="Times New Roman" w:hAnsi="Times New Roman"/>
      <w:b/>
      <w:snapToGrid w:val="0"/>
      <w:color w:val="6E2500"/>
      <w:sz w:val="52"/>
      <w:szCs w:val="52"/>
      <w:lang w:val="en-US"/>
    </w:rPr>
  </w:style>
  <w:style w:type="paragraph" w:customStyle="1" w:styleId="HeadingLv1">
    <w:name w:val="Heading Lv1"/>
    <w:basedOn w:val="Normal"/>
    <w:autoRedefine/>
    <w:rsid w:val="0047609E"/>
    <w:pPr>
      <w:widowControl w:val="0"/>
      <w:spacing w:before="80" w:after="80"/>
      <w:jc w:val="center"/>
    </w:pPr>
    <w:rPr>
      <w:rFonts w:cs="Tahoma"/>
      <w:b/>
      <w:snapToGrid w:val="0"/>
      <w:color w:val="6E2500"/>
    </w:rPr>
  </w:style>
  <w:style w:type="paragraph" w:customStyle="1" w:styleId="NormalT">
    <w:name w:val="NormalT"/>
    <w:basedOn w:val="Normal"/>
    <w:rsid w:val="00EA6896"/>
  </w:style>
  <w:style w:type="paragraph" w:styleId="BalloonText">
    <w:name w:val="Balloon Text"/>
    <w:basedOn w:val="Normal"/>
    <w:link w:val="BalloonTextChar"/>
    <w:rsid w:val="00F66AE9"/>
    <w:rPr>
      <w:rFonts w:cs="Tahoma"/>
      <w:sz w:val="16"/>
      <w:szCs w:val="16"/>
    </w:rPr>
  </w:style>
  <w:style w:type="character" w:customStyle="1" w:styleId="BalloonTextChar">
    <w:name w:val="Balloon Text Char"/>
    <w:basedOn w:val="DefaultParagraphFont"/>
    <w:link w:val="BalloonText"/>
    <w:rsid w:val="00F66AE9"/>
    <w:rPr>
      <w:rFonts w:ascii="Tahoma" w:hAnsi="Tahoma" w:cs="Tahoma"/>
      <w:sz w:val="16"/>
      <w:szCs w:val="16"/>
    </w:rPr>
  </w:style>
  <w:style w:type="paragraph" w:styleId="TOCHeading">
    <w:name w:val="TOC Heading"/>
    <w:basedOn w:val="Heading1"/>
    <w:next w:val="Normal"/>
    <w:uiPriority w:val="39"/>
    <w:semiHidden/>
    <w:unhideWhenUsed/>
    <w:qFormat/>
    <w:rsid w:val="003C015D"/>
    <w:pPr>
      <w:keepLines/>
      <w:widowControl/>
      <w:numPr>
        <w:numId w:val="0"/>
      </w:numPr>
      <w:spacing w:before="480" w:after="0" w:line="276" w:lineRule="auto"/>
      <w:outlineLvl w:val="9"/>
    </w:pPr>
    <w:rPr>
      <w:rFonts w:asciiTheme="majorHAnsi" w:eastAsiaTheme="majorEastAsia" w:hAnsiTheme="majorHAnsi" w:cstheme="majorBidi"/>
      <w:caps w:val="0"/>
      <w:snapToGrid/>
      <w:color w:val="365F91" w:themeColor="accent1" w:themeShade="BF"/>
      <w:kern w:val="0"/>
    </w:rPr>
  </w:style>
  <w:style w:type="character" w:customStyle="1" w:styleId="Heading1Char">
    <w:name w:val="Heading 1 Char"/>
    <w:aliases w:val="H1 Char"/>
    <w:basedOn w:val="DefaultParagraphFont"/>
    <w:link w:val="Heading1"/>
    <w:rsid w:val="00B61308"/>
    <w:rPr>
      <w:rFonts w:asciiTheme="minorHAnsi" w:eastAsiaTheme="minorEastAsia" w:hAnsiTheme="minorHAnsi" w:cstheme="minorBidi"/>
      <w:b/>
      <w:bCs/>
      <w:caps/>
      <w:snapToGrid w:val="0"/>
      <w:color w:val="6E2500"/>
      <w:kern w:val="28"/>
      <w:sz w:val="28"/>
      <w:szCs w:val="28"/>
    </w:rPr>
  </w:style>
  <w:style w:type="character" w:styleId="FollowedHyperlink">
    <w:name w:val="FollowedHyperlink"/>
    <w:basedOn w:val="DefaultParagraphFont"/>
    <w:rsid w:val="008E1E22"/>
    <w:rPr>
      <w:color w:val="800080" w:themeColor="followedHyperlink"/>
      <w:u w:val="single"/>
    </w:rPr>
  </w:style>
  <w:style w:type="paragraph" w:styleId="NormalWeb">
    <w:name w:val="Normal (Web)"/>
    <w:basedOn w:val="Normal"/>
    <w:uiPriority w:val="99"/>
    <w:unhideWhenUsed/>
    <w:rsid w:val="006119AC"/>
    <w:pPr>
      <w:spacing w:before="100" w:beforeAutospacing="1" w:after="100" w:afterAutospacing="1"/>
    </w:pPr>
    <w:rPr>
      <w:sz w:val="24"/>
      <w:szCs w:val="24"/>
    </w:rPr>
  </w:style>
  <w:style w:type="character" w:customStyle="1" w:styleId="alt-edited">
    <w:name w:val="alt-edited"/>
    <w:basedOn w:val="DefaultParagraphFont"/>
    <w:rsid w:val="00377AA1"/>
  </w:style>
  <w:style w:type="paragraph" w:styleId="ListParagraph">
    <w:name w:val="List Paragraph"/>
    <w:basedOn w:val="Normal"/>
    <w:link w:val="ListParagraphChar"/>
    <w:uiPriority w:val="34"/>
    <w:qFormat/>
    <w:rsid w:val="00F66882"/>
    <w:pPr>
      <w:ind w:left="720"/>
      <w:contextualSpacing/>
    </w:pPr>
  </w:style>
  <w:style w:type="table" w:styleId="TableGrid">
    <w:name w:val="Table Grid"/>
    <w:basedOn w:val="TableNormal"/>
    <w:uiPriority w:val="59"/>
    <w:rsid w:val="00763D80"/>
    <w:rPr>
      <w:rFonts w:asciiTheme="minorHAnsi" w:eastAsiaTheme="minorEastAsia"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E83C6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E83C6D"/>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bang0">
    <w:name w:val="bang"/>
    <w:basedOn w:val="Normal"/>
    <w:autoRedefine/>
    <w:rsid w:val="00C03EEA"/>
    <w:pPr>
      <w:autoSpaceDE w:val="0"/>
      <w:autoSpaceDN w:val="0"/>
      <w:spacing w:before="80" w:after="80"/>
      <w:ind w:left="1080" w:hanging="360"/>
    </w:pPr>
    <w:rPr>
      <w:rFonts w:eastAsia="MS Mincho"/>
      <w:iCs/>
      <w:sz w:val="20"/>
      <w:szCs w:val="20"/>
      <w:lang w:eastAsia="en-US"/>
    </w:rPr>
  </w:style>
  <w:style w:type="paragraph" w:customStyle="1" w:styleId="bangcategory">
    <w:name w:val="bang category"/>
    <w:basedOn w:val="Normal"/>
    <w:rsid w:val="00C03EEA"/>
    <w:pPr>
      <w:autoSpaceDE w:val="0"/>
      <w:autoSpaceDN w:val="0"/>
      <w:spacing w:before="80" w:after="80"/>
      <w:outlineLvl w:val="6"/>
    </w:pPr>
    <w:rPr>
      <w:rFonts w:ascii="Arial" w:eastAsia="MS Mincho" w:hAnsi="Arial" w:cs="Tahoma"/>
      <w:b/>
      <w:iCs/>
      <w:sz w:val="16"/>
      <w:szCs w:val="16"/>
      <w:lang w:eastAsia="en-US"/>
    </w:rPr>
  </w:style>
  <w:style w:type="paragraph" w:customStyle="1" w:styleId="HelpCont">
    <w:name w:val="Help Cont"/>
    <w:basedOn w:val="Normal"/>
    <w:rsid w:val="00C03EEA"/>
    <w:pPr>
      <w:spacing w:after="60"/>
      <w:ind w:left="1530"/>
    </w:pPr>
    <w:rPr>
      <w:rFonts w:ascii="Helvetica" w:hAnsi="Helvetica"/>
      <w:i/>
      <w:iCs/>
      <w:color w:val="0000FF"/>
      <w:sz w:val="20"/>
      <w:szCs w:val="24"/>
      <w:lang w:eastAsia="de-DE"/>
    </w:rPr>
  </w:style>
  <w:style w:type="character" w:styleId="IntenseEmphasis">
    <w:name w:val="Intense Emphasis"/>
    <w:basedOn w:val="DefaultParagraphFont"/>
    <w:uiPriority w:val="21"/>
    <w:qFormat/>
    <w:rsid w:val="00C03EEA"/>
    <w:rPr>
      <w:i/>
      <w:iCs/>
      <w:color w:val="4F81BD" w:themeColor="accent1"/>
    </w:rPr>
  </w:style>
  <w:style w:type="paragraph" w:customStyle="1" w:styleId="Style1">
    <w:name w:val="Style1"/>
    <w:basedOn w:val="Heading4"/>
    <w:link w:val="Style1Char"/>
    <w:autoRedefine/>
    <w:rsid w:val="00C03EEA"/>
    <w:pPr>
      <w:numPr>
        <w:ilvl w:val="0"/>
        <w:numId w:val="0"/>
      </w:numPr>
      <w:tabs>
        <w:tab w:val="num" w:pos="360"/>
      </w:tabs>
      <w:ind w:left="360" w:hanging="360"/>
    </w:pPr>
  </w:style>
  <w:style w:type="paragraph" w:customStyle="1" w:styleId="Style2">
    <w:name w:val="Style2"/>
    <w:basedOn w:val="Heading4"/>
    <w:link w:val="Style2Char"/>
    <w:autoRedefine/>
    <w:rsid w:val="00C03EEA"/>
    <w:pPr>
      <w:numPr>
        <w:ilvl w:val="0"/>
        <w:numId w:val="0"/>
      </w:numPr>
      <w:tabs>
        <w:tab w:val="num" w:pos="360"/>
      </w:tabs>
      <w:ind w:left="360" w:hanging="360"/>
    </w:pPr>
  </w:style>
  <w:style w:type="character" w:customStyle="1" w:styleId="Heading4Char">
    <w:name w:val="Heading 4 Char"/>
    <w:basedOn w:val="DefaultParagraphFont"/>
    <w:link w:val="Heading4"/>
    <w:rsid w:val="00C03EEA"/>
    <w:rPr>
      <w:rFonts w:asciiTheme="minorHAnsi" w:eastAsiaTheme="minorEastAsia" w:hAnsiTheme="minorHAnsi" w:cstheme="minorBidi"/>
      <w:b/>
      <w:bCs/>
    </w:rPr>
  </w:style>
  <w:style w:type="character" w:customStyle="1" w:styleId="Style1Char">
    <w:name w:val="Style1 Char"/>
    <w:basedOn w:val="Heading4Char"/>
    <w:link w:val="Style1"/>
    <w:rsid w:val="00C03EEA"/>
    <w:rPr>
      <w:rFonts w:asciiTheme="minorHAnsi" w:eastAsiaTheme="minorEastAsia" w:hAnsiTheme="minorHAnsi" w:cstheme="minorBidi"/>
      <w:b/>
      <w:bCs/>
    </w:rPr>
  </w:style>
  <w:style w:type="character" w:customStyle="1" w:styleId="Style2Char">
    <w:name w:val="Style2 Char"/>
    <w:basedOn w:val="Heading4Char"/>
    <w:link w:val="Style2"/>
    <w:rsid w:val="00C03EEA"/>
    <w:rPr>
      <w:rFonts w:asciiTheme="minorHAnsi" w:eastAsiaTheme="minorEastAsia" w:hAnsiTheme="minorHAnsi" w:cstheme="minorBidi"/>
      <w:b/>
      <w:bCs/>
    </w:rPr>
  </w:style>
  <w:style w:type="character" w:customStyle="1" w:styleId="Heading3Char">
    <w:name w:val="Heading 3 Char"/>
    <w:basedOn w:val="DefaultParagraphFont"/>
    <w:link w:val="Heading3"/>
    <w:rsid w:val="00C03EEA"/>
    <w:rPr>
      <w:rFonts w:asciiTheme="minorHAnsi" w:eastAsiaTheme="minorEastAsia" w:hAnsiTheme="minorHAnsi" w:cs="Tahoma"/>
      <w:b/>
      <w:bCs/>
      <w:color w:val="548DD4" w:themeColor="text2" w:themeTint="99"/>
      <w:sz w:val="28"/>
      <w:szCs w:val="28"/>
    </w:rPr>
  </w:style>
  <w:style w:type="paragraph" w:customStyle="1" w:styleId="FigureTable">
    <w:name w:val="Figure&amp;Table"/>
    <w:basedOn w:val="Normal"/>
    <w:link w:val="FigureTableChar"/>
    <w:autoRedefine/>
    <w:qFormat/>
    <w:rsid w:val="004957AB"/>
    <w:rPr>
      <w:b/>
      <w:color w:val="7030A0"/>
      <w:lang w:val="en-GB"/>
    </w:rPr>
  </w:style>
  <w:style w:type="character" w:customStyle="1" w:styleId="FigureTableChar">
    <w:name w:val="Figure&amp;Table Char"/>
    <w:basedOn w:val="DefaultParagraphFont"/>
    <w:link w:val="FigureTable"/>
    <w:rsid w:val="004957AB"/>
    <w:rPr>
      <w:b/>
      <w:color w:val="7030A0"/>
      <w:lang w:val="en-GB"/>
    </w:rPr>
  </w:style>
  <w:style w:type="character" w:customStyle="1" w:styleId="ListParagraphChar">
    <w:name w:val="List Paragraph Char"/>
    <w:basedOn w:val="DefaultParagraphFont"/>
    <w:link w:val="ListParagraph"/>
    <w:uiPriority w:val="34"/>
    <w:rsid w:val="00013646"/>
  </w:style>
  <w:style w:type="character" w:customStyle="1" w:styleId="apple-converted-space">
    <w:name w:val="apple-converted-space"/>
    <w:basedOn w:val="DefaultParagraphFont"/>
    <w:rsid w:val="00F613FD"/>
  </w:style>
  <w:style w:type="character" w:customStyle="1" w:styleId="FooterChar">
    <w:name w:val="Footer Char"/>
    <w:basedOn w:val="DefaultParagraphFont"/>
    <w:link w:val="Footer"/>
    <w:uiPriority w:val="99"/>
    <w:rsid w:val="005B5D36"/>
    <w:rPr>
      <w:rFonts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265950">
      <w:bodyDiv w:val="1"/>
      <w:marLeft w:val="0"/>
      <w:marRight w:val="0"/>
      <w:marTop w:val="0"/>
      <w:marBottom w:val="0"/>
      <w:divBdr>
        <w:top w:val="none" w:sz="0" w:space="0" w:color="auto"/>
        <w:left w:val="none" w:sz="0" w:space="0" w:color="auto"/>
        <w:bottom w:val="none" w:sz="0" w:space="0" w:color="auto"/>
        <w:right w:val="none" w:sz="0" w:space="0" w:color="auto"/>
      </w:divBdr>
    </w:div>
    <w:div w:id="146433628">
      <w:bodyDiv w:val="1"/>
      <w:marLeft w:val="0"/>
      <w:marRight w:val="0"/>
      <w:marTop w:val="0"/>
      <w:marBottom w:val="0"/>
      <w:divBdr>
        <w:top w:val="none" w:sz="0" w:space="0" w:color="auto"/>
        <w:left w:val="none" w:sz="0" w:space="0" w:color="auto"/>
        <w:bottom w:val="none" w:sz="0" w:space="0" w:color="auto"/>
        <w:right w:val="none" w:sz="0" w:space="0" w:color="auto"/>
      </w:divBdr>
    </w:div>
    <w:div w:id="172884119">
      <w:bodyDiv w:val="1"/>
      <w:marLeft w:val="0"/>
      <w:marRight w:val="0"/>
      <w:marTop w:val="0"/>
      <w:marBottom w:val="0"/>
      <w:divBdr>
        <w:top w:val="none" w:sz="0" w:space="0" w:color="auto"/>
        <w:left w:val="none" w:sz="0" w:space="0" w:color="auto"/>
        <w:bottom w:val="none" w:sz="0" w:space="0" w:color="auto"/>
        <w:right w:val="none" w:sz="0" w:space="0" w:color="auto"/>
      </w:divBdr>
    </w:div>
    <w:div w:id="308099142">
      <w:bodyDiv w:val="1"/>
      <w:marLeft w:val="0"/>
      <w:marRight w:val="0"/>
      <w:marTop w:val="0"/>
      <w:marBottom w:val="0"/>
      <w:divBdr>
        <w:top w:val="none" w:sz="0" w:space="0" w:color="auto"/>
        <w:left w:val="none" w:sz="0" w:space="0" w:color="auto"/>
        <w:bottom w:val="none" w:sz="0" w:space="0" w:color="auto"/>
        <w:right w:val="none" w:sz="0" w:space="0" w:color="auto"/>
      </w:divBdr>
    </w:div>
    <w:div w:id="433016286">
      <w:bodyDiv w:val="1"/>
      <w:marLeft w:val="0"/>
      <w:marRight w:val="0"/>
      <w:marTop w:val="0"/>
      <w:marBottom w:val="0"/>
      <w:divBdr>
        <w:top w:val="none" w:sz="0" w:space="0" w:color="auto"/>
        <w:left w:val="none" w:sz="0" w:space="0" w:color="auto"/>
        <w:bottom w:val="none" w:sz="0" w:space="0" w:color="auto"/>
        <w:right w:val="none" w:sz="0" w:space="0" w:color="auto"/>
      </w:divBdr>
    </w:div>
    <w:div w:id="445925508">
      <w:bodyDiv w:val="1"/>
      <w:marLeft w:val="0"/>
      <w:marRight w:val="0"/>
      <w:marTop w:val="0"/>
      <w:marBottom w:val="0"/>
      <w:divBdr>
        <w:top w:val="none" w:sz="0" w:space="0" w:color="auto"/>
        <w:left w:val="none" w:sz="0" w:space="0" w:color="auto"/>
        <w:bottom w:val="none" w:sz="0" w:space="0" w:color="auto"/>
        <w:right w:val="none" w:sz="0" w:space="0" w:color="auto"/>
      </w:divBdr>
    </w:div>
    <w:div w:id="660545484">
      <w:bodyDiv w:val="1"/>
      <w:marLeft w:val="0"/>
      <w:marRight w:val="0"/>
      <w:marTop w:val="0"/>
      <w:marBottom w:val="0"/>
      <w:divBdr>
        <w:top w:val="none" w:sz="0" w:space="0" w:color="auto"/>
        <w:left w:val="none" w:sz="0" w:space="0" w:color="auto"/>
        <w:bottom w:val="none" w:sz="0" w:space="0" w:color="auto"/>
        <w:right w:val="none" w:sz="0" w:space="0" w:color="auto"/>
      </w:divBdr>
    </w:div>
    <w:div w:id="742877541">
      <w:bodyDiv w:val="1"/>
      <w:marLeft w:val="0"/>
      <w:marRight w:val="0"/>
      <w:marTop w:val="0"/>
      <w:marBottom w:val="0"/>
      <w:divBdr>
        <w:top w:val="none" w:sz="0" w:space="0" w:color="auto"/>
        <w:left w:val="none" w:sz="0" w:space="0" w:color="auto"/>
        <w:bottom w:val="none" w:sz="0" w:space="0" w:color="auto"/>
        <w:right w:val="none" w:sz="0" w:space="0" w:color="auto"/>
      </w:divBdr>
      <w:divsChild>
        <w:div w:id="44719260">
          <w:marLeft w:val="0"/>
          <w:marRight w:val="0"/>
          <w:marTop w:val="0"/>
          <w:marBottom w:val="0"/>
          <w:divBdr>
            <w:top w:val="none" w:sz="0" w:space="0" w:color="auto"/>
            <w:left w:val="none" w:sz="0" w:space="0" w:color="auto"/>
            <w:bottom w:val="none" w:sz="0" w:space="0" w:color="auto"/>
            <w:right w:val="none" w:sz="0" w:space="0" w:color="auto"/>
          </w:divBdr>
        </w:div>
        <w:div w:id="1230581467">
          <w:marLeft w:val="0"/>
          <w:marRight w:val="0"/>
          <w:marTop w:val="0"/>
          <w:marBottom w:val="0"/>
          <w:divBdr>
            <w:top w:val="none" w:sz="0" w:space="0" w:color="auto"/>
            <w:left w:val="none" w:sz="0" w:space="0" w:color="auto"/>
            <w:bottom w:val="none" w:sz="0" w:space="0" w:color="auto"/>
            <w:right w:val="none" w:sz="0" w:space="0" w:color="auto"/>
          </w:divBdr>
          <w:divsChild>
            <w:div w:id="829521547">
              <w:marLeft w:val="0"/>
              <w:marRight w:val="0"/>
              <w:marTop w:val="0"/>
              <w:marBottom w:val="0"/>
              <w:divBdr>
                <w:top w:val="none" w:sz="0" w:space="0" w:color="auto"/>
                <w:left w:val="none" w:sz="0" w:space="0" w:color="auto"/>
                <w:bottom w:val="none" w:sz="0" w:space="0" w:color="auto"/>
                <w:right w:val="none" w:sz="0" w:space="0" w:color="auto"/>
              </w:divBdr>
              <w:divsChild>
                <w:div w:id="1430655802">
                  <w:marLeft w:val="0"/>
                  <w:marRight w:val="0"/>
                  <w:marTop w:val="0"/>
                  <w:marBottom w:val="0"/>
                  <w:divBdr>
                    <w:top w:val="none" w:sz="0" w:space="0" w:color="auto"/>
                    <w:left w:val="none" w:sz="0" w:space="0" w:color="auto"/>
                    <w:bottom w:val="none" w:sz="0" w:space="0" w:color="auto"/>
                    <w:right w:val="none" w:sz="0" w:space="0" w:color="auto"/>
                  </w:divBdr>
                  <w:divsChild>
                    <w:div w:id="1797990982">
                      <w:marLeft w:val="0"/>
                      <w:marRight w:val="0"/>
                      <w:marTop w:val="0"/>
                      <w:marBottom w:val="0"/>
                      <w:divBdr>
                        <w:top w:val="none" w:sz="0" w:space="0" w:color="auto"/>
                        <w:left w:val="none" w:sz="0" w:space="0" w:color="auto"/>
                        <w:bottom w:val="none" w:sz="0" w:space="0" w:color="auto"/>
                        <w:right w:val="none" w:sz="0" w:space="0" w:color="auto"/>
                      </w:divBdr>
                      <w:divsChild>
                        <w:div w:id="1280066611">
                          <w:marLeft w:val="0"/>
                          <w:marRight w:val="0"/>
                          <w:marTop w:val="0"/>
                          <w:marBottom w:val="0"/>
                          <w:divBdr>
                            <w:top w:val="none" w:sz="0" w:space="0" w:color="auto"/>
                            <w:left w:val="none" w:sz="0" w:space="0" w:color="auto"/>
                            <w:bottom w:val="none" w:sz="0" w:space="0" w:color="auto"/>
                            <w:right w:val="none" w:sz="0" w:space="0" w:color="auto"/>
                          </w:divBdr>
                          <w:divsChild>
                            <w:div w:id="18347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566085">
      <w:bodyDiv w:val="1"/>
      <w:marLeft w:val="0"/>
      <w:marRight w:val="0"/>
      <w:marTop w:val="0"/>
      <w:marBottom w:val="0"/>
      <w:divBdr>
        <w:top w:val="none" w:sz="0" w:space="0" w:color="auto"/>
        <w:left w:val="none" w:sz="0" w:space="0" w:color="auto"/>
        <w:bottom w:val="none" w:sz="0" w:space="0" w:color="auto"/>
        <w:right w:val="none" w:sz="0" w:space="0" w:color="auto"/>
      </w:divBdr>
    </w:div>
    <w:div w:id="925959363">
      <w:bodyDiv w:val="1"/>
      <w:marLeft w:val="0"/>
      <w:marRight w:val="0"/>
      <w:marTop w:val="0"/>
      <w:marBottom w:val="0"/>
      <w:divBdr>
        <w:top w:val="none" w:sz="0" w:space="0" w:color="auto"/>
        <w:left w:val="none" w:sz="0" w:space="0" w:color="auto"/>
        <w:bottom w:val="none" w:sz="0" w:space="0" w:color="auto"/>
        <w:right w:val="none" w:sz="0" w:space="0" w:color="auto"/>
      </w:divBdr>
    </w:div>
    <w:div w:id="980187164">
      <w:bodyDiv w:val="1"/>
      <w:marLeft w:val="0"/>
      <w:marRight w:val="0"/>
      <w:marTop w:val="0"/>
      <w:marBottom w:val="0"/>
      <w:divBdr>
        <w:top w:val="none" w:sz="0" w:space="0" w:color="auto"/>
        <w:left w:val="none" w:sz="0" w:space="0" w:color="auto"/>
        <w:bottom w:val="none" w:sz="0" w:space="0" w:color="auto"/>
        <w:right w:val="none" w:sz="0" w:space="0" w:color="auto"/>
      </w:divBdr>
    </w:div>
    <w:div w:id="1000355158">
      <w:bodyDiv w:val="1"/>
      <w:marLeft w:val="0"/>
      <w:marRight w:val="0"/>
      <w:marTop w:val="0"/>
      <w:marBottom w:val="0"/>
      <w:divBdr>
        <w:top w:val="none" w:sz="0" w:space="0" w:color="auto"/>
        <w:left w:val="none" w:sz="0" w:space="0" w:color="auto"/>
        <w:bottom w:val="none" w:sz="0" w:space="0" w:color="auto"/>
        <w:right w:val="none" w:sz="0" w:space="0" w:color="auto"/>
      </w:divBdr>
    </w:div>
    <w:div w:id="1015691387">
      <w:bodyDiv w:val="1"/>
      <w:marLeft w:val="0"/>
      <w:marRight w:val="0"/>
      <w:marTop w:val="0"/>
      <w:marBottom w:val="0"/>
      <w:divBdr>
        <w:top w:val="none" w:sz="0" w:space="0" w:color="auto"/>
        <w:left w:val="none" w:sz="0" w:space="0" w:color="auto"/>
        <w:bottom w:val="none" w:sz="0" w:space="0" w:color="auto"/>
        <w:right w:val="none" w:sz="0" w:space="0" w:color="auto"/>
      </w:divBdr>
    </w:div>
    <w:div w:id="1428883294">
      <w:bodyDiv w:val="1"/>
      <w:marLeft w:val="0"/>
      <w:marRight w:val="0"/>
      <w:marTop w:val="0"/>
      <w:marBottom w:val="0"/>
      <w:divBdr>
        <w:top w:val="none" w:sz="0" w:space="0" w:color="auto"/>
        <w:left w:val="none" w:sz="0" w:space="0" w:color="auto"/>
        <w:bottom w:val="none" w:sz="0" w:space="0" w:color="auto"/>
        <w:right w:val="none" w:sz="0" w:space="0" w:color="auto"/>
      </w:divBdr>
    </w:div>
    <w:div w:id="158390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CP\Template_Software%20Requirements%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5DD73F-B76E-4B0A-8B3C-1A5B36E4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Template_Software Requirements Specification.dot</Template>
  <TotalTime>149</TotalTime>
  <Pages>57</Pages>
  <Words>9118</Words>
  <Characters>51979</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Manager>Nguyen Thanh Nam</Manager>
  <Company>FPTSoft</Company>
  <LinksUpToDate>false</LinksUpToDate>
  <CharactersWithSpaces>60976</CharactersWithSpaces>
  <SharedDoc>false</SharedDoc>
  <HLinks>
    <vt:vector size="126" baseType="variant">
      <vt:variant>
        <vt:i4>1441855</vt:i4>
      </vt:variant>
      <vt:variant>
        <vt:i4>122</vt:i4>
      </vt:variant>
      <vt:variant>
        <vt:i4>0</vt:i4>
      </vt:variant>
      <vt:variant>
        <vt:i4>5</vt:i4>
      </vt:variant>
      <vt:variant>
        <vt:lpwstr/>
      </vt:variant>
      <vt:variant>
        <vt:lpwstr>_Toc521322925</vt:lpwstr>
      </vt:variant>
      <vt:variant>
        <vt:i4>1441855</vt:i4>
      </vt:variant>
      <vt:variant>
        <vt:i4>116</vt:i4>
      </vt:variant>
      <vt:variant>
        <vt:i4>0</vt:i4>
      </vt:variant>
      <vt:variant>
        <vt:i4>5</vt:i4>
      </vt:variant>
      <vt:variant>
        <vt:lpwstr/>
      </vt:variant>
      <vt:variant>
        <vt:lpwstr>_Toc521322924</vt:lpwstr>
      </vt:variant>
      <vt:variant>
        <vt:i4>1441855</vt:i4>
      </vt:variant>
      <vt:variant>
        <vt:i4>110</vt:i4>
      </vt:variant>
      <vt:variant>
        <vt:i4>0</vt:i4>
      </vt:variant>
      <vt:variant>
        <vt:i4>5</vt:i4>
      </vt:variant>
      <vt:variant>
        <vt:lpwstr/>
      </vt:variant>
      <vt:variant>
        <vt:lpwstr>_Toc521322923</vt:lpwstr>
      </vt:variant>
      <vt:variant>
        <vt:i4>1441855</vt:i4>
      </vt:variant>
      <vt:variant>
        <vt:i4>104</vt:i4>
      </vt:variant>
      <vt:variant>
        <vt:i4>0</vt:i4>
      </vt:variant>
      <vt:variant>
        <vt:i4>5</vt:i4>
      </vt:variant>
      <vt:variant>
        <vt:lpwstr/>
      </vt:variant>
      <vt:variant>
        <vt:lpwstr>_Toc521322922</vt:lpwstr>
      </vt:variant>
      <vt:variant>
        <vt:i4>1441855</vt:i4>
      </vt:variant>
      <vt:variant>
        <vt:i4>98</vt:i4>
      </vt:variant>
      <vt:variant>
        <vt:i4>0</vt:i4>
      </vt:variant>
      <vt:variant>
        <vt:i4>5</vt:i4>
      </vt:variant>
      <vt:variant>
        <vt:lpwstr/>
      </vt:variant>
      <vt:variant>
        <vt:lpwstr>_Toc521322921</vt:lpwstr>
      </vt:variant>
      <vt:variant>
        <vt:i4>1441855</vt:i4>
      </vt:variant>
      <vt:variant>
        <vt:i4>92</vt:i4>
      </vt:variant>
      <vt:variant>
        <vt:i4>0</vt:i4>
      </vt:variant>
      <vt:variant>
        <vt:i4>5</vt:i4>
      </vt:variant>
      <vt:variant>
        <vt:lpwstr/>
      </vt:variant>
      <vt:variant>
        <vt:lpwstr>_Toc521322920</vt:lpwstr>
      </vt:variant>
      <vt:variant>
        <vt:i4>1376319</vt:i4>
      </vt:variant>
      <vt:variant>
        <vt:i4>86</vt:i4>
      </vt:variant>
      <vt:variant>
        <vt:i4>0</vt:i4>
      </vt:variant>
      <vt:variant>
        <vt:i4>5</vt:i4>
      </vt:variant>
      <vt:variant>
        <vt:lpwstr/>
      </vt:variant>
      <vt:variant>
        <vt:lpwstr>_Toc521322919</vt:lpwstr>
      </vt:variant>
      <vt:variant>
        <vt:i4>1376319</vt:i4>
      </vt:variant>
      <vt:variant>
        <vt:i4>80</vt:i4>
      </vt:variant>
      <vt:variant>
        <vt:i4>0</vt:i4>
      </vt:variant>
      <vt:variant>
        <vt:i4>5</vt:i4>
      </vt:variant>
      <vt:variant>
        <vt:lpwstr/>
      </vt:variant>
      <vt:variant>
        <vt:lpwstr>_Toc521322918</vt:lpwstr>
      </vt:variant>
      <vt:variant>
        <vt:i4>1376319</vt:i4>
      </vt:variant>
      <vt:variant>
        <vt:i4>74</vt:i4>
      </vt:variant>
      <vt:variant>
        <vt:i4>0</vt:i4>
      </vt:variant>
      <vt:variant>
        <vt:i4>5</vt:i4>
      </vt:variant>
      <vt:variant>
        <vt:lpwstr/>
      </vt:variant>
      <vt:variant>
        <vt:lpwstr>_Toc521322917</vt:lpwstr>
      </vt:variant>
      <vt:variant>
        <vt:i4>1376319</vt:i4>
      </vt:variant>
      <vt:variant>
        <vt:i4>68</vt:i4>
      </vt:variant>
      <vt:variant>
        <vt:i4>0</vt:i4>
      </vt:variant>
      <vt:variant>
        <vt:i4>5</vt:i4>
      </vt:variant>
      <vt:variant>
        <vt:lpwstr/>
      </vt:variant>
      <vt:variant>
        <vt:lpwstr>_Toc521322916</vt:lpwstr>
      </vt:variant>
      <vt:variant>
        <vt:i4>1376319</vt:i4>
      </vt:variant>
      <vt:variant>
        <vt:i4>62</vt:i4>
      </vt:variant>
      <vt:variant>
        <vt:i4>0</vt:i4>
      </vt:variant>
      <vt:variant>
        <vt:i4>5</vt:i4>
      </vt:variant>
      <vt:variant>
        <vt:lpwstr/>
      </vt:variant>
      <vt:variant>
        <vt:lpwstr>_Toc521322915</vt:lpwstr>
      </vt:variant>
      <vt:variant>
        <vt:i4>1376319</vt:i4>
      </vt:variant>
      <vt:variant>
        <vt:i4>56</vt:i4>
      </vt:variant>
      <vt:variant>
        <vt:i4>0</vt:i4>
      </vt:variant>
      <vt:variant>
        <vt:i4>5</vt:i4>
      </vt:variant>
      <vt:variant>
        <vt:lpwstr/>
      </vt:variant>
      <vt:variant>
        <vt:lpwstr>_Toc521322914</vt:lpwstr>
      </vt:variant>
      <vt:variant>
        <vt:i4>1376319</vt:i4>
      </vt:variant>
      <vt:variant>
        <vt:i4>50</vt:i4>
      </vt:variant>
      <vt:variant>
        <vt:i4>0</vt:i4>
      </vt:variant>
      <vt:variant>
        <vt:i4>5</vt:i4>
      </vt:variant>
      <vt:variant>
        <vt:lpwstr/>
      </vt:variant>
      <vt:variant>
        <vt:lpwstr>_Toc521322913</vt:lpwstr>
      </vt:variant>
      <vt:variant>
        <vt:i4>1376319</vt:i4>
      </vt:variant>
      <vt:variant>
        <vt:i4>44</vt:i4>
      </vt:variant>
      <vt:variant>
        <vt:i4>0</vt:i4>
      </vt:variant>
      <vt:variant>
        <vt:i4>5</vt:i4>
      </vt:variant>
      <vt:variant>
        <vt:lpwstr/>
      </vt:variant>
      <vt:variant>
        <vt:lpwstr>_Toc521322912</vt:lpwstr>
      </vt:variant>
      <vt:variant>
        <vt:i4>1376319</vt:i4>
      </vt:variant>
      <vt:variant>
        <vt:i4>38</vt:i4>
      </vt:variant>
      <vt:variant>
        <vt:i4>0</vt:i4>
      </vt:variant>
      <vt:variant>
        <vt:i4>5</vt:i4>
      </vt:variant>
      <vt:variant>
        <vt:lpwstr/>
      </vt:variant>
      <vt:variant>
        <vt:lpwstr>_Toc521322911</vt:lpwstr>
      </vt:variant>
      <vt:variant>
        <vt:i4>1376319</vt:i4>
      </vt:variant>
      <vt:variant>
        <vt:i4>32</vt:i4>
      </vt:variant>
      <vt:variant>
        <vt:i4>0</vt:i4>
      </vt:variant>
      <vt:variant>
        <vt:i4>5</vt:i4>
      </vt:variant>
      <vt:variant>
        <vt:lpwstr/>
      </vt:variant>
      <vt:variant>
        <vt:lpwstr>_Toc521322910</vt:lpwstr>
      </vt:variant>
      <vt:variant>
        <vt:i4>1310783</vt:i4>
      </vt:variant>
      <vt:variant>
        <vt:i4>26</vt:i4>
      </vt:variant>
      <vt:variant>
        <vt:i4>0</vt:i4>
      </vt:variant>
      <vt:variant>
        <vt:i4>5</vt:i4>
      </vt:variant>
      <vt:variant>
        <vt:lpwstr/>
      </vt:variant>
      <vt:variant>
        <vt:lpwstr>_Toc521322909</vt:lpwstr>
      </vt:variant>
      <vt:variant>
        <vt:i4>1310783</vt:i4>
      </vt:variant>
      <vt:variant>
        <vt:i4>20</vt:i4>
      </vt:variant>
      <vt:variant>
        <vt:i4>0</vt:i4>
      </vt:variant>
      <vt:variant>
        <vt:i4>5</vt:i4>
      </vt:variant>
      <vt:variant>
        <vt:lpwstr/>
      </vt:variant>
      <vt:variant>
        <vt:lpwstr>_Toc521322908</vt:lpwstr>
      </vt:variant>
      <vt:variant>
        <vt:i4>1310783</vt:i4>
      </vt:variant>
      <vt:variant>
        <vt:i4>14</vt:i4>
      </vt:variant>
      <vt:variant>
        <vt:i4>0</vt:i4>
      </vt:variant>
      <vt:variant>
        <vt:i4>5</vt:i4>
      </vt:variant>
      <vt:variant>
        <vt:lpwstr/>
      </vt:variant>
      <vt:variant>
        <vt:lpwstr>_Toc521322907</vt:lpwstr>
      </vt:variant>
      <vt:variant>
        <vt:i4>1310783</vt:i4>
      </vt:variant>
      <vt:variant>
        <vt:i4>8</vt:i4>
      </vt:variant>
      <vt:variant>
        <vt:i4>0</vt:i4>
      </vt:variant>
      <vt:variant>
        <vt:i4>5</vt:i4>
      </vt:variant>
      <vt:variant>
        <vt:lpwstr/>
      </vt:variant>
      <vt:variant>
        <vt:lpwstr>_Toc521322906</vt:lpwstr>
      </vt:variant>
      <vt:variant>
        <vt:i4>1310783</vt:i4>
      </vt:variant>
      <vt:variant>
        <vt:i4>2</vt:i4>
      </vt:variant>
      <vt:variant>
        <vt:i4>0</vt:i4>
      </vt:variant>
      <vt:variant>
        <vt:i4>5</vt:i4>
      </vt:variant>
      <vt:variant>
        <vt:lpwstr/>
      </vt:variant>
      <vt:variant>
        <vt:lpwstr>_Toc521322905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1/2</dc:subject>
  <dc:creator>LuckySe7en</dc:creator>
  <dc:description>1. Introduction: Omit "see rup_srsuc.dot" in the template</dc:description>
  <cp:lastModifiedBy>HP</cp:lastModifiedBy>
  <cp:revision>10</cp:revision>
  <cp:lastPrinted>1900-12-31T17:00:00Z</cp:lastPrinted>
  <dcterms:created xsi:type="dcterms:W3CDTF">2016-11-23T05:16:00Z</dcterms:created>
  <dcterms:modified xsi:type="dcterms:W3CDTF">2016-11-28T15:57:00Z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-12718432</vt:i4>
  </property>
</Properties>
</file>